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20E6" w14:textId="73F1C378" w:rsidR="0022584E" w:rsidRPr="00CF0C54" w:rsidRDefault="0022584E" w:rsidP="0022584E">
      <w:pPr>
        <w:shd w:val="clear" w:color="auto" w:fill="F2F2F2"/>
        <w:tabs>
          <w:tab w:val="left" w:leader="underscore" w:pos="9180"/>
        </w:tabs>
        <w:jc w:val="center"/>
        <w:rPr>
          <w:b/>
          <w:bCs/>
          <w:spacing w:val="20"/>
          <w:sz w:val="36"/>
          <w:szCs w:val="36"/>
          <w:lang w:val="uk-UA"/>
        </w:rPr>
      </w:pPr>
      <w:r w:rsidRPr="00CF0C54">
        <w:rPr>
          <w:b/>
          <w:bCs/>
          <w:spacing w:val="20"/>
          <w:sz w:val="36"/>
          <w:szCs w:val="36"/>
          <w:lang w:val="uk-UA"/>
        </w:rPr>
        <w:t>Лабораторна робота №</w:t>
      </w:r>
      <w:r>
        <w:rPr>
          <w:b/>
          <w:bCs/>
          <w:spacing w:val="20"/>
          <w:sz w:val="36"/>
          <w:szCs w:val="36"/>
          <w:lang w:val="uk-UA"/>
        </w:rPr>
        <w:t xml:space="preserve"> </w:t>
      </w:r>
      <w:r w:rsidR="00780ED4">
        <w:rPr>
          <w:b/>
          <w:bCs/>
          <w:spacing w:val="20"/>
          <w:sz w:val="36"/>
          <w:szCs w:val="36"/>
          <w:lang w:val="uk-UA"/>
        </w:rPr>
        <w:t>1</w:t>
      </w:r>
    </w:p>
    <w:p w14:paraId="0AD10C99" w14:textId="1E5A9C0E" w:rsidR="0022584E" w:rsidRDefault="0022584E" w:rsidP="0022584E">
      <w:pPr>
        <w:shd w:val="clear" w:color="auto" w:fill="F2F2F2"/>
        <w:tabs>
          <w:tab w:val="left" w:leader="underscore" w:pos="9180"/>
        </w:tabs>
        <w:jc w:val="center"/>
        <w:rPr>
          <w:i/>
          <w:iCs/>
          <w:spacing w:val="20"/>
          <w:sz w:val="20"/>
          <w:szCs w:val="20"/>
          <w:lang w:val="uk-UA"/>
        </w:rPr>
      </w:pPr>
      <w:r>
        <w:rPr>
          <w:i/>
          <w:iCs/>
          <w:spacing w:val="20"/>
          <w:sz w:val="20"/>
          <w:szCs w:val="20"/>
          <w:lang w:val="uk-UA"/>
        </w:rPr>
        <w:t>з</w:t>
      </w:r>
      <w:r w:rsidRPr="00CF0C54">
        <w:rPr>
          <w:i/>
          <w:iCs/>
          <w:spacing w:val="20"/>
          <w:sz w:val="20"/>
          <w:szCs w:val="20"/>
          <w:lang w:val="uk-UA"/>
        </w:rPr>
        <w:t xml:space="preserve"> дисципліни «</w:t>
      </w:r>
      <w:r w:rsidR="00780ED4">
        <w:rPr>
          <w:i/>
          <w:iCs/>
          <w:spacing w:val="20"/>
          <w:sz w:val="20"/>
          <w:szCs w:val="20"/>
          <w:lang w:val="uk-UA"/>
        </w:rPr>
        <w:t>Основи командної розробки</w:t>
      </w:r>
      <w:r w:rsidRPr="00CF0C54">
        <w:rPr>
          <w:i/>
          <w:iCs/>
          <w:spacing w:val="20"/>
          <w:sz w:val="20"/>
          <w:szCs w:val="20"/>
          <w:lang w:val="uk-UA"/>
        </w:rPr>
        <w:t>»</w:t>
      </w:r>
    </w:p>
    <w:p w14:paraId="5F98A7C4" w14:textId="7FA79E3F" w:rsidR="00780ED4" w:rsidRPr="00780ED4" w:rsidRDefault="00780ED4" w:rsidP="00780ED4">
      <w:pPr>
        <w:pStyle w:val="10"/>
        <w:rPr>
          <w:lang w:val="uk-UA"/>
        </w:rPr>
      </w:pPr>
      <w:r w:rsidRPr="00780ED4">
        <w:rPr>
          <w:lang w:val="uk-UA"/>
        </w:rPr>
        <w:t>Індивідуальний робочий процес програміста із використанням методології Scrum, контролера робочого часу Clockify, системи управління проектами Trello та системи керування версіями GIT</w:t>
      </w:r>
    </w:p>
    <w:p w14:paraId="07528C3B" w14:textId="6EBAD1A1" w:rsidR="0022584E" w:rsidRPr="00780ED4" w:rsidRDefault="0022584E" w:rsidP="00780ED4">
      <w:pPr>
        <w:pStyle w:val="10"/>
        <w:jc w:val="left"/>
        <w:rPr>
          <w:lang w:val="uk-UA"/>
        </w:rPr>
      </w:pPr>
    </w:p>
    <w:p w14:paraId="04DA67F6" w14:textId="54D0CFCE" w:rsidR="0022584E" w:rsidRDefault="0022584E" w:rsidP="0022584E">
      <w:pPr>
        <w:pStyle w:val="1"/>
      </w:pPr>
      <w:r w:rsidRPr="00D60E50">
        <w:t>Мета роботи</w:t>
      </w:r>
      <w:r>
        <w:t>:</w:t>
      </w:r>
    </w:p>
    <w:p w14:paraId="4B0A535A" w14:textId="4F4426BB" w:rsidR="00780ED4" w:rsidRDefault="00780ED4" w:rsidP="00780ED4">
      <w:pPr>
        <w:rPr>
          <w:lang w:val="uk-UA"/>
        </w:rPr>
      </w:pPr>
      <w:r>
        <w:rPr>
          <w:lang w:val="uk-UA"/>
        </w:rPr>
        <w:t>О</w:t>
      </w:r>
      <w:r w:rsidRPr="00780ED4">
        <w:t xml:space="preserve">знайомлення з організацією індивідуального робочого процесу програміста за методологією Scrum, набуття практичних навичок планування та контролю завдань за допомогою системи Trello, обліку робочого часу в Clockify та керування версіями програмного коду за допомогою системи </w:t>
      </w:r>
      <w:r w:rsidRPr="004A7991">
        <w:rPr>
          <w:lang w:val="uk-UA"/>
        </w:rPr>
        <w:t>Git</w:t>
      </w:r>
      <w:r w:rsidRPr="00780ED4">
        <w:t>.</w:t>
      </w:r>
    </w:p>
    <w:p w14:paraId="319700D4" w14:textId="4DD696CA" w:rsidR="00780ED4" w:rsidRDefault="00780ED4" w:rsidP="00780ED4">
      <w:pPr>
        <w:rPr>
          <w:lang w:val="uk-UA"/>
        </w:rPr>
      </w:pPr>
    </w:p>
    <w:p w14:paraId="00D9B21A" w14:textId="5C4F8BAF" w:rsidR="00780ED4" w:rsidRPr="007E1A2C" w:rsidRDefault="00780ED4" w:rsidP="00780ED4">
      <w:pPr>
        <w:pStyle w:val="1"/>
        <w:rPr>
          <w:sz w:val="32"/>
          <w:szCs w:val="28"/>
        </w:rPr>
      </w:pPr>
      <w:r w:rsidRPr="007E1A2C">
        <w:rPr>
          <w:sz w:val="32"/>
          <w:szCs w:val="32"/>
          <w:lang w:val="en-US"/>
        </w:rPr>
        <w:t>Clockify</w:t>
      </w:r>
    </w:p>
    <w:p w14:paraId="3BFC116C" w14:textId="585C36DE" w:rsidR="00324E6E" w:rsidRPr="00324E6E" w:rsidRDefault="00324E6E" w:rsidP="00324E6E">
      <w:pPr>
        <w:rPr>
          <w:lang w:val="uk-UA"/>
        </w:rPr>
      </w:pPr>
    </w:p>
    <w:p w14:paraId="66A6B273" w14:textId="237427B5" w:rsidR="00F233E4" w:rsidRDefault="007E1A2C" w:rsidP="00324E6E">
      <w:pPr>
        <w:pStyle w:val="12"/>
        <w:numPr>
          <w:ilvl w:val="0"/>
          <w:numId w:val="24"/>
        </w:numPr>
      </w:pPr>
      <w:r w:rsidRPr="00F233E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4C2BAF0" wp14:editId="578274C6">
            <wp:simplePos x="0" y="0"/>
            <wp:positionH relativeFrom="margin">
              <wp:posOffset>15875</wp:posOffset>
            </wp:positionH>
            <wp:positionV relativeFrom="page">
              <wp:posOffset>4255770</wp:posOffset>
            </wp:positionV>
            <wp:extent cx="5944235" cy="3066415"/>
            <wp:effectExtent l="0" t="0" r="0" b="635"/>
            <wp:wrapSquare wrapText="bothSides"/>
            <wp:docPr id="138429039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039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4E6E">
        <w:t>Додавання клієнтів</w:t>
      </w:r>
    </w:p>
    <w:p w14:paraId="65FA30DE" w14:textId="30395B66" w:rsidR="00F233E4" w:rsidRPr="00F233E4" w:rsidRDefault="00F233E4" w:rsidP="00F233E4">
      <w:pPr>
        <w:rPr>
          <w:lang w:val="en-US"/>
        </w:rPr>
      </w:pPr>
    </w:p>
    <w:p w14:paraId="60A83DCA" w14:textId="7320D38D" w:rsidR="00780ED4" w:rsidRDefault="00780ED4" w:rsidP="00780ED4">
      <w:pPr>
        <w:rPr>
          <w:lang w:val="uk-UA"/>
        </w:rPr>
      </w:pPr>
    </w:p>
    <w:p w14:paraId="3FFA2949" w14:textId="7D1B014C" w:rsidR="0022584E" w:rsidRDefault="007A2A0A">
      <w:pPr>
        <w:rPr>
          <w:b/>
          <w:bCs/>
          <w:spacing w:val="20"/>
          <w:sz w:val="36"/>
          <w:szCs w:val="36"/>
          <w:lang w:val="uk-UA"/>
        </w:rPr>
      </w:pPr>
      <w:r w:rsidRPr="007A2A0A">
        <w:rPr>
          <w:sz w:val="28"/>
          <w:szCs w:val="28"/>
          <w:lang w:val="uk-UA"/>
        </w:rPr>
        <w:t xml:space="preserve">Переходимо до розділу </w:t>
      </w:r>
      <w:r w:rsidRPr="007A2A0A">
        <w:rPr>
          <w:i/>
          <w:iCs/>
          <w:sz w:val="28"/>
          <w:szCs w:val="28"/>
        </w:rPr>
        <w:t>Clients</w:t>
      </w:r>
      <w:r w:rsidRPr="007A2A0A">
        <w:rPr>
          <w:sz w:val="28"/>
          <w:szCs w:val="28"/>
          <w:lang w:val="uk-UA"/>
        </w:rPr>
        <w:t xml:space="preserve"> у лівому меню, у полі </w:t>
      </w:r>
      <w:r w:rsidRPr="007A2A0A">
        <w:rPr>
          <w:i/>
          <w:iCs/>
          <w:sz w:val="28"/>
          <w:szCs w:val="28"/>
        </w:rPr>
        <w:t>Add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new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Client</w:t>
      </w:r>
      <w:r w:rsidRPr="007A2A0A">
        <w:rPr>
          <w:sz w:val="28"/>
          <w:szCs w:val="28"/>
          <w:lang w:val="uk-UA"/>
        </w:rPr>
        <w:t xml:space="preserve"> вводимо назву компанії та натискаємо кнопку </w:t>
      </w:r>
      <w:r w:rsidRPr="007A2A0A">
        <w:rPr>
          <w:i/>
          <w:iCs/>
          <w:sz w:val="28"/>
          <w:szCs w:val="28"/>
        </w:rPr>
        <w:t>ADD</w:t>
      </w:r>
      <w:r w:rsidRPr="007A2A0A">
        <w:rPr>
          <w:sz w:val="28"/>
          <w:szCs w:val="28"/>
          <w:lang w:val="uk-UA"/>
        </w:rPr>
        <w:t xml:space="preserve"> для створення запису.</w:t>
      </w:r>
      <w:r w:rsidR="0022584E">
        <w:rPr>
          <w:b/>
          <w:bCs/>
          <w:spacing w:val="20"/>
          <w:sz w:val="36"/>
          <w:szCs w:val="36"/>
          <w:lang w:val="uk-UA"/>
        </w:rPr>
        <w:br w:type="page"/>
      </w:r>
    </w:p>
    <w:p w14:paraId="7B0EA8FD" w14:textId="3E3F2666" w:rsidR="00CF0C54" w:rsidRPr="00AF02A2" w:rsidRDefault="00AF02A2" w:rsidP="007A2A0A">
      <w:pPr>
        <w:rPr>
          <w:color w:val="000000"/>
          <w:sz w:val="26"/>
          <w:szCs w:val="26"/>
          <w:lang w:val="uk-UA"/>
        </w:rPr>
      </w:pPr>
      <w:r w:rsidRPr="007A2A0A"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04E22E72" wp14:editId="5FC97598">
            <wp:simplePos x="0" y="0"/>
            <wp:positionH relativeFrom="margin">
              <wp:posOffset>-319087</wp:posOffset>
            </wp:positionH>
            <wp:positionV relativeFrom="paragraph">
              <wp:posOffset>318</wp:posOffset>
            </wp:positionV>
            <wp:extent cx="2950210" cy="4985385"/>
            <wp:effectExtent l="0" t="0" r="2540" b="5715"/>
            <wp:wrapSquare wrapText="bothSides"/>
            <wp:docPr id="204592107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107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A0A" w:rsidRPr="007A2A0A">
        <w:rPr>
          <w:color w:val="000000"/>
          <w:sz w:val="28"/>
          <w:szCs w:val="28"/>
        </w:rPr>
        <w:t xml:space="preserve">Для редагування даних натискаємо на іконку олівця біля клієнта. У вікні </w:t>
      </w:r>
      <w:r w:rsidR="007A2A0A" w:rsidRPr="007A2A0A">
        <w:rPr>
          <w:i/>
          <w:iCs/>
          <w:color w:val="000000"/>
          <w:sz w:val="28"/>
          <w:szCs w:val="28"/>
        </w:rPr>
        <w:t xml:space="preserve">Edit Client </w:t>
      </w:r>
      <w:r w:rsidR="007A2A0A" w:rsidRPr="007A2A0A">
        <w:rPr>
          <w:color w:val="000000"/>
          <w:sz w:val="28"/>
          <w:szCs w:val="28"/>
        </w:rPr>
        <w:t xml:space="preserve">заповнюємо поля </w:t>
      </w:r>
      <w:r w:rsidR="007A2A0A" w:rsidRPr="007A2A0A">
        <w:rPr>
          <w:i/>
          <w:iCs/>
          <w:color w:val="000000"/>
          <w:sz w:val="28"/>
          <w:szCs w:val="28"/>
        </w:rPr>
        <w:t>Name, Email, Cc recipients, Address, Note</w:t>
      </w:r>
      <w:r w:rsidR="007A2A0A" w:rsidRPr="007A2A0A">
        <w:rPr>
          <w:color w:val="000000"/>
          <w:sz w:val="28"/>
          <w:szCs w:val="28"/>
        </w:rPr>
        <w:t xml:space="preserve">, обираємо </w:t>
      </w:r>
      <w:r w:rsidR="007A2A0A" w:rsidRPr="007A2A0A">
        <w:rPr>
          <w:i/>
          <w:iCs/>
          <w:color w:val="000000"/>
          <w:sz w:val="28"/>
          <w:szCs w:val="28"/>
        </w:rPr>
        <w:t>Currency</w:t>
      </w:r>
      <w:r w:rsidR="007A2A0A" w:rsidRPr="007A2A0A">
        <w:rPr>
          <w:color w:val="000000"/>
          <w:sz w:val="28"/>
          <w:szCs w:val="28"/>
        </w:rPr>
        <w:t xml:space="preserve"> та зберігаємо зміни кнопкою </w:t>
      </w:r>
      <w:r w:rsidR="007A2A0A" w:rsidRPr="007A2A0A">
        <w:rPr>
          <w:i/>
          <w:iCs/>
          <w:color w:val="000000"/>
          <w:sz w:val="28"/>
          <w:szCs w:val="28"/>
        </w:rPr>
        <w:t>SAVE</w:t>
      </w:r>
      <w:r w:rsidR="007A2A0A" w:rsidRPr="007A2A0A">
        <w:rPr>
          <w:color w:val="000000"/>
          <w:sz w:val="28"/>
          <w:szCs w:val="28"/>
        </w:rPr>
        <w:t>.</w:t>
      </w:r>
    </w:p>
    <w:p w14:paraId="42260C37" w14:textId="77777777" w:rsidR="00F233E4" w:rsidRPr="00F233E4" w:rsidRDefault="00F233E4" w:rsidP="00F233E4">
      <w:pPr>
        <w:rPr>
          <w:sz w:val="26"/>
          <w:szCs w:val="26"/>
          <w:lang w:val="uk-UA"/>
        </w:rPr>
      </w:pPr>
    </w:p>
    <w:p w14:paraId="0D93959F" w14:textId="77777777" w:rsidR="00F233E4" w:rsidRPr="00F233E4" w:rsidRDefault="00F233E4" w:rsidP="00F233E4">
      <w:pPr>
        <w:rPr>
          <w:sz w:val="26"/>
          <w:szCs w:val="26"/>
          <w:lang w:val="uk-UA"/>
        </w:rPr>
      </w:pPr>
    </w:p>
    <w:p w14:paraId="2B714767" w14:textId="77777777" w:rsidR="00F233E4" w:rsidRPr="00F233E4" w:rsidRDefault="00F233E4" w:rsidP="00F233E4">
      <w:pPr>
        <w:rPr>
          <w:sz w:val="26"/>
          <w:szCs w:val="26"/>
          <w:lang w:val="uk-UA"/>
        </w:rPr>
      </w:pPr>
    </w:p>
    <w:p w14:paraId="5D32FDC9" w14:textId="3F9C9DB4" w:rsidR="00F233E4" w:rsidRDefault="00F233E4" w:rsidP="00F233E4">
      <w:pPr>
        <w:rPr>
          <w:sz w:val="26"/>
          <w:szCs w:val="26"/>
          <w:lang w:val="uk-UA"/>
        </w:rPr>
      </w:pPr>
    </w:p>
    <w:p w14:paraId="0AA89230" w14:textId="77777777" w:rsidR="00AC4DAF" w:rsidRDefault="00AC4DAF" w:rsidP="00F233E4">
      <w:pPr>
        <w:rPr>
          <w:sz w:val="26"/>
          <w:szCs w:val="26"/>
          <w:lang w:val="uk-UA"/>
        </w:rPr>
      </w:pPr>
    </w:p>
    <w:p w14:paraId="289F5391" w14:textId="5FCA7B44" w:rsidR="00AC4DAF" w:rsidRDefault="00AC4DAF" w:rsidP="00F233E4">
      <w:pPr>
        <w:rPr>
          <w:sz w:val="26"/>
          <w:szCs w:val="26"/>
          <w:lang w:val="uk-UA"/>
        </w:rPr>
      </w:pPr>
    </w:p>
    <w:p w14:paraId="0633803D" w14:textId="07A5EAF1" w:rsidR="00AC4DAF" w:rsidRDefault="00AC4DAF" w:rsidP="00F233E4">
      <w:pPr>
        <w:rPr>
          <w:sz w:val="26"/>
          <w:szCs w:val="26"/>
          <w:lang w:val="uk-UA"/>
        </w:rPr>
      </w:pPr>
    </w:p>
    <w:p w14:paraId="3139E9A7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548BAA50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78DE53AC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2D46EF6A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72BCD057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7B1FDEE1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3DF9E6FD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44A1C62D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661A0F6D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65A16D2C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22C0D53A" w14:textId="77777777" w:rsidR="007A2A0A" w:rsidRDefault="007A2A0A" w:rsidP="007A2A0A">
      <w:pPr>
        <w:rPr>
          <w:sz w:val="26"/>
          <w:szCs w:val="26"/>
          <w:lang w:val="uk-UA"/>
        </w:rPr>
      </w:pPr>
    </w:p>
    <w:p w14:paraId="351EA737" w14:textId="77777777" w:rsidR="007A2A0A" w:rsidRDefault="007A2A0A" w:rsidP="007A2A0A">
      <w:pPr>
        <w:rPr>
          <w:sz w:val="26"/>
          <w:szCs w:val="26"/>
          <w:lang w:val="uk-UA"/>
        </w:rPr>
      </w:pPr>
    </w:p>
    <w:p w14:paraId="01DE0C80" w14:textId="77777777" w:rsidR="007A2A0A" w:rsidRDefault="007A2A0A" w:rsidP="007A2A0A">
      <w:pPr>
        <w:rPr>
          <w:sz w:val="26"/>
          <w:szCs w:val="26"/>
          <w:lang w:val="uk-UA"/>
        </w:rPr>
      </w:pPr>
    </w:p>
    <w:p w14:paraId="0BD36C53" w14:textId="77777777" w:rsidR="007A2A0A" w:rsidRPr="007A2A0A" w:rsidRDefault="007A2A0A" w:rsidP="007A2A0A">
      <w:pPr>
        <w:rPr>
          <w:sz w:val="26"/>
          <w:szCs w:val="26"/>
          <w:lang w:val="uk-UA"/>
        </w:rPr>
      </w:pPr>
    </w:p>
    <w:p w14:paraId="71DE2A66" w14:textId="456EE40D" w:rsidR="00F233E4" w:rsidRDefault="00AF02A2" w:rsidP="00AF02A2">
      <w:pPr>
        <w:pStyle w:val="12"/>
        <w:numPr>
          <w:ilvl w:val="0"/>
          <w:numId w:val="24"/>
        </w:numPr>
      </w:pPr>
      <w:r>
        <w:t>Створення проєктів</w:t>
      </w:r>
      <w:r w:rsidR="007A2A0A">
        <w:t xml:space="preserve"> і завдань</w:t>
      </w:r>
    </w:p>
    <w:p w14:paraId="2AD25745" w14:textId="4A2F9CF7" w:rsidR="00AF02A2" w:rsidRDefault="007A2A0A" w:rsidP="00AF02A2">
      <w:pPr>
        <w:rPr>
          <w:lang w:val="uk-UA"/>
        </w:rPr>
      </w:pPr>
      <w:r w:rsidRPr="00F233E4">
        <w:rPr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3634CB35" wp14:editId="2D001330">
            <wp:simplePos x="0" y="0"/>
            <wp:positionH relativeFrom="margin">
              <wp:posOffset>-206375</wp:posOffset>
            </wp:positionH>
            <wp:positionV relativeFrom="paragraph">
              <wp:posOffset>217805</wp:posOffset>
            </wp:positionV>
            <wp:extent cx="5944235" cy="2961640"/>
            <wp:effectExtent l="0" t="0" r="0" b="0"/>
            <wp:wrapSquare wrapText="bothSides"/>
            <wp:docPr id="101886917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917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78ACF" w14:textId="00D2CC9E" w:rsidR="00AF02A2" w:rsidRPr="00AF02A2" w:rsidRDefault="00AF02A2" w:rsidP="00AF02A2">
      <w:pPr>
        <w:rPr>
          <w:lang w:val="uk-UA"/>
        </w:rPr>
      </w:pPr>
    </w:p>
    <w:p w14:paraId="672BD12C" w14:textId="646C2031" w:rsidR="00F233E4" w:rsidRPr="007A2A0A" w:rsidRDefault="007A2A0A" w:rsidP="00F233E4">
      <w:pPr>
        <w:rPr>
          <w:sz w:val="28"/>
          <w:szCs w:val="28"/>
          <w:lang w:val="uk-UA"/>
        </w:rPr>
      </w:pPr>
      <w:r w:rsidRPr="007A2A0A">
        <w:rPr>
          <w:sz w:val="28"/>
          <w:szCs w:val="28"/>
          <w:lang w:val="uk-UA"/>
        </w:rPr>
        <w:lastRenderedPageBreak/>
        <w:t xml:space="preserve">Переходимо до розділу </w:t>
      </w:r>
      <w:r w:rsidRPr="007A2A0A">
        <w:rPr>
          <w:i/>
          <w:iCs/>
          <w:sz w:val="28"/>
          <w:szCs w:val="28"/>
        </w:rPr>
        <w:t>Projects</w:t>
      </w:r>
      <w:r w:rsidRPr="007A2A0A">
        <w:rPr>
          <w:sz w:val="28"/>
          <w:szCs w:val="28"/>
          <w:lang w:val="uk-UA"/>
        </w:rPr>
        <w:t xml:space="preserve"> у лівому меню та натискаємо кнопку </w:t>
      </w:r>
      <w:r w:rsidRPr="007A2A0A">
        <w:rPr>
          <w:i/>
          <w:iCs/>
          <w:sz w:val="28"/>
          <w:szCs w:val="28"/>
        </w:rPr>
        <w:t>CREATE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NEW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PROJECT</w:t>
      </w:r>
      <w:r w:rsidRPr="007A2A0A">
        <w:rPr>
          <w:sz w:val="28"/>
          <w:szCs w:val="28"/>
          <w:lang w:val="uk-UA"/>
        </w:rPr>
        <w:t xml:space="preserve">. У вікні </w:t>
      </w:r>
      <w:r w:rsidRPr="007A2A0A">
        <w:rPr>
          <w:i/>
          <w:iCs/>
          <w:sz w:val="28"/>
          <w:szCs w:val="28"/>
        </w:rPr>
        <w:t>Create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new</w:t>
      </w:r>
      <w:r w:rsidRPr="007A2A0A">
        <w:rPr>
          <w:i/>
          <w:iCs/>
          <w:sz w:val="28"/>
          <w:szCs w:val="28"/>
          <w:lang w:val="uk-UA"/>
        </w:rPr>
        <w:t xml:space="preserve"> </w:t>
      </w:r>
      <w:r w:rsidRPr="007A2A0A">
        <w:rPr>
          <w:i/>
          <w:iCs/>
          <w:sz w:val="28"/>
          <w:szCs w:val="28"/>
        </w:rPr>
        <w:t>Project</w:t>
      </w:r>
      <w:r w:rsidRPr="007A2A0A">
        <w:rPr>
          <w:sz w:val="28"/>
          <w:szCs w:val="28"/>
          <w:lang w:val="uk-UA"/>
        </w:rPr>
        <w:t xml:space="preserve"> вводимо назву проєкту, прив'язуємо його до клієнта, обираємо колірний маркер, налаштовуємо публічність і натискаємо </w:t>
      </w:r>
      <w:r w:rsidRPr="007A2A0A">
        <w:rPr>
          <w:i/>
          <w:iCs/>
          <w:sz w:val="28"/>
          <w:szCs w:val="28"/>
        </w:rPr>
        <w:t>CREATE</w:t>
      </w:r>
      <w:r w:rsidRPr="007A2A0A">
        <w:rPr>
          <w:sz w:val="28"/>
          <w:szCs w:val="28"/>
          <w:lang w:val="uk-UA"/>
        </w:rPr>
        <w:t>.</w:t>
      </w:r>
    </w:p>
    <w:p w14:paraId="2256E10B" w14:textId="2D484C1E" w:rsidR="00F233E4" w:rsidRPr="00AC4DAF" w:rsidRDefault="00AC4DAF" w:rsidP="00F233E4">
      <w:pPr>
        <w:rPr>
          <w:lang w:val="uk-UA"/>
        </w:rPr>
      </w:pPr>
      <w:r w:rsidRPr="00F233E4">
        <w:rPr>
          <w:noProof/>
          <w:sz w:val="26"/>
          <w:szCs w:val="26"/>
          <w:lang w:val="en-US"/>
        </w:rPr>
        <w:drawing>
          <wp:anchor distT="0" distB="0" distL="114300" distR="114300" simplePos="0" relativeHeight="251676672" behindDoc="0" locked="0" layoutInCell="1" allowOverlap="1" wp14:anchorId="4D61E85E" wp14:editId="499CDD5C">
            <wp:simplePos x="0" y="0"/>
            <wp:positionH relativeFrom="page">
              <wp:posOffset>1075055</wp:posOffset>
            </wp:positionH>
            <wp:positionV relativeFrom="paragraph">
              <wp:posOffset>332740</wp:posOffset>
            </wp:positionV>
            <wp:extent cx="5944235" cy="3081020"/>
            <wp:effectExtent l="0" t="0" r="0" b="5080"/>
            <wp:wrapSquare wrapText="bothSides"/>
            <wp:docPr id="53958777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777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20144" w14:textId="04473CC9" w:rsidR="00F233E4" w:rsidRPr="00F233E4" w:rsidRDefault="00F233E4" w:rsidP="00F233E4">
      <w:pPr>
        <w:rPr>
          <w:sz w:val="26"/>
          <w:szCs w:val="26"/>
          <w:lang w:val="uk-UA"/>
        </w:rPr>
      </w:pPr>
    </w:p>
    <w:p w14:paraId="6D085FCC" w14:textId="2669CA5A" w:rsidR="00F233E4" w:rsidRPr="00F233E4" w:rsidRDefault="00F233E4" w:rsidP="00F233E4">
      <w:pPr>
        <w:rPr>
          <w:sz w:val="26"/>
          <w:szCs w:val="26"/>
          <w:lang w:val="uk-UA"/>
        </w:rPr>
      </w:pPr>
    </w:p>
    <w:p w14:paraId="53E54755" w14:textId="52943401" w:rsidR="00F233E4" w:rsidRPr="007A2A0A" w:rsidRDefault="007A2A0A" w:rsidP="00F233E4">
      <w:pPr>
        <w:rPr>
          <w:sz w:val="28"/>
          <w:szCs w:val="28"/>
          <w:lang w:val="uk-UA"/>
        </w:rPr>
      </w:pPr>
      <w:r w:rsidRPr="007A2A0A">
        <w:rPr>
          <w:noProof/>
          <w:sz w:val="26"/>
          <w:szCs w:val="26"/>
          <w:lang w:val="uk-UA"/>
        </w:rPr>
        <w:drawing>
          <wp:anchor distT="0" distB="0" distL="114300" distR="114300" simplePos="0" relativeHeight="251677696" behindDoc="0" locked="0" layoutInCell="1" allowOverlap="1" wp14:anchorId="34984868" wp14:editId="2B892B0E">
            <wp:simplePos x="0" y="0"/>
            <wp:positionH relativeFrom="page">
              <wp:posOffset>1108018</wp:posOffset>
            </wp:positionH>
            <wp:positionV relativeFrom="paragraph">
              <wp:posOffset>1006152</wp:posOffset>
            </wp:positionV>
            <wp:extent cx="5944235" cy="3415030"/>
            <wp:effectExtent l="0" t="0" r="0" b="0"/>
            <wp:wrapSquare wrapText="bothSides"/>
            <wp:docPr id="209495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282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2A0A">
        <w:rPr>
          <w:sz w:val="28"/>
          <w:szCs w:val="28"/>
        </w:rPr>
        <w:t>Створені проєкти з'являються у загальній таблиці, де відображаються клієнт, відстежений час, сума та рівень доступу, а зверху доступні фільтри за статусом, клієнтом чи назвою. Для переходу до налаштувань натискаємо на назву потрібного проєкту.</w:t>
      </w:r>
    </w:p>
    <w:p w14:paraId="5F720722" w14:textId="2D1E9C85" w:rsidR="00F233E4" w:rsidRPr="00F233E4" w:rsidRDefault="007A2A0A" w:rsidP="00F233E4">
      <w:pPr>
        <w:rPr>
          <w:sz w:val="26"/>
          <w:szCs w:val="26"/>
          <w:lang w:val="uk-UA"/>
        </w:rPr>
      </w:pPr>
      <w:r w:rsidRPr="007822D3">
        <w:rPr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74588B6" wp14:editId="138CF127">
            <wp:simplePos x="0" y="0"/>
            <wp:positionH relativeFrom="column">
              <wp:posOffset>-103334</wp:posOffset>
            </wp:positionH>
            <wp:positionV relativeFrom="paragraph">
              <wp:posOffset>190</wp:posOffset>
            </wp:positionV>
            <wp:extent cx="5944235" cy="3222625"/>
            <wp:effectExtent l="0" t="0" r="0" b="0"/>
            <wp:wrapSquare wrapText="bothSides"/>
            <wp:docPr id="176033153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153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4CD8E" w14:textId="07A3A8D4" w:rsidR="00F233E4" w:rsidRPr="00F233E4" w:rsidRDefault="007A2A0A" w:rsidP="00F233E4">
      <w:pPr>
        <w:rPr>
          <w:sz w:val="26"/>
          <w:szCs w:val="26"/>
          <w:lang w:val="uk-UA"/>
        </w:rPr>
      </w:pPr>
      <w:r w:rsidRPr="007A2A0A">
        <w:rPr>
          <w:sz w:val="26"/>
          <w:szCs w:val="26"/>
          <w:lang w:val="uk-UA"/>
        </w:rPr>
        <w:t xml:space="preserve">У вкладці </w:t>
      </w:r>
      <w:r w:rsidRPr="007A2A0A">
        <w:rPr>
          <w:i/>
          <w:iCs/>
          <w:sz w:val="26"/>
          <w:szCs w:val="26"/>
        </w:rPr>
        <w:t>TASKS</w:t>
      </w:r>
      <w:r w:rsidRPr="007A2A0A">
        <w:rPr>
          <w:sz w:val="26"/>
          <w:szCs w:val="26"/>
          <w:lang w:val="uk-UA"/>
        </w:rPr>
        <w:t xml:space="preserve"> відкритого проєкту в полі </w:t>
      </w:r>
      <w:r w:rsidRPr="007A2A0A">
        <w:rPr>
          <w:i/>
          <w:iCs/>
          <w:sz w:val="26"/>
          <w:szCs w:val="26"/>
        </w:rPr>
        <w:t>Add</w:t>
      </w:r>
      <w:r w:rsidRPr="007A2A0A">
        <w:rPr>
          <w:i/>
          <w:iCs/>
          <w:sz w:val="26"/>
          <w:szCs w:val="26"/>
          <w:lang w:val="uk-UA"/>
        </w:rPr>
        <w:t xml:space="preserve"> </w:t>
      </w:r>
      <w:r w:rsidRPr="007A2A0A">
        <w:rPr>
          <w:i/>
          <w:iCs/>
          <w:sz w:val="26"/>
          <w:szCs w:val="26"/>
        </w:rPr>
        <w:t>new</w:t>
      </w:r>
      <w:r w:rsidRPr="007A2A0A">
        <w:rPr>
          <w:i/>
          <w:iCs/>
          <w:sz w:val="26"/>
          <w:szCs w:val="26"/>
          <w:lang w:val="uk-UA"/>
        </w:rPr>
        <w:t xml:space="preserve"> </w:t>
      </w:r>
      <w:r w:rsidRPr="007A2A0A">
        <w:rPr>
          <w:i/>
          <w:iCs/>
          <w:sz w:val="26"/>
          <w:szCs w:val="26"/>
        </w:rPr>
        <w:t>Task</w:t>
      </w:r>
      <w:r w:rsidRPr="007A2A0A">
        <w:rPr>
          <w:sz w:val="26"/>
          <w:szCs w:val="26"/>
          <w:lang w:val="uk-UA"/>
        </w:rPr>
        <w:t xml:space="preserve"> вводимо назву завдання (наприклад, </w:t>
      </w:r>
      <w:r w:rsidRPr="007A2A0A">
        <w:rPr>
          <w:sz w:val="26"/>
          <w:szCs w:val="26"/>
        </w:rPr>
        <w:t>design</w:t>
      </w:r>
      <w:r w:rsidRPr="007A2A0A">
        <w:rPr>
          <w:sz w:val="26"/>
          <w:szCs w:val="26"/>
          <w:lang w:val="uk-UA"/>
        </w:rPr>
        <w:t xml:space="preserve"> або </w:t>
      </w:r>
      <w:r w:rsidRPr="007A2A0A">
        <w:rPr>
          <w:sz w:val="26"/>
          <w:szCs w:val="26"/>
        </w:rPr>
        <w:t>research</w:t>
      </w:r>
      <w:r w:rsidRPr="007A2A0A">
        <w:rPr>
          <w:sz w:val="26"/>
          <w:szCs w:val="26"/>
          <w:lang w:val="uk-UA"/>
        </w:rPr>
        <w:t xml:space="preserve">) і натискаємо кнопку </w:t>
      </w:r>
      <w:r w:rsidRPr="007A2A0A">
        <w:rPr>
          <w:i/>
          <w:iCs/>
          <w:sz w:val="26"/>
          <w:szCs w:val="26"/>
        </w:rPr>
        <w:t>ADD</w:t>
      </w:r>
      <w:r w:rsidRPr="007A2A0A">
        <w:rPr>
          <w:sz w:val="26"/>
          <w:szCs w:val="26"/>
          <w:lang w:val="uk-UA"/>
        </w:rPr>
        <w:t xml:space="preserve"> для його додавання до списку.</w:t>
      </w:r>
    </w:p>
    <w:p w14:paraId="775CDD56" w14:textId="193126E4" w:rsidR="00F233E4" w:rsidRPr="00F233E4" w:rsidRDefault="00F233E4" w:rsidP="00F233E4">
      <w:pPr>
        <w:rPr>
          <w:sz w:val="26"/>
          <w:szCs w:val="26"/>
          <w:lang w:val="uk-UA"/>
        </w:rPr>
      </w:pPr>
    </w:p>
    <w:p w14:paraId="716A2FDA" w14:textId="476DE397" w:rsidR="00F233E4" w:rsidRPr="00F233E4" w:rsidRDefault="007A2A0A" w:rsidP="007A2A0A">
      <w:pPr>
        <w:pStyle w:val="12"/>
        <w:numPr>
          <w:ilvl w:val="0"/>
          <w:numId w:val="24"/>
        </w:numPr>
      </w:pPr>
      <w:r w:rsidRPr="007822D3">
        <w:rPr>
          <w:noProof/>
          <w:sz w:val="26"/>
          <w:szCs w:val="26"/>
          <w:lang w:val="en-US"/>
        </w:rPr>
        <w:drawing>
          <wp:anchor distT="0" distB="0" distL="114300" distR="114300" simplePos="0" relativeHeight="251662336" behindDoc="0" locked="0" layoutInCell="1" allowOverlap="1" wp14:anchorId="6297C020" wp14:editId="43031585">
            <wp:simplePos x="0" y="0"/>
            <wp:positionH relativeFrom="column">
              <wp:posOffset>-79877</wp:posOffset>
            </wp:positionH>
            <wp:positionV relativeFrom="paragraph">
              <wp:posOffset>536357</wp:posOffset>
            </wp:positionV>
            <wp:extent cx="5944235" cy="2989580"/>
            <wp:effectExtent l="0" t="0" r="0" b="1270"/>
            <wp:wrapSquare wrapText="bothSides"/>
            <wp:docPr id="169531150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150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Запрошення команди (додавання користувачів, призначення ролей, визначення погодинних ставок)</w:t>
      </w:r>
    </w:p>
    <w:p w14:paraId="40C5E7CE" w14:textId="4225B9B1" w:rsidR="00F233E4" w:rsidRPr="00F233E4" w:rsidRDefault="00F233E4" w:rsidP="00F233E4">
      <w:pPr>
        <w:rPr>
          <w:sz w:val="26"/>
          <w:szCs w:val="26"/>
          <w:lang w:val="uk-UA"/>
        </w:rPr>
      </w:pPr>
    </w:p>
    <w:p w14:paraId="45772A57" w14:textId="2DE51915" w:rsidR="00F233E4" w:rsidRPr="008C685F" w:rsidRDefault="008C685F" w:rsidP="00F233E4">
      <w:pPr>
        <w:rPr>
          <w:sz w:val="28"/>
          <w:szCs w:val="28"/>
          <w:lang w:val="uk-UA"/>
        </w:rPr>
      </w:pPr>
      <w:r w:rsidRPr="008C685F">
        <w:rPr>
          <w:sz w:val="28"/>
          <w:szCs w:val="28"/>
        </w:rPr>
        <w:t xml:space="preserve">Переходимо до розділу </w:t>
      </w:r>
      <w:r w:rsidRPr="008C685F">
        <w:rPr>
          <w:i/>
          <w:iCs/>
          <w:sz w:val="28"/>
          <w:szCs w:val="28"/>
        </w:rPr>
        <w:t>TEAM</w:t>
      </w:r>
      <w:r w:rsidRPr="008C685F">
        <w:rPr>
          <w:sz w:val="28"/>
          <w:szCs w:val="28"/>
        </w:rPr>
        <w:t xml:space="preserve"> у лівому меню та натискаємо синю кнопку </w:t>
      </w:r>
      <w:r w:rsidRPr="008C685F">
        <w:rPr>
          <w:i/>
          <w:iCs/>
          <w:sz w:val="28"/>
          <w:szCs w:val="28"/>
        </w:rPr>
        <w:t>ADD FULL MEMBER</w:t>
      </w:r>
      <w:r w:rsidRPr="008C685F">
        <w:rPr>
          <w:sz w:val="28"/>
          <w:szCs w:val="28"/>
        </w:rPr>
        <w:t xml:space="preserve"> у правому верхньому кутку. У вікні </w:t>
      </w:r>
      <w:r w:rsidRPr="008C685F">
        <w:rPr>
          <w:i/>
          <w:iCs/>
          <w:sz w:val="28"/>
          <w:szCs w:val="28"/>
        </w:rPr>
        <w:t>Add full members</w:t>
      </w:r>
      <w:r w:rsidRPr="008C685F">
        <w:rPr>
          <w:sz w:val="28"/>
          <w:szCs w:val="28"/>
        </w:rPr>
        <w:t xml:space="preserve"> вводимо електронну адресу користувача в полі </w:t>
      </w:r>
      <w:r w:rsidRPr="008C685F">
        <w:rPr>
          <w:i/>
          <w:iCs/>
          <w:sz w:val="28"/>
          <w:szCs w:val="28"/>
        </w:rPr>
        <w:t>Invite by email</w:t>
      </w:r>
      <w:r w:rsidRPr="008C685F">
        <w:rPr>
          <w:sz w:val="28"/>
          <w:szCs w:val="28"/>
        </w:rPr>
        <w:t xml:space="preserve"> та надсилаємо запрошення кнопкою </w:t>
      </w:r>
      <w:r w:rsidRPr="008C685F">
        <w:rPr>
          <w:i/>
          <w:iCs/>
          <w:sz w:val="28"/>
          <w:szCs w:val="28"/>
        </w:rPr>
        <w:t>SEND INVITE</w:t>
      </w:r>
      <w:r w:rsidRPr="008C685F">
        <w:rPr>
          <w:sz w:val="28"/>
          <w:szCs w:val="28"/>
        </w:rPr>
        <w:t>.</w:t>
      </w:r>
    </w:p>
    <w:p w14:paraId="276A2556" w14:textId="42A562A1" w:rsidR="00F233E4" w:rsidRPr="00F233E4" w:rsidRDefault="00F233E4" w:rsidP="00F233E4">
      <w:pPr>
        <w:rPr>
          <w:sz w:val="26"/>
          <w:szCs w:val="26"/>
          <w:lang w:val="uk-UA"/>
        </w:rPr>
      </w:pPr>
    </w:p>
    <w:p w14:paraId="2CBE743B" w14:textId="6FD16451" w:rsidR="00F233E4" w:rsidRPr="00F233E4" w:rsidRDefault="008C685F" w:rsidP="00F233E4">
      <w:pPr>
        <w:rPr>
          <w:sz w:val="26"/>
          <w:szCs w:val="26"/>
          <w:lang w:val="uk-UA"/>
        </w:rPr>
      </w:pPr>
      <w:r w:rsidRPr="007822D3">
        <w:rPr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C81A6FD" wp14:editId="4F8A6B13">
            <wp:simplePos x="0" y="0"/>
            <wp:positionH relativeFrom="column">
              <wp:posOffset>-82352</wp:posOffset>
            </wp:positionH>
            <wp:positionV relativeFrom="paragraph">
              <wp:posOffset>520</wp:posOffset>
            </wp:positionV>
            <wp:extent cx="5944235" cy="2106295"/>
            <wp:effectExtent l="0" t="0" r="0" b="8255"/>
            <wp:wrapSquare wrapText="bothSides"/>
            <wp:docPr id="1743761559" name="Рисунок 1" descr="Зображення, що містить текст, число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1559" name="Рисунок 1" descr="Зображення, що містить текст, число, Шрифт, знімок екрана&#10;&#10;Вміст на основі ШІ може бути неправильни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63CFA" w14:textId="4C8A1E6F" w:rsidR="00F233E4" w:rsidRPr="008C685F" w:rsidRDefault="008C685F" w:rsidP="00F233E4">
      <w:pPr>
        <w:rPr>
          <w:sz w:val="28"/>
          <w:szCs w:val="28"/>
          <w:lang w:val="uk-UA"/>
        </w:rPr>
      </w:pPr>
      <w:r w:rsidRPr="008C685F">
        <w:rPr>
          <w:sz w:val="28"/>
          <w:szCs w:val="28"/>
          <w:lang w:val="uk-UA"/>
        </w:rPr>
        <w:t>У списку користувачів відображаються всі учасники робочого простору із зазначенням їхньої пошти, погодинних ставок (</w:t>
      </w:r>
      <w:r w:rsidRPr="008C685F">
        <w:rPr>
          <w:i/>
          <w:iCs/>
          <w:sz w:val="28"/>
          <w:szCs w:val="28"/>
        </w:rPr>
        <w:t>BILLABLE</w:t>
      </w:r>
      <w:r w:rsidRPr="008C685F">
        <w:rPr>
          <w:i/>
          <w:iCs/>
          <w:sz w:val="28"/>
          <w:szCs w:val="28"/>
          <w:lang w:val="uk-UA"/>
        </w:rPr>
        <w:t xml:space="preserve"> </w:t>
      </w:r>
      <w:r w:rsidRPr="008C685F">
        <w:rPr>
          <w:i/>
          <w:iCs/>
          <w:sz w:val="28"/>
          <w:szCs w:val="28"/>
        </w:rPr>
        <w:t>RATE</w:t>
      </w:r>
      <w:r w:rsidRPr="008C685F">
        <w:rPr>
          <w:i/>
          <w:iCs/>
          <w:sz w:val="28"/>
          <w:szCs w:val="28"/>
          <w:lang w:val="uk-UA"/>
        </w:rPr>
        <w:t xml:space="preserve">, </w:t>
      </w:r>
      <w:r w:rsidRPr="008C685F">
        <w:rPr>
          <w:i/>
          <w:iCs/>
          <w:sz w:val="28"/>
          <w:szCs w:val="28"/>
        </w:rPr>
        <w:t>COST</w:t>
      </w:r>
      <w:r w:rsidRPr="008C685F">
        <w:rPr>
          <w:i/>
          <w:iCs/>
          <w:sz w:val="28"/>
          <w:szCs w:val="28"/>
          <w:lang w:val="uk-UA"/>
        </w:rPr>
        <w:t xml:space="preserve"> </w:t>
      </w:r>
      <w:r w:rsidRPr="008C685F">
        <w:rPr>
          <w:i/>
          <w:iCs/>
          <w:sz w:val="28"/>
          <w:szCs w:val="28"/>
        </w:rPr>
        <w:t>RATE</w:t>
      </w:r>
      <w:r w:rsidRPr="008C685F">
        <w:rPr>
          <w:i/>
          <w:iCs/>
          <w:sz w:val="28"/>
          <w:szCs w:val="28"/>
          <w:lang w:val="uk-UA"/>
        </w:rPr>
        <w:t>),</w:t>
      </w:r>
      <w:r w:rsidRPr="008C685F">
        <w:rPr>
          <w:sz w:val="28"/>
          <w:szCs w:val="28"/>
          <w:lang w:val="uk-UA"/>
        </w:rPr>
        <w:t xml:space="preserve"> поточної ролі та груп.</w:t>
      </w:r>
    </w:p>
    <w:p w14:paraId="64825FC1" w14:textId="73DEDE66" w:rsidR="00F233E4" w:rsidRPr="00F233E4" w:rsidRDefault="008C685F" w:rsidP="00F233E4">
      <w:pPr>
        <w:rPr>
          <w:sz w:val="26"/>
          <w:szCs w:val="26"/>
          <w:lang w:val="uk-UA"/>
        </w:rPr>
      </w:pPr>
      <w:r w:rsidRPr="007822D3">
        <w:rPr>
          <w:noProof/>
          <w:sz w:val="26"/>
          <w:szCs w:val="26"/>
          <w:lang w:val="en-US"/>
        </w:rPr>
        <w:drawing>
          <wp:anchor distT="0" distB="0" distL="114300" distR="114300" simplePos="0" relativeHeight="251679744" behindDoc="0" locked="0" layoutInCell="1" allowOverlap="1" wp14:anchorId="557E7EF5" wp14:editId="4C521184">
            <wp:simplePos x="0" y="0"/>
            <wp:positionH relativeFrom="margin">
              <wp:align>right</wp:align>
            </wp:positionH>
            <wp:positionV relativeFrom="paragraph">
              <wp:posOffset>207356</wp:posOffset>
            </wp:positionV>
            <wp:extent cx="5944235" cy="3277870"/>
            <wp:effectExtent l="0" t="0" r="0" b="0"/>
            <wp:wrapSquare wrapText="bothSides"/>
            <wp:docPr id="118481155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155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28DE1" w14:textId="797F4190" w:rsidR="00F233E4" w:rsidRPr="00F233E4" w:rsidRDefault="00F233E4" w:rsidP="00F233E4">
      <w:pPr>
        <w:rPr>
          <w:sz w:val="26"/>
          <w:szCs w:val="26"/>
          <w:lang w:val="uk-UA"/>
        </w:rPr>
      </w:pPr>
    </w:p>
    <w:p w14:paraId="488C9D61" w14:textId="69651B9F" w:rsidR="008C685F" w:rsidRPr="008C685F" w:rsidRDefault="008C685F" w:rsidP="008C685F">
      <w:pPr>
        <w:rPr>
          <w:sz w:val="28"/>
          <w:szCs w:val="28"/>
          <w:lang w:val="uk-UA"/>
        </w:rPr>
      </w:pPr>
      <w:r w:rsidRPr="008C685F">
        <w:rPr>
          <w:sz w:val="28"/>
          <w:szCs w:val="28"/>
        </w:rPr>
        <w:t xml:space="preserve">Для зміни прав доступу натискаємо на назву ролі потрібного користувача у стовпчику </w:t>
      </w:r>
      <w:r w:rsidRPr="008C685F">
        <w:rPr>
          <w:i/>
          <w:iCs/>
          <w:sz w:val="28"/>
          <w:szCs w:val="28"/>
        </w:rPr>
        <w:t>ROLE</w:t>
      </w:r>
      <w:r w:rsidRPr="008C685F">
        <w:rPr>
          <w:sz w:val="28"/>
          <w:szCs w:val="28"/>
        </w:rPr>
        <w:t xml:space="preserve">. У вікні налаштування ролей відмічаємо необхідні рівні доступу (наприклад, </w:t>
      </w:r>
      <w:r w:rsidRPr="008C685F">
        <w:rPr>
          <w:i/>
          <w:iCs/>
          <w:sz w:val="28"/>
          <w:szCs w:val="28"/>
        </w:rPr>
        <w:t>Admin, Project manager</w:t>
      </w:r>
      <w:r w:rsidRPr="008C685F">
        <w:rPr>
          <w:sz w:val="28"/>
          <w:szCs w:val="28"/>
        </w:rPr>
        <w:t xml:space="preserve"> тощо) та підтверджуємо кнопкою </w:t>
      </w:r>
      <w:r w:rsidRPr="008C685F">
        <w:rPr>
          <w:i/>
          <w:iCs/>
          <w:sz w:val="28"/>
          <w:szCs w:val="28"/>
        </w:rPr>
        <w:t>SAVE</w:t>
      </w:r>
      <w:r>
        <w:rPr>
          <w:i/>
          <w:iCs/>
          <w:sz w:val="28"/>
          <w:szCs w:val="28"/>
          <w:lang w:val="uk-UA"/>
        </w:rPr>
        <w:t>.</w:t>
      </w:r>
    </w:p>
    <w:p w14:paraId="26BAF38C" w14:textId="66DD6BC4" w:rsidR="00F233E4" w:rsidRDefault="00F233E4" w:rsidP="00F233E4">
      <w:pPr>
        <w:rPr>
          <w:color w:val="000000"/>
          <w:sz w:val="26"/>
          <w:szCs w:val="26"/>
          <w:lang w:val="uk-UA"/>
        </w:rPr>
      </w:pPr>
    </w:p>
    <w:p w14:paraId="3181F41B" w14:textId="6D3C0287" w:rsidR="00F233E4" w:rsidRDefault="00F233E4" w:rsidP="00F233E4">
      <w:pPr>
        <w:rPr>
          <w:color w:val="000000"/>
          <w:sz w:val="26"/>
          <w:szCs w:val="26"/>
          <w:lang w:val="uk-UA"/>
        </w:rPr>
      </w:pPr>
    </w:p>
    <w:p w14:paraId="4B7C991E" w14:textId="3EA23D5B" w:rsidR="00F233E4" w:rsidRPr="007A2A0A" w:rsidRDefault="008C685F" w:rsidP="00F233E4">
      <w:pPr>
        <w:rPr>
          <w:sz w:val="26"/>
          <w:szCs w:val="26"/>
          <w:lang w:val="uk-UA"/>
        </w:rPr>
      </w:pPr>
      <w:r w:rsidRPr="007822D3">
        <w:rPr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7B11D3C9" wp14:editId="75D95053">
            <wp:simplePos x="0" y="0"/>
            <wp:positionH relativeFrom="column">
              <wp:posOffset>-3612</wp:posOffset>
            </wp:positionH>
            <wp:positionV relativeFrom="paragraph">
              <wp:posOffset>-602</wp:posOffset>
            </wp:positionV>
            <wp:extent cx="5944235" cy="3322955"/>
            <wp:effectExtent l="0" t="0" r="0" b="0"/>
            <wp:wrapSquare wrapText="bothSides"/>
            <wp:docPr id="507077043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7043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3D6E1" w14:textId="431F3277" w:rsidR="007822D3" w:rsidRPr="008C685F" w:rsidRDefault="008C685F" w:rsidP="007822D3">
      <w:pPr>
        <w:rPr>
          <w:sz w:val="28"/>
          <w:szCs w:val="28"/>
          <w:lang w:val="uk-UA"/>
        </w:rPr>
      </w:pPr>
      <w:r w:rsidRPr="008C685F">
        <w:rPr>
          <w:sz w:val="28"/>
          <w:szCs w:val="28"/>
        </w:rPr>
        <w:t xml:space="preserve">Щоб встановити або змінити погодинну ставку, натискаємо кнопку </w:t>
      </w:r>
      <w:r w:rsidRPr="008C685F">
        <w:rPr>
          <w:i/>
          <w:iCs/>
          <w:sz w:val="28"/>
          <w:szCs w:val="28"/>
        </w:rPr>
        <w:t>Change</w:t>
      </w:r>
      <w:r w:rsidRPr="008C685F">
        <w:rPr>
          <w:sz w:val="28"/>
          <w:szCs w:val="28"/>
        </w:rPr>
        <w:t xml:space="preserve"> у стовпчику </w:t>
      </w:r>
      <w:r w:rsidRPr="008C685F">
        <w:rPr>
          <w:i/>
          <w:iCs/>
          <w:sz w:val="28"/>
          <w:szCs w:val="28"/>
        </w:rPr>
        <w:t>BILLABLE RATE</w:t>
      </w:r>
      <w:r w:rsidRPr="008C685F">
        <w:rPr>
          <w:sz w:val="28"/>
          <w:szCs w:val="28"/>
        </w:rPr>
        <w:t xml:space="preserve"> навпроти обраного учасника. У вікні </w:t>
      </w:r>
      <w:r w:rsidRPr="008C685F">
        <w:rPr>
          <w:i/>
          <w:iCs/>
          <w:sz w:val="28"/>
          <w:szCs w:val="28"/>
        </w:rPr>
        <w:t>Edit rate</w:t>
      </w:r>
      <w:r w:rsidRPr="008C685F">
        <w:rPr>
          <w:sz w:val="28"/>
          <w:szCs w:val="28"/>
        </w:rPr>
        <w:t xml:space="preserve"> вводимо нову суму, обираємо період застосування ставки та зберігаємо зміни кнопкою </w:t>
      </w:r>
      <w:r w:rsidRPr="008C685F">
        <w:rPr>
          <w:i/>
          <w:iCs/>
          <w:sz w:val="28"/>
          <w:szCs w:val="28"/>
        </w:rPr>
        <w:t>SAVE</w:t>
      </w:r>
      <w:r w:rsidRPr="008C685F">
        <w:rPr>
          <w:sz w:val="28"/>
          <w:szCs w:val="28"/>
        </w:rPr>
        <w:t>.</w:t>
      </w:r>
    </w:p>
    <w:p w14:paraId="76170262" w14:textId="442DD596" w:rsidR="007822D3" w:rsidRPr="007A2A0A" w:rsidRDefault="007822D3" w:rsidP="007822D3">
      <w:pPr>
        <w:rPr>
          <w:sz w:val="26"/>
          <w:szCs w:val="26"/>
          <w:lang w:val="uk-UA"/>
        </w:rPr>
      </w:pPr>
    </w:p>
    <w:p w14:paraId="514A2A4D" w14:textId="4BFB45E7" w:rsidR="007822D3" w:rsidRPr="007A2A0A" w:rsidRDefault="007822D3" w:rsidP="007822D3">
      <w:pPr>
        <w:rPr>
          <w:sz w:val="26"/>
          <w:szCs w:val="26"/>
          <w:lang w:val="uk-UA"/>
        </w:rPr>
      </w:pPr>
    </w:p>
    <w:p w14:paraId="7D6C9D6B" w14:textId="1561C779" w:rsidR="007822D3" w:rsidRPr="007A2A0A" w:rsidRDefault="008C685F" w:rsidP="008C685F">
      <w:pPr>
        <w:pStyle w:val="12"/>
        <w:numPr>
          <w:ilvl w:val="0"/>
          <w:numId w:val="24"/>
        </w:numPr>
      </w:pPr>
      <w:r>
        <w:t>Відстеження часу</w:t>
      </w:r>
    </w:p>
    <w:p w14:paraId="1144B31A" w14:textId="7927E0FE" w:rsidR="007822D3" w:rsidRPr="007A2A0A" w:rsidRDefault="007822D3" w:rsidP="007822D3">
      <w:pPr>
        <w:rPr>
          <w:sz w:val="26"/>
          <w:szCs w:val="26"/>
          <w:lang w:val="uk-UA"/>
        </w:rPr>
      </w:pPr>
    </w:p>
    <w:p w14:paraId="43E6E856" w14:textId="208FB449" w:rsidR="007822D3" w:rsidRPr="007A2A0A" w:rsidRDefault="007822D3" w:rsidP="007822D3">
      <w:pPr>
        <w:rPr>
          <w:sz w:val="26"/>
          <w:szCs w:val="26"/>
          <w:lang w:val="uk-UA"/>
        </w:rPr>
      </w:pPr>
    </w:p>
    <w:p w14:paraId="3A2F9A4C" w14:textId="11F45A44" w:rsidR="007822D3" w:rsidRPr="007A2A0A" w:rsidRDefault="008C685F" w:rsidP="007822D3">
      <w:pPr>
        <w:rPr>
          <w:sz w:val="26"/>
          <w:szCs w:val="26"/>
          <w:lang w:val="uk-UA"/>
        </w:rPr>
      </w:pPr>
      <w:r w:rsidRPr="00BD3DE9">
        <w:rPr>
          <w:noProof/>
          <w:sz w:val="26"/>
          <w:szCs w:val="26"/>
          <w:lang w:val="en-US"/>
        </w:rPr>
        <w:drawing>
          <wp:anchor distT="0" distB="0" distL="114300" distR="114300" simplePos="0" relativeHeight="251666432" behindDoc="0" locked="0" layoutInCell="1" allowOverlap="1" wp14:anchorId="7529D02C" wp14:editId="7CCE5CC9">
            <wp:simplePos x="0" y="0"/>
            <wp:positionH relativeFrom="page">
              <wp:posOffset>1068103</wp:posOffset>
            </wp:positionH>
            <wp:positionV relativeFrom="paragraph">
              <wp:posOffset>278122</wp:posOffset>
            </wp:positionV>
            <wp:extent cx="5944235" cy="1022985"/>
            <wp:effectExtent l="0" t="0" r="0" b="5715"/>
            <wp:wrapSquare wrapText="bothSides"/>
            <wp:docPr id="158000273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273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4B143" w14:textId="3356278E" w:rsidR="007822D3" w:rsidRDefault="007822D3" w:rsidP="007822D3">
      <w:pPr>
        <w:rPr>
          <w:sz w:val="26"/>
          <w:szCs w:val="26"/>
          <w:lang w:val="uk-UA"/>
        </w:rPr>
      </w:pPr>
    </w:p>
    <w:p w14:paraId="5D24F461" w14:textId="136A36A9" w:rsidR="00F4673C" w:rsidRPr="00F4673C" w:rsidRDefault="00F4673C" w:rsidP="00F4673C">
      <w:pPr>
        <w:rPr>
          <w:sz w:val="28"/>
          <w:szCs w:val="28"/>
          <w:lang w:val="uk-UA"/>
        </w:rPr>
      </w:pPr>
      <w:r w:rsidRPr="00F4673C">
        <w:rPr>
          <w:sz w:val="28"/>
          <w:szCs w:val="28"/>
        </w:rPr>
        <w:t xml:space="preserve">Переходимо до розділу </w:t>
      </w:r>
      <w:r w:rsidRPr="00F4673C">
        <w:rPr>
          <w:i/>
          <w:iCs/>
          <w:sz w:val="28"/>
          <w:szCs w:val="28"/>
        </w:rPr>
        <w:t>TIME TRACKER</w:t>
      </w:r>
      <w:r w:rsidRPr="00F4673C">
        <w:rPr>
          <w:sz w:val="28"/>
          <w:szCs w:val="28"/>
        </w:rPr>
        <w:t xml:space="preserve"> у лівому меню, де за замовчуванням активний режим таймера (</w:t>
      </w:r>
      <w:r w:rsidRPr="00F4673C">
        <w:rPr>
          <w:i/>
          <w:iCs/>
          <w:sz w:val="28"/>
          <w:szCs w:val="28"/>
        </w:rPr>
        <w:t>Timer Mode</w:t>
      </w:r>
      <w:r w:rsidRPr="00F4673C">
        <w:rPr>
          <w:sz w:val="28"/>
          <w:szCs w:val="28"/>
        </w:rPr>
        <w:t xml:space="preserve">). У полі введення описуємо поточну діяльність, прив'язуємо її до проєкту й конкретного завдання (наприклад, project_1: research), позначаємо оплачуваність символом $ та запускаємо відлік кнопкою </w:t>
      </w:r>
      <w:r w:rsidRPr="00F4673C">
        <w:rPr>
          <w:i/>
          <w:iCs/>
          <w:sz w:val="28"/>
          <w:szCs w:val="28"/>
        </w:rPr>
        <w:t>START</w:t>
      </w:r>
      <w:r w:rsidRPr="00F4673C">
        <w:rPr>
          <w:sz w:val="28"/>
          <w:szCs w:val="28"/>
        </w:rPr>
        <w:t xml:space="preserve"> (яка після завершення замінюється на </w:t>
      </w:r>
      <w:r w:rsidRPr="00F4673C">
        <w:rPr>
          <w:b/>
          <w:bCs/>
          <w:sz w:val="28"/>
          <w:szCs w:val="28"/>
        </w:rPr>
        <w:t>STOP</w:t>
      </w:r>
      <w:r w:rsidRPr="00F4673C">
        <w:rPr>
          <w:sz w:val="28"/>
          <w:szCs w:val="28"/>
        </w:rPr>
        <w:t>)</w:t>
      </w:r>
    </w:p>
    <w:p w14:paraId="6143541E" w14:textId="21EF2CB1" w:rsidR="007822D3" w:rsidRPr="007A2A0A" w:rsidRDefault="007822D3" w:rsidP="007822D3">
      <w:pPr>
        <w:rPr>
          <w:sz w:val="26"/>
          <w:szCs w:val="26"/>
          <w:lang w:val="uk-UA"/>
        </w:rPr>
      </w:pPr>
    </w:p>
    <w:p w14:paraId="35D8B148" w14:textId="5DA9FA12" w:rsidR="00BD3DE9" w:rsidRPr="007A2A0A" w:rsidRDefault="00F4673C" w:rsidP="00BD3DE9">
      <w:pPr>
        <w:rPr>
          <w:sz w:val="26"/>
          <w:szCs w:val="26"/>
          <w:lang w:val="uk-UA"/>
        </w:rPr>
      </w:pPr>
      <w:r w:rsidRPr="008C685F">
        <w:rPr>
          <w:noProof/>
          <w:sz w:val="26"/>
          <w:szCs w:val="26"/>
          <w:lang w:val="uk-UA"/>
        </w:rPr>
        <w:drawing>
          <wp:anchor distT="0" distB="0" distL="114300" distR="114300" simplePos="0" relativeHeight="251680768" behindDoc="1" locked="0" layoutInCell="1" allowOverlap="1" wp14:anchorId="6FF65199" wp14:editId="73BC40CE">
            <wp:simplePos x="0" y="0"/>
            <wp:positionH relativeFrom="page">
              <wp:posOffset>1007877</wp:posOffset>
            </wp:positionH>
            <wp:positionV relativeFrom="paragraph">
              <wp:posOffset>208882</wp:posOffset>
            </wp:positionV>
            <wp:extent cx="5944235" cy="720090"/>
            <wp:effectExtent l="0" t="0" r="0" b="3810"/>
            <wp:wrapSquare wrapText="bothSides"/>
            <wp:docPr id="98542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2829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B2AC0" w14:textId="123D4D5B" w:rsidR="00BD3DE9" w:rsidRPr="00F4673C" w:rsidRDefault="00F4673C" w:rsidP="00BD3DE9">
      <w:pPr>
        <w:rPr>
          <w:sz w:val="28"/>
          <w:szCs w:val="28"/>
          <w:lang w:val="uk-UA"/>
        </w:rPr>
      </w:pPr>
      <w:r w:rsidRPr="00F4673C">
        <w:rPr>
          <w:sz w:val="28"/>
          <w:szCs w:val="28"/>
          <w:lang w:val="uk-UA"/>
        </w:rPr>
        <w:lastRenderedPageBreak/>
        <w:t>Щоб зафіксувати відпрацьовані години постфактум, перемикаємося в ручний режим (</w:t>
      </w:r>
      <w:r w:rsidRPr="00F4673C">
        <w:rPr>
          <w:i/>
          <w:iCs/>
          <w:sz w:val="28"/>
          <w:szCs w:val="28"/>
        </w:rPr>
        <w:t>Manual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Mode</w:t>
      </w:r>
      <w:r w:rsidRPr="00F4673C">
        <w:rPr>
          <w:sz w:val="28"/>
          <w:szCs w:val="28"/>
          <w:lang w:val="uk-UA"/>
        </w:rPr>
        <w:t xml:space="preserve">). У формі заповнюємо назву виконаної роботи в полі </w:t>
      </w:r>
      <w:r w:rsidRPr="00F4673C">
        <w:rPr>
          <w:i/>
          <w:iCs/>
          <w:sz w:val="28"/>
          <w:szCs w:val="28"/>
        </w:rPr>
        <w:t>What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have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you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worked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on</w:t>
      </w:r>
      <w:r w:rsidRPr="00F4673C">
        <w:rPr>
          <w:i/>
          <w:iCs/>
          <w:sz w:val="28"/>
          <w:szCs w:val="28"/>
          <w:lang w:val="uk-UA"/>
        </w:rPr>
        <w:t>?,</w:t>
      </w:r>
      <w:r w:rsidRPr="00F4673C">
        <w:rPr>
          <w:sz w:val="28"/>
          <w:szCs w:val="28"/>
          <w:lang w:val="uk-UA"/>
        </w:rPr>
        <w:t xml:space="preserve"> обираємо проєкт через кнопку </w:t>
      </w:r>
      <w:r w:rsidRPr="00F4673C">
        <w:rPr>
          <w:i/>
          <w:iCs/>
          <w:sz w:val="28"/>
          <w:szCs w:val="28"/>
          <w:lang w:val="uk-UA"/>
        </w:rPr>
        <w:t xml:space="preserve">+ </w:t>
      </w:r>
      <w:r w:rsidRPr="00F4673C">
        <w:rPr>
          <w:i/>
          <w:iCs/>
          <w:sz w:val="28"/>
          <w:szCs w:val="28"/>
        </w:rPr>
        <w:t>Project</w:t>
      </w:r>
      <w:r w:rsidRPr="00F4673C">
        <w:rPr>
          <w:sz w:val="28"/>
          <w:szCs w:val="28"/>
          <w:lang w:val="uk-UA"/>
        </w:rPr>
        <w:t xml:space="preserve">, виставляємо часовий проміжок або загальну тривалість, дату та натискаємо кнопку </w:t>
      </w:r>
      <w:r w:rsidRPr="00F4673C">
        <w:rPr>
          <w:i/>
          <w:iCs/>
          <w:sz w:val="28"/>
          <w:szCs w:val="28"/>
        </w:rPr>
        <w:t>ADD</w:t>
      </w:r>
      <w:r w:rsidRPr="00F4673C">
        <w:rPr>
          <w:sz w:val="28"/>
          <w:szCs w:val="28"/>
          <w:lang w:val="uk-UA"/>
        </w:rPr>
        <w:t xml:space="preserve"> для додавання запису до журналу.</w:t>
      </w:r>
    </w:p>
    <w:p w14:paraId="6F372636" w14:textId="1BF99857" w:rsidR="00BD3DE9" w:rsidRPr="007A2A0A" w:rsidRDefault="00BD3DE9" w:rsidP="00BD3DE9">
      <w:pPr>
        <w:rPr>
          <w:sz w:val="26"/>
          <w:szCs w:val="26"/>
          <w:lang w:val="uk-UA"/>
        </w:rPr>
      </w:pPr>
    </w:p>
    <w:p w14:paraId="73E2DA54" w14:textId="08EBF505" w:rsidR="00BD3DE9" w:rsidRPr="007A2A0A" w:rsidRDefault="00BD3DE9" w:rsidP="00BD3DE9">
      <w:pPr>
        <w:rPr>
          <w:sz w:val="26"/>
          <w:szCs w:val="26"/>
          <w:lang w:val="uk-UA"/>
        </w:rPr>
      </w:pPr>
    </w:p>
    <w:p w14:paraId="61560604" w14:textId="04A052B8" w:rsidR="00BD3DE9" w:rsidRPr="007A2A0A" w:rsidRDefault="00F4673C" w:rsidP="00F4673C">
      <w:pPr>
        <w:pStyle w:val="12"/>
        <w:numPr>
          <w:ilvl w:val="0"/>
          <w:numId w:val="24"/>
        </w:numPr>
      </w:pPr>
      <w:r>
        <w:t>Теги</w:t>
      </w:r>
    </w:p>
    <w:p w14:paraId="64C8B11B" w14:textId="20B46343" w:rsidR="00BD3DE9" w:rsidRDefault="00F4673C" w:rsidP="00BD3DE9">
      <w:pPr>
        <w:rPr>
          <w:sz w:val="26"/>
          <w:szCs w:val="26"/>
          <w:lang w:val="uk-UA"/>
        </w:rPr>
      </w:pPr>
      <w:r w:rsidRPr="00BD3DE9">
        <w:rPr>
          <w:noProof/>
          <w:sz w:val="26"/>
          <w:szCs w:val="26"/>
          <w:lang w:val="en-US"/>
        </w:rPr>
        <w:drawing>
          <wp:anchor distT="0" distB="0" distL="114300" distR="114300" simplePos="0" relativeHeight="251667456" behindDoc="0" locked="0" layoutInCell="1" allowOverlap="1" wp14:anchorId="4BF67AEE" wp14:editId="7F3E8578">
            <wp:simplePos x="0" y="0"/>
            <wp:positionH relativeFrom="margin">
              <wp:posOffset>-220535</wp:posOffset>
            </wp:positionH>
            <wp:positionV relativeFrom="paragraph">
              <wp:posOffset>207192</wp:posOffset>
            </wp:positionV>
            <wp:extent cx="5944235" cy="3041650"/>
            <wp:effectExtent l="0" t="0" r="0" b="6350"/>
            <wp:wrapSquare wrapText="bothSides"/>
            <wp:docPr id="10843994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94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45BB" w14:textId="02F8AC83" w:rsidR="00BD3DE9" w:rsidRDefault="00BD3DE9" w:rsidP="00F4673C">
      <w:pPr>
        <w:jc w:val="right"/>
        <w:rPr>
          <w:sz w:val="26"/>
          <w:szCs w:val="26"/>
          <w:lang w:val="uk-UA"/>
        </w:rPr>
      </w:pPr>
    </w:p>
    <w:p w14:paraId="427C010E" w14:textId="6B7518DF" w:rsidR="00F4673C" w:rsidRPr="00F4673C" w:rsidRDefault="00F4673C" w:rsidP="00F4673C">
      <w:pPr>
        <w:rPr>
          <w:sz w:val="28"/>
          <w:szCs w:val="28"/>
          <w:lang w:val="uk-UA"/>
        </w:rPr>
      </w:pPr>
      <w:r w:rsidRPr="00F4673C">
        <w:rPr>
          <w:sz w:val="28"/>
          <w:szCs w:val="28"/>
          <w:lang w:val="uk-UA"/>
        </w:rPr>
        <w:t xml:space="preserve">Для додавання нового тегу переходимо до розділу </w:t>
      </w:r>
      <w:r w:rsidRPr="00F4673C">
        <w:rPr>
          <w:i/>
          <w:iCs/>
          <w:sz w:val="28"/>
          <w:szCs w:val="28"/>
        </w:rPr>
        <w:t>TAGS</w:t>
      </w:r>
      <w:r w:rsidRPr="00F4673C">
        <w:rPr>
          <w:sz w:val="28"/>
          <w:szCs w:val="28"/>
          <w:lang w:val="uk-UA"/>
        </w:rPr>
        <w:t xml:space="preserve"> у лівому бічному меню, у полі </w:t>
      </w:r>
      <w:r w:rsidRPr="00F4673C">
        <w:rPr>
          <w:i/>
          <w:iCs/>
          <w:sz w:val="28"/>
          <w:szCs w:val="28"/>
        </w:rPr>
        <w:t>Add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new</w:t>
      </w:r>
      <w:r w:rsidRPr="00F4673C">
        <w:rPr>
          <w:i/>
          <w:iCs/>
          <w:sz w:val="28"/>
          <w:szCs w:val="28"/>
          <w:lang w:val="uk-UA"/>
        </w:rPr>
        <w:t xml:space="preserve"> </w:t>
      </w:r>
      <w:r w:rsidRPr="00F4673C">
        <w:rPr>
          <w:i/>
          <w:iCs/>
          <w:sz w:val="28"/>
          <w:szCs w:val="28"/>
        </w:rPr>
        <w:t>tag</w:t>
      </w:r>
      <w:r w:rsidRPr="00F4673C">
        <w:rPr>
          <w:sz w:val="28"/>
          <w:szCs w:val="28"/>
          <w:lang w:val="uk-UA"/>
        </w:rPr>
        <w:t xml:space="preserve"> вводимо потрібну мітку (наприклад, </w:t>
      </w:r>
      <w:r w:rsidRPr="00F4673C">
        <w:rPr>
          <w:sz w:val="28"/>
          <w:szCs w:val="28"/>
        </w:rPr>
        <w:t>urgently</w:t>
      </w:r>
      <w:r w:rsidRPr="00F4673C">
        <w:rPr>
          <w:sz w:val="28"/>
          <w:szCs w:val="28"/>
          <w:lang w:val="uk-UA"/>
        </w:rPr>
        <w:t xml:space="preserve">) та натискаємо кнопку </w:t>
      </w:r>
      <w:r w:rsidRPr="00F4673C">
        <w:rPr>
          <w:i/>
          <w:iCs/>
          <w:sz w:val="28"/>
          <w:szCs w:val="28"/>
        </w:rPr>
        <w:t>ADD</w:t>
      </w:r>
      <w:r w:rsidRPr="00F4673C">
        <w:rPr>
          <w:sz w:val="28"/>
          <w:szCs w:val="28"/>
          <w:lang w:val="uk-UA"/>
        </w:rPr>
        <w:t>, після чого створений тег відобразиться у списку</w:t>
      </w:r>
    </w:p>
    <w:p w14:paraId="796A8F0A" w14:textId="77777777" w:rsidR="00F4673C" w:rsidRDefault="00F4673C" w:rsidP="00F4673C">
      <w:pPr>
        <w:rPr>
          <w:sz w:val="26"/>
          <w:szCs w:val="26"/>
          <w:lang w:val="uk-UA"/>
        </w:rPr>
      </w:pPr>
    </w:p>
    <w:p w14:paraId="7F12E2B8" w14:textId="77A076D1" w:rsidR="00BD3DE9" w:rsidRDefault="00F4673C" w:rsidP="00BD3DE9">
      <w:pPr>
        <w:rPr>
          <w:sz w:val="26"/>
          <w:szCs w:val="26"/>
          <w:lang w:val="uk-UA"/>
        </w:rPr>
      </w:pPr>
      <w:r w:rsidRPr="00BD3DE9">
        <w:rPr>
          <w:noProof/>
          <w:sz w:val="26"/>
          <w:szCs w:val="26"/>
          <w:lang w:val="en-US"/>
        </w:rPr>
        <w:drawing>
          <wp:anchor distT="0" distB="0" distL="114300" distR="114300" simplePos="0" relativeHeight="251668480" behindDoc="0" locked="0" layoutInCell="1" allowOverlap="1" wp14:anchorId="3E544701" wp14:editId="1160F112">
            <wp:simplePos x="0" y="0"/>
            <wp:positionH relativeFrom="column">
              <wp:posOffset>-216345</wp:posOffset>
            </wp:positionH>
            <wp:positionV relativeFrom="paragraph">
              <wp:posOffset>170345</wp:posOffset>
            </wp:positionV>
            <wp:extent cx="5944235" cy="1272540"/>
            <wp:effectExtent l="0" t="0" r="0" b="3810"/>
            <wp:wrapSquare wrapText="bothSides"/>
            <wp:docPr id="192865260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260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9B12D" w14:textId="32719000" w:rsidR="00BD3DE9" w:rsidRPr="00F4673C" w:rsidRDefault="00F4673C" w:rsidP="00BD3DE9">
      <w:pPr>
        <w:rPr>
          <w:sz w:val="28"/>
          <w:szCs w:val="28"/>
          <w:lang w:val="uk-UA"/>
        </w:rPr>
      </w:pPr>
      <w:r w:rsidRPr="00F4673C">
        <w:rPr>
          <w:sz w:val="28"/>
          <w:szCs w:val="28"/>
        </w:rPr>
        <w:t>Щоб призначити тег до завдання під час трекінгу часу, натискаємо на іконку ярлика у рядку таймера, знаходимо потрібну мітку через пошук або обираємо її чекбоксом у випадному вікні.</w:t>
      </w:r>
    </w:p>
    <w:p w14:paraId="58EE35EE" w14:textId="41B70703" w:rsidR="00BD3DE9" w:rsidRPr="007A2A0A" w:rsidRDefault="00BD3DE9" w:rsidP="00BD3DE9">
      <w:pPr>
        <w:rPr>
          <w:sz w:val="26"/>
          <w:szCs w:val="26"/>
          <w:lang w:val="uk-UA"/>
        </w:rPr>
      </w:pPr>
    </w:p>
    <w:p w14:paraId="5C40A459" w14:textId="53A27D62" w:rsidR="00BD3DE9" w:rsidRPr="007A2A0A" w:rsidRDefault="00F4673C" w:rsidP="00F4673C">
      <w:pPr>
        <w:pStyle w:val="12"/>
        <w:numPr>
          <w:ilvl w:val="0"/>
          <w:numId w:val="24"/>
        </w:numPr>
      </w:pPr>
      <w:r w:rsidRPr="00BD3DE9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BFA0C77" wp14:editId="7048B417">
            <wp:simplePos x="0" y="0"/>
            <wp:positionH relativeFrom="margin">
              <wp:align>right</wp:align>
            </wp:positionH>
            <wp:positionV relativeFrom="paragraph">
              <wp:posOffset>623488</wp:posOffset>
            </wp:positionV>
            <wp:extent cx="5944235" cy="3060065"/>
            <wp:effectExtent l="0" t="0" r="0" b="6985"/>
            <wp:wrapSquare wrapText="bothSides"/>
            <wp:docPr id="1340162580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258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Аналіз та робота зі звітами</w:t>
      </w:r>
    </w:p>
    <w:p w14:paraId="5B4F14DC" w14:textId="190235B9" w:rsidR="00BD3DE9" w:rsidRPr="00F4673C" w:rsidRDefault="00BD3DE9" w:rsidP="00BD3DE9">
      <w:pPr>
        <w:rPr>
          <w:sz w:val="26"/>
          <w:szCs w:val="26"/>
        </w:rPr>
      </w:pPr>
    </w:p>
    <w:p w14:paraId="4C1B5701" w14:textId="2616CC25" w:rsidR="00BD3DE9" w:rsidRPr="00F4673C" w:rsidRDefault="00BD3DE9" w:rsidP="00BD3DE9">
      <w:pPr>
        <w:rPr>
          <w:sz w:val="26"/>
          <w:szCs w:val="26"/>
        </w:rPr>
      </w:pPr>
    </w:p>
    <w:p w14:paraId="37FB5A7E" w14:textId="0183CAFD" w:rsidR="00BD3DE9" w:rsidRPr="00F4673C" w:rsidRDefault="00BD3DE9" w:rsidP="00BD3DE9">
      <w:pPr>
        <w:rPr>
          <w:sz w:val="26"/>
          <w:szCs w:val="26"/>
        </w:rPr>
      </w:pPr>
    </w:p>
    <w:p w14:paraId="561F3E61" w14:textId="3C3C673D" w:rsidR="00BD3DE9" w:rsidRPr="00F4673C" w:rsidRDefault="00BD3DE9" w:rsidP="00BD3DE9">
      <w:pPr>
        <w:rPr>
          <w:sz w:val="26"/>
          <w:szCs w:val="26"/>
        </w:rPr>
      </w:pPr>
    </w:p>
    <w:p w14:paraId="78F953CB" w14:textId="01FD16D3" w:rsidR="00BD3DE9" w:rsidRPr="007E1A2C" w:rsidRDefault="00F4673C" w:rsidP="00BD3DE9">
      <w:pPr>
        <w:rPr>
          <w:sz w:val="28"/>
          <w:szCs w:val="28"/>
          <w:lang w:val="uk-UA"/>
        </w:rPr>
      </w:pPr>
      <w:r w:rsidRPr="007E1A2C">
        <w:rPr>
          <w:sz w:val="28"/>
          <w:szCs w:val="28"/>
        </w:rPr>
        <w:t xml:space="preserve">Переходимо до розділу </w:t>
      </w:r>
      <w:r w:rsidRPr="007E1A2C">
        <w:rPr>
          <w:i/>
          <w:iCs/>
          <w:sz w:val="28"/>
          <w:szCs w:val="28"/>
        </w:rPr>
        <w:t>DASHBOARD</w:t>
      </w:r>
      <w:r w:rsidRPr="007E1A2C">
        <w:rPr>
          <w:sz w:val="28"/>
          <w:szCs w:val="28"/>
        </w:rPr>
        <w:t xml:space="preserve"> у лівому меню для візуального аналізу активності, де на стовпчиковій та круговій діаграмах відображається загальний час роботи команди, найактивніші проєкти й клієнти за поточний тиждень.</w:t>
      </w:r>
    </w:p>
    <w:p w14:paraId="64C01E98" w14:textId="6377CE49" w:rsidR="00BD3DE9" w:rsidRDefault="00BD3DE9" w:rsidP="00BD3DE9">
      <w:pPr>
        <w:rPr>
          <w:sz w:val="26"/>
          <w:szCs w:val="26"/>
          <w:lang w:val="uk-UA"/>
        </w:rPr>
      </w:pPr>
    </w:p>
    <w:p w14:paraId="56ECF340" w14:textId="490B715E" w:rsidR="00BD3DE9" w:rsidRDefault="00BD3DE9" w:rsidP="00BD3DE9">
      <w:pPr>
        <w:rPr>
          <w:sz w:val="26"/>
          <w:szCs w:val="26"/>
          <w:lang w:val="uk-UA"/>
        </w:rPr>
      </w:pPr>
    </w:p>
    <w:p w14:paraId="46437B70" w14:textId="50ACA6E4" w:rsidR="00BD3DE9" w:rsidRDefault="007E1A2C" w:rsidP="00BD3DE9">
      <w:pPr>
        <w:rPr>
          <w:sz w:val="26"/>
          <w:szCs w:val="26"/>
          <w:lang w:val="uk-UA"/>
        </w:rPr>
      </w:pPr>
      <w:r w:rsidRPr="007E1A2C">
        <w:rPr>
          <w:sz w:val="26"/>
          <w:szCs w:val="26"/>
          <w:lang w:val="uk-UA"/>
        </w:rPr>
        <w:t xml:space="preserve">У бічному меню відкриваємо категорію </w:t>
      </w:r>
      <w:r w:rsidRPr="007E1A2C">
        <w:rPr>
          <w:i/>
          <w:iCs/>
          <w:sz w:val="26"/>
          <w:szCs w:val="26"/>
        </w:rPr>
        <w:t>REPORTS</w:t>
      </w:r>
      <w:r w:rsidRPr="007E1A2C">
        <w:rPr>
          <w:sz w:val="26"/>
          <w:szCs w:val="26"/>
          <w:lang w:val="uk-UA"/>
        </w:rPr>
        <w:t>, що містить варіанти формування звітності: підсумковий (</w:t>
      </w:r>
      <w:r w:rsidRPr="007E1A2C">
        <w:rPr>
          <w:i/>
          <w:iCs/>
          <w:sz w:val="26"/>
          <w:szCs w:val="26"/>
        </w:rPr>
        <w:t>Summary</w:t>
      </w:r>
      <w:r w:rsidRPr="007E1A2C">
        <w:rPr>
          <w:sz w:val="26"/>
          <w:szCs w:val="26"/>
          <w:lang w:val="uk-UA"/>
        </w:rPr>
        <w:t>), детальний (</w:t>
      </w:r>
      <w:r w:rsidRPr="007E1A2C">
        <w:rPr>
          <w:i/>
          <w:iCs/>
          <w:sz w:val="26"/>
          <w:szCs w:val="26"/>
        </w:rPr>
        <w:t>Detailed</w:t>
      </w:r>
      <w:r w:rsidRPr="007E1A2C">
        <w:rPr>
          <w:sz w:val="26"/>
          <w:szCs w:val="26"/>
          <w:lang w:val="uk-UA"/>
        </w:rPr>
        <w:t>) та тижневий (</w:t>
      </w:r>
      <w:r w:rsidRPr="007E1A2C">
        <w:rPr>
          <w:i/>
          <w:iCs/>
          <w:sz w:val="26"/>
          <w:szCs w:val="26"/>
        </w:rPr>
        <w:t>Weekly</w:t>
      </w:r>
      <w:r w:rsidRPr="007E1A2C">
        <w:rPr>
          <w:sz w:val="26"/>
          <w:szCs w:val="26"/>
          <w:lang w:val="uk-UA"/>
        </w:rPr>
        <w:t>)</w:t>
      </w:r>
      <w:r w:rsidRPr="00BD3DE9">
        <w:rPr>
          <w:noProof/>
          <w:sz w:val="26"/>
          <w:szCs w:val="26"/>
          <w:lang w:val="en-US"/>
        </w:rPr>
        <w:drawing>
          <wp:anchor distT="0" distB="0" distL="114300" distR="114300" simplePos="0" relativeHeight="251681792" behindDoc="0" locked="0" layoutInCell="1" allowOverlap="1" wp14:anchorId="0228EF0C" wp14:editId="0C8B425B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495550" cy="3023870"/>
            <wp:effectExtent l="0" t="0" r="0" b="5080"/>
            <wp:wrapSquare wrapText="bothSides"/>
            <wp:docPr id="12105717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17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9E31B" w14:textId="44E62224" w:rsidR="00324E6E" w:rsidRPr="00324E6E" w:rsidRDefault="00324E6E" w:rsidP="00324E6E">
      <w:pPr>
        <w:rPr>
          <w:sz w:val="26"/>
          <w:szCs w:val="26"/>
          <w:lang w:val="uk-UA"/>
        </w:rPr>
      </w:pPr>
    </w:p>
    <w:p w14:paraId="72272E96" w14:textId="4BE031C7" w:rsidR="00324E6E" w:rsidRDefault="00324E6E" w:rsidP="00324E6E">
      <w:pPr>
        <w:rPr>
          <w:sz w:val="26"/>
          <w:szCs w:val="26"/>
          <w:lang w:val="uk-UA"/>
        </w:rPr>
      </w:pPr>
    </w:p>
    <w:p w14:paraId="164E02F9" w14:textId="78C15229" w:rsidR="00324E6E" w:rsidRDefault="00F4673C" w:rsidP="00324E6E">
      <w:pPr>
        <w:rPr>
          <w:sz w:val="26"/>
          <w:szCs w:val="26"/>
          <w:lang w:val="uk-UA"/>
        </w:rPr>
      </w:pPr>
      <w:r w:rsidRPr="00BD3DE9">
        <w:rPr>
          <w:noProof/>
          <w:sz w:val="26"/>
          <w:szCs w:val="26"/>
          <w:lang w:val="uk-UA"/>
        </w:rPr>
        <w:lastRenderedPageBreak/>
        <w:drawing>
          <wp:anchor distT="0" distB="0" distL="114300" distR="114300" simplePos="0" relativeHeight="251670528" behindDoc="0" locked="0" layoutInCell="1" allowOverlap="1" wp14:anchorId="19DD3C21" wp14:editId="16BC4B34">
            <wp:simplePos x="0" y="0"/>
            <wp:positionH relativeFrom="column">
              <wp:posOffset>-142842</wp:posOffset>
            </wp:positionH>
            <wp:positionV relativeFrom="paragraph">
              <wp:posOffset>618</wp:posOffset>
            </wp:positionV>
            <wp:extent cx="5944235" cy="3251835"/>
            <wp:effectExtent l="0" t="0" r="0" b="5715"/>
            <wp:wrapSquare wrapText="bothSides"/>
            <wp:docPr id="71102251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251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3CC77" w14:textId="0655FD9B" w:rsidR="00324E6E" w:rsidRDefault="007E1A2C" w:rsidP="00324E6E">
      <w:pPr>
        <w:rPr>
          <w:sz w:val="26"/>
          <w:szCs w:val="26"/>
          <w:lang w:val="uk-UA"/>
        </w:rPr>
      </w:pPr>
      <w:r w:rsidRPr="007E1A2C">
        <w:rPr>
          <w:sz w:val="28"/>
          <w:szCs w:val="28"/>
        </w:rPr>
        <w:t xml:space="preserve">У звіті </w:t>
      </w:r>
      <w:r w:rsidRPr="007E1A2C">
        <w:rPr>
          <w:i/>
          <w:iCs/>
          <w:sz w:val="28"/>
          <w:szCs w:val="28"/>
        </w:rPr>
        <w:t>Summary</w:t>
      </w:r>
      <w:r w:rsidRPr="007E1A2C">
        <w:rPr>
          <w:sz w:val="28"/>
          <w:szCs w:val="28"/>
        </w:rPr>
        <w:t xml:space="preserve"> переглядаємо агреговані дані за період із розподілом оплачуваного часу, діаграмами та сумарними витратами по кожному проєкту.</w:t>
      </w:r>
    </w:p>
    <w:p w14:paraId="4FC121F2" w14:textId="77777777" w:rsidR="007E1A2C" w:rsidRDefault="007E1A2C" w:rsidP="00324E6E">
      <w:pPr>
        <w:rPr>
          <w:sz w:val="26"/>
          <w:szCs w:val="26"/>
          <w:lang w:val="uk-UA"/>
        </w:rPr>
      </w:pPr>
    </w:p>
    <w:p w14:paraId="1CF565C2" w14:textId="27140E9F" w:rsidR="007E1A2C" w:rsidRDefault="007E1A2C" w:rsidP="00324E6E">
      <w:pPr>
        <w:rPr>
          <w:sz w:val="26"/>
          <w:szCs w:val="26"/>
          <w:lang w:val="uk-UA"/>
        </w:rPr>
      </w:pPr>
      <w:r w:rsidRPr="00BD3DE9">
        <w:rPr>
          <w:noProof/>
          <w:sz w:val="26"/>
          <w:szCs w:val="26"/>
          <w:lang w:val="uk-UA"/>
        </w:rPr>
        <w:drawing>
          <wp:anchor distT="0" distB="0" distL="114300" distR="114300" simplePos="0" relativeHeight="251682816" behindDoc="0" locked="0" layoutInCell="1" allowOverlap="1" wp14:anchorId="7982BFA0" wp14:editId="5BD9C68A">
            <wp:simplePos x="0" y="0"/>
            <wp:positionH relativeFrom="margin">
              <wp:posOffset>-95002</wp:posOffset>
            </wp:positionH>
            <wp:positionV relativeFrom="paragraph">
              <wp:posOffset>194681</wp:posOffset>
            </wp:positionV>
            <wp:extent cx="5944235" cy="3095625"/>
            <wp:effectExtent l="0" t="0" r="0" b="9525"/>
            <wp:wrapSquare wrapText="bothSides"/>
            <wp:docPr id="100234051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051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95B44" w14:textId="33B6C8E2" w:rsidR="007E1A2C" w:rsidRDefault="007E1A2C" w:rsidP="00324E6E">
      <w:pPr>
        <w:rPr>
          <w:sz w:val="26"/>
          <w:szCs w:val="26"/>
          <w:lang w:val="uk-UA"/>
        </w:rPr>
      </w:pPr>
    </w:p>
    <w:p w14:paraId="195B6647" w14:textId="6FBF4C8E" w:rsidR="007E1A2C" w:rsidRPr="007E1A2C" w:rsidRDefault="007E1A2C" w:rsidP="00324E6E">
      <w:pPr>
        <w:rPr>
          <w:sz w:val="28"/>
          <w:szCs w:val="28"/>
          <w:lang w:val="uk-UA"/>
        </w:rPr>
      </w:pPr>
      <w:r w:rsidRPr="007E1A2C">
        <w:rPr>
          <w:sz w:val="28"/>
          <w:szCs w:val="28"/>
          <w:lang w:val="uk-UA"/>
        </w:rPr>
        <w:t xml:space="preserve">Вкладка </w:t>
      </w:r>
      <w:r w:rsidRPr="007E1A2C">
        <w:rPr>
          <w:i/>
          <w:iCs/>
          <w:sz w:val="28"/>
          <w:szCs w:val="28"/>
        </w:rPr>
        <w:t>Detailed</w:t>
      </w:r>
      <w:r w:rsidRPr="007E1A2C">
        <w:rPr>
          <w:sz w:val="28"/>
          <w:szCs w:val="28"/>
          <w:lang w:val="uk-UA"/>
        </w:rPr>
        <w:t xml:space="preserve"> дозволяє переглянути детальний журнал усіх часових записів команди із зазначенням описів робіт, тегів, користувачів, ставок та точного інтервалу виконання.</w:t>
      </w:r>
    </w:p>
    <w:p w14:paraId="66DA763F" w14:textId="6A02AD3B" w:rsidR="007E1A2C" w:rsidRDefault="007E1A2C" w:rsidP="00324E6E">
      <w:pPr>
        <w:rPr>
          <w:sz w:val="26"/>
          <w:szCs w:val="26"/>
          <w:lang w:val="uk-UA"/>
        </w:rPr>
      </w:pPr>
    </w:p>
    <w:p w14:paraId="5663936C" w14:textId="77777777" w:rsidR="007E1A2C" w:rsidRPr="00324E6E" w:rsidRDefault="007E1A2C" w:rsidP="00324E6E">
      <w:pPr>
        <w:rPr>
          <w:sz w:val="26"/>
          <w:szCs w:val="26"/>
          <w:lang w:val="uk-UA"/>
        </w:rPr>
      </w:pPr>
    </w:p>
    <w:p w14:paraId="41D44124" w14:textId="7E38E8CD" w:rsidR="00324E6E" w:rsidRDefault="00324E6E" w:rsidP="00324E6E">
      <w:pPr>
        <w:rPr>
          <w:sz w:val="26"/>
          <w:szCs w:val="26"/>
          <w:lang w:val="uk-UA"/>
        </w:rPr>
      </w:pPr>
    </w:p>
    <w:p w14:paraId="0A3B05F1" w14:textId="4FEBE098" w:rsidR="00324E6E" w:rsidRDefault="00324E6E" w:rsidP="00324E6E">
      <w:pPr>
        <w:rPr>
          <w:sz w:val="26"/>
          <w:szCs w:val="26"/>
          <w:lang w:val="uk-UA"/>
        </w:rPr>
      </w:pPr>
    </w:p>
    <w:p w14:paraId="0C73A5FC" w14:textId="66C1D55A" w:rsidR="00324E6E" w:rsidRPr="00324E6E" w:rsidRDefault="007E1A2C" w:rsidP="00324E6E">
      <w:pPr>
        <w:rPr>
          <w:sz w:val="26"/>
          <w:szCs w:val="26"/>
          <w:lang w:val="uk-UA"/>
        </w:rPr>
      </w:pPr>
      <w:r w:rsidRPr="00324E6E">
        <w:rPr>
          <w:noProof/>
          <w:sz w:val="26"/>
          <w:szCs w:val="26"/>
          <w:lang w:val="uk-UA"/>
        </w:rPr>
        <w:lastRenderedPageBreak/>
        <w:drawing>
          <wp:anchor distT="0" distB="0" distL="114300" distR="114300" simplePos="0" relativeHeight="251672576" behindDoc="0" locked="0" layoutInCell="1" allowOverlap="1" wp14:anchorId="655B30A4" wp14:editId="21C16943">
            <wp:simplePos x="0" y="0"/>
            <wp:positionH relativeFrom="column">
              <wp:posOffset>-110614</wp:posOffset>
            </wp:positionH>
            <wp:positionV relativeFrom="paragraph">
              <wp:posOffset>118753</wp:posOffset>
            </wp:positionV>
            <wp:extent cx="5944235" cy="3239770"/>
            <wp:effectExtent l="0" t="0" r="0" b="0"/>
            <wp:wrapSquare wrapText="bothSides"/>
            <wp:docPr id="196287259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259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21205" w14:textId="47B890F2" w:rsidR="00324E6E" w:rsidRPr="007E1A2C" w:rsidRDefault="007E1A2C" w:rsidP="00324E6E">
      <w:pPr>
        <w:rPr>
          <w:sz w:val="28"/>
          <w:szCs w:val="28"/>
          <w:lang w:val="uk-UA"/>
        </w:rPr>
      </w:pPr>
      <w:r w:rsidRPr="007E1A2C">
        <w:rPr>
          <w:sz w:val="28"/>
          <w:szCs w:val="28"/>
        </w:rPr>
        <w:t xml:space="preserve">Розділ </w:t>
      </w:r>
      <w:r w:rsidRPr="007E1A2C">
        <w:rPr>
          <w:i/>
          <w:iCs/>
          <w:sz w:val="28"/>
          <w:szCs w:val="28"/>
        </w:rPr>
        <w:t>Weekly</w:t>
      </w:r>
      <w:r w:rsidRPr="007E1A2C">
        <w:rPr>
          <w:sz w:val="28"/>
          <w:szCs w:val="28"/>
        </w:rPr>
        <w:t xml:space="preserve"> формує тижневу сітку обліку, де відображається кількість відпрацьованих годин по днях тижня для кожного окремого проєкту.</w:t>
      </w:r>
    </w:p>
    <w:p w14:paraId="14A2DD14" w14:textId="411610D9" w:rsidR="00324E6E" w:rsidRPr="00324E6E" w:rsidRDefault="00324E6E" w:rsidP="00324E6E">
      <w:pPr>
        <w:rPr>
          <w:sz w:val="26"/>
          <w:szCs w:val="26"/>
          <w:lang w:val="uk-UA"/>
        </w:rPr>
      </w:pPr>
    </w:p>
    <w:p w14:paraId="18F83232" w14:textId="0A564A47" w:rsidR="00324E6E" w:rsidRPr="00324E6E" w:rsidRDefault="007E1A2C" w:rsidP="00324E6E">
      <w:pPr>
        <w:rPr>
          <w:sz w:val="26"/>
          <w:szCs w:val="26"/>
          <w:lang w:val="uk-UA"/>
        </w:rPr>
      </w:pPr>
      <w:r w:rsidRPr="00324E6E">
        <w:rPr>
          <w:noProof/>
          <w:sz w:val="26"/>
          <w:szCs w:val="26"/>
          <w:lang w:val="uk-UA"/>
        </w:rPr>
        <w:drawing>
          <wp:anchor distT="0" distB="0" distL="114300" distR="114300" simplePos="0" relativeHeight="251671552" behindDoc="0" locked="0" layoutInCell="1" allowOverlap="1" wp14:anchorId="44DAC4C2" wp14:editId="0D752347">
            <wp:simplePos x="0" y="0"/>
            <wp:positionH relativeFrom="column">
              <wp:posOffset>-49514</wp:posOffset>
            </wp:positionH>
            <wp:positionV relativeFrom="paragraph">
              <wp:posOffset>219174</wp:posOffset>
            </wp:positionV>
            <wp:extent cx="5944235" cy="1518920"/>
            <wp:effectExtent l="0" t="0" r="0" b="5080"/>
            <wp:wrapSquare wrapText="bothSides"/>
            <wp:docPr id="1358994358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4358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5C213" w14:textId="65717264" w:rsidR="00324E6E" w:rsidRPr="00324E6E" w:rsidRDefault="00324E6E" w:rsidP="00324E6E">
      <w:pPr>
        <w:rPr>
          <w:sz w:val="26"/>
          <w:szCs w:val="26"/>
          <w:lang w:val="uk-UA"/>
        </w:rPr>
      </w:pPr>
    </w:p>
    <w:p w14:paraId="3CEEB47A" w14:textId="3B206801" w:rsidR="00324E6E" w:rsidRPr="00324E6E" w:rsidRDefault="00324E6E" w:rsidP="00324E6E">
      <w:pPr>
        <w:rPr>
          <w:sz w:val="26"/>
          <w:szCs w:val="26"/>
          <w:lang w:val="uk-UA"/>
        </w:rPr>
      </w:pPr>
    </w:p>
    <w:p w14:paraId="72D4A387" w14:textId="6E718796" w:rsidR="00324E6E" w:rsidRPr="007E1A2C" w:rsidRDefault="007E1A2C" w:rsidP="00324E6E">
      <w:pPr>
        <w:rPr>
          <w:sz w:val="28"/>
          <w:szCs w:val="28"/>
          <w:lang w:val="uk-UA"/>
        </w:rPr>
      </w:pPr>
      <w:r w:rsidRPr="007E1A2C">
        <w:rPr>
          <w:sz w:val="28"/>
          <w:szCs w:val="28"/>
          <w:lang w:val="uk-UA"/>
        </w:rPr>
        <w:t xml:space="preserve">Для вивантаження даних натискаємо кнопку </w:t>
      </w:r>
      <w:r w:rsidRPr="007E1A2C">
        <w:rPr>
          <w:i/>
          <w:iCs/>
          <w:sz w:val="28"/>
          <w:szCs w:val="28"/>
        </w:rPr>
        <w:t>EXPORT</w:t>
      </w:r>
      <w:r w:rsidRPr="007E1A2C">
        <w:rPr>
          <w:sz w:val="28"/>
          <w:szCs w:val="28"/>
          <w:lang w:val="uk-UA"/>
        </w:rPr>
        <w:t xml:space="preserve"> у правому верхньому кутку та обираємо потрібний формат збереження (наприклад, </w:t>
      </w:r>
      <w:r w:rsidRPr="007E1A2C">
        <w:rPr>
          <w:i/>
          <w:iCs/>
          <w:sz w:val="28"/>
          <w:szCs w:val="28"/>
        </w:rPr>
        <w:t>Save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as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PDF</w:t>
      </w:r>
      <w:r w:rsidRPr="007E1A2C">
        <w:rPr>
          <w:sz w:val="28"/>
          <w:szCs w:val="28"/>
          <w:lang w:val="uk-UA"/>
        </w:rPr>
        <w:t xml:space="preserve">, </w:t>
      </w:r>
      <w:r w:rsidRPr="007E1A2C">
        <w:rPr>
          <w:i/>
          <w:iCs/>
          <w:sz w:val="28"/>
          <w:szCs w:val="28"/>
        </w:rPr>
        <w:t>Save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as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CSV</w:t>
      </w:r>
      <w:r w:rsidRPr="007E1A2C">
        <w:rPr>
          <w:sz w:val="28"/>
          <w:szCs w:val="28"/>
          <w:lang w:val="uk-UA"/>
        </w:rPr>
        <w:t xml:space="preserve"> або </w:t>
      </w:r>
      <w:r w:rsidRPr="007E1A2C">
        <w:rPr>
          <w:i/>
          <w:iCs/>
          <w:sz w:val="28"/>
          <w:szCs w:val="28"/>
        </w:rPr>
        <w:t>Save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as</w:t>
      </w:r>
      <w:r w:rsidRPr="007E1A2C">
        <w:rPr>
          <w:i/>
          <w:iCs/>
          <w:sz w:val="28"/>
          <w:szCs w:val="28"/>
          <w:lang w:val="uk-UA"/>
        </w:rPr>
        <w:t xml:space="preserve"> </w:t>
      </w:r>
      <w:r w:rsidRPr="007E1A2C">
        <w:rPr>
          <w:i/>
          <w:iCs/>
          <w:sz w:val="28"/>
          <w:szCs w:val="28"/>
        </w:rPr>
        <w:t>Excel</w:t>
      </w:r>
      <w:r w:rsidRPr="007E1A2C">
        <w:rPr>
          <w:sz w:val="28"/>
          <w:szCs w:val="28"/>
          <w:lang w:val="uk-UA"/>
        </w:rPr>
        <w:t>).</w:t>
      </w:r>
    </w:p>
    <w:p w14:paraId="27F3641A" w14:textId="39DD3F38" w:rsidR="00324E6E" w:rsidRPr="00324E6E" w:rsidRDefault="00324E6E" w:rsidP="00324E6E">
      <w:pPr>
        <w:rPr>
          <w:sz w:val="26"/>
          <w:szCs w:val="26"/>
          <w:lang w:val="uk-UA"/>
        </w:rPr>
      </w:pPr>
    </w:p>
    <w:p w14:paraId="122AC61B" w14:textId="3253C724" w:rsidR="00324E6E" w:rsidRPr="00324E6E" w:rsidRDefault="00324E6E" w:rsidP="00324E6E">
      <w:pPr>
        <w:rPr>
          <w:sz w:val="26"/>
          <w:szCs w:val="26"/>
          <w:lang w:val="uk-UA"/>
        </w:rPr>
      </w:pPr>
    </w:p>
    <w:p w14:paraId="01A61487" w14:textId="7F1B4AC0" w:rsidR="00324E6E" w:rsidRPr="00324E6E" w:rsidRDefault="00324E6E" w:rsidP="00324E6E">
      <w:pPr>
        <w:rPr>
          <w:sz w:val="26"/>
          <w:szCs w:val="26"/>
          <w:lang w:val="uk-UA"/>
        </w:rPr>
      </w:pPr>
    </w:p>
    <w:p w14:paraId="2CD452A8" w14:textId="49D03CFD" w:rsidR="00324E6E" w:rsidRPr="00324E6E" w:rsidRDefault="00324E6E" w:rsidP="00324E6E">
      <w:pPr>
        <w:rPr>
          <w:sz w:val="26"/>
          <w:szCs w:val="26"/>
          <w:lang w:val="uk-UA"/>
        </w:rPr>
      </w:pPr>
    </w:p>
    <w:p w14:paraId="6BED8360" w14:textId="0EA445E6" w:rsidR="00324E6E" w:rsidRDefault="00324E6E" w:rsidP="00324E6E">
      <w:pPr>
        <w:rPr>
          <w:sz w:val="26"/>
          <w:szCs w:val="26"/>
          <w:lang w:val="uk-UA"/>
        </w:rPr>
      </w:pPr>
    </w:p>
    <w:p w14:paraId="579FF1C1" w14:textId="6B0DC548" w:rsidR="00324E6E" w:rsidRDefault="00324E6E" w:rsidP="00324E6E">
      <w:pPr>
        <w:rPr>
          <w:sz w:val="26"/>
          <w:szCs w:val="26"/>
          <w:lang w:val="uk-UA"/>
        </w:rPr>
      </w:pPr>
    </w:p>
    <w:p w14:paraId="3B29EED4" w14:textId="7C99B707" w:rsidR="00324E6E" w:rsidRDefault="007E1A2C" w:rsidP="00324E6E">
      <w:pPr>
        <w:rPr>
          <w:sz w:val="26"/>
          <w:szCs w:val="26"/>
          <w:lang w:val="uk-UA"/>
        </w:rPr>
      </w:pPr>
      <w:r w:rsidRPr="00324E6E">
        <w:rPr>
          <w:noProof/>
          <w:sz w:val="26"/>
          <w:szCs w:val="26"/>
          <w:lang w:val="uk-UA"/>
        </w:rPr>
        <w:lastRenderedPageBreak/>
        <w:drawing>
          <wp:anchor distT="0" distB="0" distL="114300" distR="114300" simplePos="0" relativeHeight="251675648" behindDoc="0" locked="0" layoutInCell="1" allowOverlap="1" wp14:anchorId="14C1F93F" wp14:editId="5D0FD264">
            <wp:simplePos x="0" y="0"/>
            <wp:positionH relativeFrom="column">
              <wp:posOffset>-227025</wp:posOffset>
            </wp:positionH>
            <wp:positionV relativeFrom="paragraph">
              <wp:posOffset>4284905</wp:posOffset>
            </wp:positionV>
            <wp:extent cx="3300730" cy="3157220"/>
            <wp:effectExtent l="0" t="0" r="0" b="5080"/>
            <wp:wrapSquare wrapText="bothSides"/>
            <wp:docPr id="686116321" name="Рисунок 1" descr="Зображення, що містить текст, знімок екрана, число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6321" name="Рисунок 1" descr="Зображення, що містить текст, знімок екрана, число, документ&#10;&#10;Вміст на основі ШІ може бути неправильни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4E6E">
        <w:rPr>
          <w:noProof/>
          <w:sz w:val="26"/>
          <w:szCs w:val="26"/>
          <w:lang w:val="uk-UA"/>
        </w:rPr>
        <w:drawing>
          <wp:anchor distT="0" distB="0" distL="114300" distR="114300" simplePos="0" relativeHeight="251674624" behindDoc="0" locked="0" layoutInCell="1" allowOverlap="1" wp14:anchorId="7BFDB581" wp14:editId="0FA8E2C1">
            <wp:simplePos x="0" y="0"/>
            <wp:positionH relativeFrom="column">
              <wp:posOffset>3003327</wp:posOffset>
            </wp:positionH>
            <wp:positionV relativeFrom="paragraph">
              <wp:posOffset>16</wp:posOffset>
            </wp:positionV>
            <wp:extent cx="2750820" cy="3930015"/>
            <wp:effectExtent l="0" t="0" r="0" b="0"/>
            <wp:wrapSquare wrapText="bothSides"/>
            <wp:docPr id="990789171" name="Рисунок 1" descr="Зображення, що містить текст, знімок екрана, докумен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9171" name="Рисунок 1" descr="Зображення, що містить текст, знімок екрана, документ, число&#10;&#10;Вміст на основі ШІ може бути неправильни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4E6E">
        <w:rPr>
          <w:noProof/>
          <w:sz w:val="26"/>
          <w:szCs w:val="26"/>
          <w:lang w:val="uk-UA"/>
        </w:rPr>
        <w:drawing>
          <wp:anchor distT="0" distB="0" distL="114300" distR="114300" simplePos="0" relativeHeight="251673600" behindDoc="0" locked="0" layoutInCell="1" allowOverlap="1" wp14:anchorId="23DBD9AF" wp14:editId="1CE4C6BC">
            <wp:simplePos x="0" y="0"/>
            <wp:positionH relativeFrom="column">
              <wp:posOffset>-262890</wp:posOffset>
            </wp:positionH>
            <wp:positionV relativeFrom="paragraph">
              <wp:posOffset>0</wp:posOffset>
            </wp:positionV>
            <wp:extent cx="2795905" cy="3954145"/>
            <wp:effectExtent l="0" t="0" r="4445" b="8255"/>
            <wp:wrapSquare wrapText="bothSides"/>
            <wp:docPr id="107268946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946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61CE9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AF3F12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B47ECC8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6BF9220B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29C70F7E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D5B4AC6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6DA1D0AA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662BB1CD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000E92A1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27A0FB1E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3A9424E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49ED659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735437B5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2FEAFCD2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2D3F9C89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48DF6CD7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682A1B0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CC6BDDC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EF7BF06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75EE67A3" w14:textId="77777777" w:rsidR="007E1A2C" w:rsidRDefault="007E1A2C" w:rsidP="007E1A2C">
      <w:pPr>
        <w:rPr>
          <w:sz w:val="26"/>
          <w:szCs w:val="26"/>
          <w:lang w:val="uk-UA"/>
        </w:rPr>
      </w:pPr>
    </w:p>
    <w:p w14:paraId="77686646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A9ED8E9" w14:textId="77777777" w:rsidR="007E1A2C" w:rsidRDefault="007E1A2C" w:rsidP="007E1A2C">
      <w:pPr>
        <w:rPr>
          <w:sz w:val="26"/>
          <w:szCs w:val="26"/>
          <w:lang w:val="uk-UA"/>
        </w:rPr>
      </w:pPr>
    </w:p>
    <w:p w14:paraId="2687B54F" w14:textId="77777777" w:rsidR="007E1A2C" w:rsidRDefault="007E1A2C" w:rsidP="007E1A2C">
      <w:pPr>
        <w:rPr>
          <w:sz w:val="26"/>
          <w:szCs w:val="26"/>
          <w:lang w:val="uk-UA"/>
        </w:rPr>
      </w:pPr>
    </w:p>
    <w:p w14:paraId="2953ABA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37A76F83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684A66FE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79820E79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71FE0D58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A54E852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20D58366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42D4F128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38B1FB4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72055253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87F2B88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C67E7AE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5F996D30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176BF5DE" w14:textId="77777777" w:rsidR="007E1A2C" w:rsidRPr="007E1A2C" w:rsidRDefault="007E1A2C" w:rsidP="007E1A2C">
      <w:pPr>
        <w:rPr>
          <w:sz w:val="26"/>
          <w:szCs w:val="26"/>
          <w:lang w:val="uk-UA"/>
        </w:rPr>
      </w:pPr>
    </w:p>
    <w:p w14:paraId="01DF6509" w14:textId="77777777" w:rsidR="007E1A2C" w:rsidRDefault="007E1A2C" w:rsidP="007E1A2C">
      <w:pPr>
        <w:rPr>
          <w:sz w:val="26"/>
          <w:szCs w:val="26"/>
          <w:lang w:val="uk-UA"/>
        </w:rPr>
      </w:pPr>
    </w:p>
    <w:p w14:paraId="6D1A3DCD" w14:textId="77777777" w:rsidR="007E1A2C" w:rsidRDefault="007E1A2C" w:rsidP="007E1A2C">
      <w:pPr>
        <w:rPr>
          <w:sz w:val="26"/>
          <w:szCs w:val="26"/>
          <w:lang w:val="uk-UA"/>
        </w:rPr>
      </w:pPr>
    </w:p>
    <w:p w14:paraId="02F5BBDB" w14:textId="77777777" w:rsidR="007E1A2C" w:rsidRDefault="007E1A2C" w:rsidP="007E1A2C">
      <w:pPr>
        <w:rPr>
          <w:sz w:val="26"/>
          <w:szCs w:val="26"/>
          <w:lang w:val="uk-UA"/>
        </w:rPr>
      </w:pPr>
    </w:p>
    <w:p w14:paraId="47E8E434" w14:textId="283482CC" w:rsidR="007E1A2C" w:rsidRDefault="007E1A2C" w:rsidP="007E1A2C">
      <w:pPr>
        <w:rPr>
          <w:sz w:val="28"/>
          <w:szCs w:val="28"/>
          <w:lang w:val="uk-UA"/>
        </w:rPr>
      </w:pPr>
      <w:r w:rsidRPr="007E1A2C">
        <w:rPr>
          <w:sz w:val="28"/>
          <w:szCs w:val="28"/>
          <w:lang w:val="uk-UA"/>
        </w:rPr>
        <w:t xml:space="preserve">Згенерований підсумковий </w:t>
      </w:r>
      <w:r w:rsidRPr="007E1A2C">
        <w:rPr>
          <w:sz w:val="28"/>
          <w:szCs w:val="28"/>
        </w:rPr>
        <w:t>PDF</w:t>
      </w:r>
      <w:r w:rsidRPr="007E1A2C">
        <w:rPr>
          <w:sz w:val="28"/>
          <w:szCs w:val="28"/>
          <w:lang w:val="uk-UA"/>
        </w:rPr>
        <w:t>-документ містить титульну інформацію з графіками розподілу часу по проєктах і завданнях (перша сторінка), деталізовану таблицю витраченого часу й сум до оплати (друга сторінка), а також фінальні рядки розрахунків за окремими задачами (третя сторінка).</w:t>
      </w:r>
    </w:p>
    <w:p w14:paraId="1BD6E1C3" w14:textId="77777777" w:rsidR="007F1ACF" w:rsidRDefault="007F1ACF" w:rsidP="007E1A2C">
      <w:pPr>
        <w:rPr>
          <w:sz w:val="28"/>
          <w:szCs w:val="28"/>
          <w:lang w:val="uk-UA"/>
        </w:rPr>
      </w:pPr>
    </w:p>
    <w:p w14:paraId="13FDF9C5" w14:textId="77777777" w:rsidR="007F1ACF" w:rsidRPr="007E1A2C" w:rsidRDefault="007F1ACF" w:rsidP="007E1A2C">
      <w:pPr>
        <w:rPr>
          <w:sz w:val="28"/>
          <w:szCs w:val="28"/>
          <w:lang w:val="uk-UA"/>
        </w:rPr>
      </w:pPr>
    </w:p>
    <w:p w14:paraId="3C94E068" w14:textId="77777777" w:rsidR="007E1A2C" w:rsidRDefault="007E1A2C" w:rsidP="007E1A2C">
      <w:pPr>
        <w:rPr>
          <w:sz w:val="26"/>
          <w:szCs w:val="26"/>
          <w:lang w:val="uk-UA"/>
        </w:rPr>
      </w:pPr>
    </w:p>
    <w:p w14:paraId="3DD61B1B" w14:textId="5B1F5DDD" w:rsidR="007E1A2C" w:rsidRDefault="007F1ACF" w:rsidP="007F1ACF">
      <w:pPr>
        <w:pStyle w:val="1"/>
        <w:rPr>
          <w:lang w:val="en-US"/>
        </w:rPr>
      </w:pPr>
      <w:r>
        <w:rPr>
          <w:lang w:val="en-US"/>
        </w:rPr>
        <w:t>Trello</w:t>
      </w:r>
    </w:p>
    <w:p w14:paraId="68A64334" w14:textId="55882FC6" w:rsidR="007F1ACF" w:rsidRDefault="007F1ACF" w:rsidP="007F1ACF">
      <w:pPr>
        <w:rPr>
          <w:lang w:val="en-US"/>
        </w:rPr>
      </w:pPr>
    </w:p>
    <w:p w14:paraId="6A4F779A" w14:textId="2415300C" w:rsidR="007F1ACF" w:rsidRDefault="007F1ACF" w:rsidP="007F1ACF">
      <w:pPr>
        <w:pStyle w:val="12"/>
        <w:numPr>
          <w:ilvl w:val="0"/>
          <w:numId w:val="29"/>
        </w:numPr>
      </w:pPr>
      <w:r>
        <w:t>Створення дошки</w:t>
      </w:r>
    </w:p>
    <w:p w14:paraId="4961AE95" w14:textId="4E6733AD" w:rsidR="007F1ACF" w:rsidRDefault="007F1ACF" w:rsidP="007F1ACF">
      <w:pPr>
        <w:rPr>
          <w:lang w:val="uk-UA"/>
        </w:rPr>
      </w:pPr>
      <w:r w:rsidRPr="007F1ACF">
        <w:rPr>
          <w:noProof/>
          <w:lang w:val="uk-UA"/>
        </w:rPr>
        <w:drawing>
          <wp:anchor distT="0" distB="0" distL="114300" distR="114300" simplePos="0" relativeHeight="251683840" behindDoc="0" locked="0" layoutInCell="1" allowOverlap="1" wp14:anchorId="1E676DCE" wp14:editId="633953FA">
            <wp:simplePos x="0" y="0"/>
            <wp:positionH relativeFrom="margin">
              <wp:align>left</wp:align>
            </wp:positionH>
            <wp:positionV relativeFrom="paragraph">
              <wp:posOffset>151406</wp:posOffset>
            </wp:positionV>
            <wp:extent cx="5944235" cy="3221355"/>
            <wp:effectExtent l="0" t="0" r="0" b="0"/>
            <wp:wrapSquare wrapText="bothSides"/>
            <wp:docPr id="54364810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810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6999F" w14:textId="00EDD4DC" w:rsidR="007F1ACF" w:rsidRDefault="007F1ACF" w:rsidP="007F1ACF">
      <w:pPr>
        <w:rPr>
          <w:lang w:val="uk-UA"/>
        </w:rPr>
      </w:pPr>
      <w:r>
        <w:rPr>
          <w:lang w:val="uk-UA"/>
        </w:rPr>
        <w:t xml:space="preserve">Після початку роботи з </w:t>
      </w:r>
      <w:r>
        <w:rPr>
          <w:lang w:val="en-US"/>
        </w:rPr>
        <w:t>Trello</w:t>
      </w:r>
      <w:r>
        <w:rPr>
          <w:lang w:val="uk-UA"/>
        </w:rPr>
        <w:t xml:space="preserve"> вікно має такий вигляд. Щоб створити нову дошку, можемо натиснути на </w:t>
      </w:r>
      <w:r w:rsidRPr="007F1ACF">
        <w:rPr>
          <w:i/>
          <w:iCs/>
          <w:lang w:val="uk-UA"/>
        </w:rPr>
        <w:t>Переключити дошки</w:t>
      </w:r>
      <w:r>
        <w:rPr>
          <w:lang w:val="uk-UA"/>
        </w:rPr>
        <w:t>.</w:t>
      </w:r>
    </w:p>
    <w:p w14:paraId="2CC0E91D" w14:textId="77777777" w:rsidR="007F1ACF" w:rsidRDefault="007F1ACF" w:rsidP="007F1ACF">
      <w:pPr>
        <w:rPr>
          <w:lang w:val="uk-UA"/>
        </w:rPr>
      </w:pPr>
    </w:p>
    <w:p w14:paraId="642590D7" w14:textId="3BBC9B03" w:rsidR="007F1ACF" w:rsidRDefault="007F1ACF" w:rsidP="007F1ACF">
      <w:pPr>
        <w:rPr>
          <w:i/>
          <w:iCs/>
          <w:lang w:val="uk-UA"/>
        </w:rPr>
      </w:pPr>
      <w:r w:rsidRPr="007F1ACF">
        <w:rPr>
          <w:noProof/>
          <w:lang w:val="uk-UA"/>
        </w:rPr>
        <w:drawing>
          <wp:anchor distT="0" distB="0" distL="114300" distR="114300" simplePos="0" relativeHeight="251684864" behindDoc="0" locked="0" layoutInCell="1" allowOverlap="1" wp14:anchorId="4F838A0E" wp14:editId="2966AE4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24860" cy="3687445"/>
            <wp:effectExtent l="0" t="0" r="8890" b="8255"/>
            <wp:wrapSquare wrapText="bothSides"/>
            <wp:docPr id="99401523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23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538" cy="368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uk-UA"/>
        </w:rPr>
        <w:t xml:space="preserve">Потім у цьому вікні обираємо </w:t>
      </w:r>
      <w:r w:rsidRPr="007F1ACF">
        <w:rPr>
          <w:i/>
          <w:iCs/>
          <w:lang w:val="uk-UA"/>
        </w:rPr>
        <w:t xml:space="preserve">Робоча область </w:t>
      </w:r>
      <w:r w:rsidRPr="007F1ACF">
        <w:rPr>
          <w:i/>
          <w:iCs/>
          <w:lang w:val="en-US"/>
        </w:rPr>
        <w:t>Trello</w:t>
      </w:r>
      <w:r w:rsidRPr="007F1ACF">
        <w:rPr>
          <w:lang w:val="uk-UA"/>
        </w:rPr>
        <w:t xml:space="preserve"> </w:t>
      </w:r>
      <w:r>
        <w:rPr>
          <w:lang w:val="uk-UA"/>
        </w:rPr>
        <w:t xml:space="preserve">і натискаємо </w:t>
      </w:r>
      <w:r w:rsidRPr="007F1ACF">
        <w:rPr>
          <w:i/>
          <w:iCs/>
          <w:lang w:val="uk-UA"/>
        </w:rPr>
        <w:t>Створити нову дошку.</w:t>
      </w:r>
    </w:p>
    <w:p w14:paraId="3384031E" w14:textId="77777777" w:rsidR="007F1ACF" w:rsidRPr="007F1ACF" w:rsidRDefault="007F1ACF" w:rsidP="007F1ACF">
      <w:pPr>
        <w:rPr>
          <w:lang w:val="uk-UA"/>
        </w:rPr>
      </w:pPr>
    </w:p>
    <w:p w14:paraId="2586A3D2" w14:textId="77777777" w:rsidR="007F1ACF" w:rsidRPr="007F1ACF" w:rsidRDefault="007F1ACF" w:rsidP="007F1ACF">
      <w:pPr>
        <w:rPr>
          <w:lang w:val="uk-UA"/>
        </w:rPr>
      </w:pPr>
    </w:p>
    <w:p w14:paraId="080E4C8B" w14:textId="77777777" w:rsidR="007F1ACF" w:rsidRPr="007F1ACF" w:rsidRDefault="007F1ACF" w:rsidP="007F1ACF">
      <w:pPr>
        <w:rPr>
          <w:lang w:val="uk-UA"/>
        </w:rPr>
      </w:pPr>
    </w:p>
    <w:p w14:paraId="06F64B2A" w14:textId="77777777" w:rsidR="007F1ACF" w:rsidRPr="007F1ACF" w:rsidRDefault="007F1ACF" w:rsidP="007F1ACF">
      <w:pPr>
        <w:rPr>
          <w:lang w:val="uk-UA"/>
        </w:rPr>
      </w:pPr>
    </w:p>
    <w:p w14:paraId="06BC4D5E" w14:textId="77777777" w:rsidR="007F1ACF" w:rsidRPr="007F1ACF" w:rsidRDefault="007F1ACF" w:rsidP="007F1ACF">
      <w:pPr>
        <w:rPr>
          <w:lang w:val="uk-UA"/>
        </w:rPr>
      </w:pPr>
    </w:p>
    <w:p w14:paraId="2DC9586C" w14:textId="77777777" w:rsidR="007F1ACF" w:rsidRPr="007F1ACF" w:rsidRDefault="007F1ACF" w:rsidP="007F1ACF">
      <w:pPr>
        <w:rPr>
          <w:lang w:val="uk-UA"/>
        </w:rPr>
      </w:pPr>
    </w:p>
    <w:p w14:paraId="01E0F708" w14:textId="77777777" w:rsidR="007F1ACF" w:rsidRPr="007F1ACF" w:rsidRDefault="007F1ACF" w:rsidP="007F1ACF">
      <w:pPr>
        <w:rPr>
          <w:lang w:val="uk-UA"/>
        </w:rPr>
      </w:pPr>
    </w:p>
    <w:p w14:paraId="59A07ED2" w14:textId="77777777" w:rsidR="007F1ACF" w:rsidRPr="007F1ACF" w:rsidRDefault="007F1ACF" w:rsidP="007F1ACF">
      <w:pPr>
        <w:rPr>
          <w:lang w:val="uk-UA"/>
        </w:rPr>
      </w:pPr>
    </w:p>
    <w:p w14:paraId="6DD1DB00" w14:textId="77777777" w:rsidR="007F1ACF" w:rsidRPr="007F1ACF" w:rsidRDefault="007F1ACF" w:rsidP="007F1ACF">
      <w:pPr>
        <w:rPr>
          <w:lang w:val="uk-UA"/>
        </w:rPr>
      </w:pPr>
    </w:p>
    <w:p w14:paraId="6ACB896D" w14:textId="77777777" w:rsidR="007F1ACF" w:rsidRPr="007F1ACF" w:rsidRDefault="007F1ACF" w:rsidP="007F1ACF">
      <w:pPr>
        <w:rPr>
          <w:lang w:val="uk-UA"/>
        </w:rPr>
      </w:pPr>
    </w:p>
    <w:p w14:paraId="24791B64" w14:textId="77777777" w:rsidR="007F1ACF" w:rsidRPr="007F1ACF" w:rsidRDefault="007F1ACF" w:rsidP="007F1ACF">
      <w:pPr>
        <w:rPr>
          <w:lang w:val="uk-UA"/>
        </w:rPr>
      </w:pPr>
    </w:p>
    <w:p w14:paraId="44ABEECE" w14:textId="77777777" w:rsidR="007F1ACF" w:rsidRPr="007F1ACF" w:rsidRDefault="007F1ACF" w:rsidP="007F1ACF">
      <w:pPr>
        <w:rPr>
          <w:lang w:val="uk-UA"/>
        </w:rPr>
      </w:pPr>
    </w:p>
    <w:p w14:paraId="631AD3DF" w14:textId="77777777" w:rsidR="007F1ACF" w:rsidRPr="007F1ACF" w:rsidRDefault="007F1ACF" w:rsidP="007F1ACF">
      <w:pPr>
        <w:rPr>
          <w:lang w:val="uk-UA"/>
        </w:rPr>
      </w:pPr>
    </w:p>
    <w:p w14:paraId="6682DDFE" w14:textId="77777777" w:rsidR="007F1ACF" w:rsidRPr="007F1ACF" w:rsidRDefault="007F1ACF" w:rsidP="007F1ACF">
      <w:pPr>
        <w:rPr>
          <w:lang w:val="uk-UA"/>
        </w:rPr>
      </w:pPr>
    </w:p>
    <w:p w14:paraId="093485B3" w14:textId="77777777" w:rsidR="007F1ACF" w:rsidRPr="007F1ACF" w:rsidRDefault="007F1ACF" w:rsidP="007F1ACF">
      <w:pPr>
        <w:rPr>
          <w:lang w:val="uk-UA"/>
        </w:rPr>
      </w:pPr>
    </w:p>
    <w:p w14:paraId="1442C537" w14:textId="77777777" w:rsidR="007F1ACF" w:rsidRDefault="007F1ACF" w:rsidP="007F1ACF">
      <w:pPr>
        <w:rPr>
          <w:i/>
          <w:iCs/>
          <w:lang w:val="uk-UA"/>
        </w:rPr>
      </w:pPr>
    </w:p>
    <w:p w14:paraId="3F06D587" w14:textId="77777777" w:rsidR="007F1ACF" w:rsidRDefault="007F1ACF" w:rsidP="007F1ACF">
      <w:pPr>
        <w:rPr>
          <w:i/>
          <w:iCs/>
          <w:lang w:val="uk-UA"/>
        </w:rPr>
      </w:pPr>
    </w:p>
    <w:p w14:paraId="4F146FF1" w14:textId="77777777" w:rsidR="007F1ACF" w:rsidRDefault="007F1ACF" w:rsidP="007F1ACF">
      <w:pPr>
        <w:rPr>
          <w:lang w:val="uk-UA"/>
        </w:rPr>
      </w:pPr>
    </w:p>
    <w:p w14:paraId="3DD89826" w14:textId="77777777" w:rsidR="007F1ACF" w:rsidRDefault="007F1ACF" w:rsidP="007F1ACF">
      <w:pPr>
        <w:rPr>
          <w:lang w:val="uk-UA"/>
        </w:rPr>
      </w:pPr>
    </w:p>
    <w:p w14:paraId="0F6412C8" w14:textId="77777777" w:rsidR="007F1ACF" w:rsidRDefault="007F1ACF" w:rsidP="007F1ACF">
      <w:pPr>
        <w:rPr>
          <w:lang w:val="uk-UA"/>
        </w:rPr>
      </w:pPr>
    </w:p>
    <w:p w14:paraId="365ACC7A" w14:textId="2C21148B" w:rsidR="007F1ACF" w:rsidRDefault="007F1ACF" w:rsidP="007F1ACF">
      <w:pPr>
        <w:rPr>
          <w:lang w:val="uk-UA"/>
        </w:rPr>
      </w:pPr>
      <w:r w:rsidRPr="007F1ACF">
        <w:rPr>
          <w:noProof/>
          <w:lang w:val="uk-UA"/>
        </w:rPr>
        <w:lastRenderedPageBreak/>
        <w:drawing>
          <wp:anchor distT="0" distB="0" distL="114300" distR="114300" simplePos="0" relativeHeight="251685888" behindDoc="0" locked="0" layoutInCell="1" allowOverlap="1" wp14:anchorId="0C1DD32B" wp14:editId="7E24B1EC">
            <wp:simplePos x="0" y="0"/>
            <wp:positionH relativeFrom="column">
              <wp:posOffset>-1064</wp:posOffset>
            </wp:positionH>
            <wp:positionV relativeFrom="paragraph">
              <wp:posOffset>520</wp:posOffset>
            </wp:positionV>
            <wp:extent cx="4681572" cy="1724038"/>
            <wp:effectExtent l="0" t="0" r="5080" b="0"/>
            <wp:wrapSquare wrapText="bothSides"/>
            <wp:docPr id="125045191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191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572" cy="172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D943F" w14:textId="77777777" w:rsidR="007F1ACF" w:rsidRPr="007F1ACF" w:rsidRDefault="007F1ACF" w:rsidP="007F1ACF">
      <w:pPr>
        <w:rPr>
          <w:lang w:val="uk-UA"/>
        </w:rPr>
      </w:pPr>
    </w:p>
    <w:p w14:paraId="344DED95" w14:textId="77777777" w:rsidR="007F1ACF" w:rsidRPr="007F1ACF" w:rsidRDefault="007F1ACF" w:rsidP="007F1ACF">
      <w:pPr>
        <w:rPr>
          <w:lang w:val="uk-UA"/>
        </w:rPr>
      </w:pPr>
    </w:p>
    <w:p w14:paraId="17827B4D" w14:textId="77777777" w:rsidR="007F1ACF" w:rsidRPr="007F1ACF" w:rsidRDefault="007F1ACF" w:rsidP="007F1ACF">
      <w:pPr>
        <w:rPr>
          <w:lang w:val="uk-UA"/>
        </w:rPr>
      </w:pPr>
    </w:p>
    <w:p w14:paraId="1BFC60C9" w14:textId="6EF0226E" w:rsidR="007F1ACF" w:rsidRPr="007F1ACF" w:rsidRDefault="007F1ACF" w:rsidP="007F1ACF">
      <w:pPr>
        <w:rPr>
          <w:lang w:val="uk-UA"/>
        </w:rPr>
      </w:pPr>
    </w:p>
    <w:p w14:paraId="456DAF6E" w14:textId="77777777" w:rsidR="007F1ACF" w:rsidRPr="007F1ACF" w:rsidRDefault="007F1ACF" w:rsidP="007F1ACF">
      <w:pPr>
        <w:rPr>
          <w:lang w:val="uk-UA"/>
        </w:rPr>
      </w:pPr>
    </w:p>
    <w:p w14:paraId="6088D233" w14:textId="44DAEFE3" w:rsidR="007F1ACF" w:rsidRPr="007F1ACF" w:rsidRDefault="007F1ACF" w:rsidP="007F1ACF">
      <w:pPr>
        <w:rPr>
          <w:lang w:val="uk-UA"/>
        </w:rPr>
      </w:pPr>
    </w:p>
    <w:p w14:paraId="7B5551AF" w14:textId="77777777" w:rsidR="007F1ACF" w:rsidRPr="007F1ACF" w:rsidRDefault="007F1ACF" w:rsidP="007F1ACF">
      <w:pPr>
        <w:rPr>
          <w:lang w:val="uk-UA"/>
        </w:rPr>
      </w:pPr>
    </w:p>
    <w:p w14:paraId="0C7074A1" w14:textId="77777777" w:rsidR="007F1ACF" w:rsidRPr="007F1ACF" w:rsidRDefault="007F1ACF" w:rsidP="007F1ACF">
      <w:pPr>
        <w:rPr>
          <w:lang w:val="uk-UA"/>
        </w:rPr>
      </w:pPr>
    </w:p>
    <w:p w14:paraId="46A81B52" w14:textId="22F47803" w:rsidR="007F1ACF" w:rsidRPr="007F1ACF" w:rsidRDefault="007F1ACF" w:rsidP="007F1ACF">
      <w:pPr>
        <w:rPr>
          <w:lang w:val="uk-UA"/>
        </w:rPr>
      </w:pPr>
    </w:p>
    <w:p w14:paraId="6C251C79" w14:textId="77777777" w:rsidR="007F1ACF" w:rsidRPr="007F1ACF" w:rsidRDefault="007F1ACF" w:rsidP="007F1ACF">
      <w:pPr>
        <w:rPr>
          <w:lang w:val="uk-UA"/>
        </w:rPr>
      </w:pPr>
    </w:p>
    <w:p w14:paraId="2BFFABEB" w14:textId="4E3DDBF1" w:rsidR="007F1ACF" w:rsidRDefault="007F1ACF" w:rsidP="007F1ACF">
      <w:pPr>
        <w:rPr>
          <w:lang w:val="uk-UA"/>
        </w:rPr>
      </w:pPr>
      <w:r>
        <w:rPr>
          <w:lang w:val="uk-UA"/>
        </w:rPr>
        <w:t xml:space="preserve">Далі маємо ось такий вибір. </w:t>
      </w:r>
      <w:r w:rsidR="004221AB">
        <w:rPr>
          <w:lang w:val="uk-UA"/>
        </w:rPr>
        <w:t>Обираємо</w:t>
      </w:r>
      <w:r>
        <w:rPr>
          <w:lang w:val="uk-UA"/>
        </w:rPr>
        <w:t xml:space="preserve"> </w:t>
      </w:r>
      <w:r w:rsidRPr="007F1ACF">
        <w:rPr>
          <w:i/>
          <w:iCs/>
          <w:lang w:val="uk-UA"/>
        </w:rPr>
        <w:t>Створити дошку</w:t>
      </w:r>
      <w:r>
        <w:rPr>
          <w:lang w:val="uk-UA"/>
        </w:rPr>
        <w:t>.</w:t>
      </w:r>
    </w:p>
    <w:p w14:paraId="34004207" w14:textId="15E18061" w:rsidR="007F1ACF" w:rsidRDefault="007F1ACF" w:rsidP="007F1ACF">
      <w:pPr>
        <w:rPr>
          <w:lang w:val="uk-UA"/>
        </w:rPr>
      </w:pPr>
    </w:p>
    <w:p w14:paraId="41CCA630" w14:textId="0706D751" w:rsidR="007F1ACF" w:rsidRDefault="007F1ACF" w:rsidP="007F1ACF">
      <w:pPr>
        <w:rPr>
          <w:lang w:val="uk-UA"/>
        </w:rPr>
      </w:pPr>
      <w:r w:rsidRPr="007F1ACF">
        <w:rPr>
          <w:noProof/>
          <w:lang w:val="uk-UA"/>
        </w:rPr>
        <w:drawing>
          <wp:anchor distT="0" distB="0" distL="114300" distR="114300" simplePos="0" relativeHeight="251686912" behindDoc="0" locked="0" layoutInCell="1" allowOverlap="1" wp14:anchorId="04D2044D" wp14:editId="44C6E842">
            <wp:simplePos x="0" y="0"/>
            <wp:positionH relativeFrom="column">
              <wp:posOffset>-54610</wp:posOffset>
            </wp:positionH>
            <wp:positionV relativeFrom="paragraph">
              <wp:posOffset>326101</wp:posOffset>
            </wp:positionV>
            <wp:extent cx="2279650" cy="5383530"/>
            <wp:effectExtent l="0" t="0" r="6350" b="7620"/>
            <wp:wrapSquare wrapText="bothSides"/>
            <wp:docPr id="17759753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753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FAABF" w14:textId="77777777" w:rsidR="007F1ACF" w:rsidRDefault="007F1ACF" w:rsidP="007F1ACF">
      <w:pPr>
        <w:rPr>
          <w:lang w:val="uk-UA"/>
        </w:rPr>
      </w:pPr>
    </w:p>
    <w:p w14:paraId="5E2CA918" w14:textId="09318C19" w:rsidR="007F1ACF" w:rsidRDefault="007F1ACF" w:rsidP="007F1ACF">
      <w:pPr>
        <w:tabs>
          <w:tab w:val="left" w:pos="1010"/>
        </w:tabs>
        <w:rPr>
          <w:lang w:val="uk-UA"/>
        </w:rPr>
      </w:pPr>
      <w:r>
        <w:rPr>
          <w:lang w:val="uk-UA"/>
        </w:rPr>
        <w:t>Тут ми можемо назвати дошку, налаштувати її видимість (</w:t>
      </w:r>
      <w:r w:rsidRPr="007F1ACF">
        <w:rPr>
          <w:i/>
          <w:iCs/>
          <w:lang w:val="uk-UA"/>
        </w:rPr>
        <w:t>приватна, робоча область, публічна</w:t>
      </w:r>
      <w:r>
        <w:rPr>
          <w:lang w:val="uk-UA"/>
        </w:rPr>
        <w:t xml:space="preserve">)  та обрати фон. </w:t>
      </w:r>
    </w:p>
    <w:p w14:paraId="670E22B9" w14:textId="77777777" w:rsidR="007F1ACF" w:rsidRPr="007F1ACF" w:rsidRDefault="007F1ACF" w:rsidP="007F1ACF">
      <w:pPr>
        <w:rPr>
          <w:lang w:val="uk-UA"/>
        </w:rPr>
      </w:pPr>
    </w:p>
    <w:p w14:paraId="3A62A265" w14:textId="77777777" w:rsidR="007F1ACF" w:rsidRPr="007F1ACF" w:rsidRDefault="007F1ACF" w:rsidP="007F1ACF">
      <w:pPr>
        <w:rPr>
          <w:lang w:val="uk-UA"/>
        </w:rPr>
      </w:pPr>
    </w:p>
    <w:p w14:paraId="2448BF5D" w14:textId="77777777" w:rsidR="007F1ACF" w:rsidRPr="007F1ACF" w:rsidRDefault="007F1ACF" w:rsidP="007F1ACF">
      <w:pPr>
        <w:rPr>
          <w:lang w:val="uk-UA"/>
        </w:rPr>
      </w:pPr>
    </w:p>
    <w:p w14:paraId="1CA977E9" w14:textId="77777777" w:rsidR="007F1ACF" w:rsidRPr="007F1ACF" w:rsidRDefault="007F1ACF" w:rsidP="007F1ACF">
      <w:pPr>
        <w:rPr>
          <w:lang w:val="uk-UA"/>
        </w:rPr>
      </w:pPr>
    </w:p>
    <w:p w14:paraId="73708F4B" w14:textId="77777777" w:rsidR="007F1ACF" w:rsidRPr="007F1ACF" w:rsidRDefault="007F1ACF" w:rsidP="007F1ACF">
      <w:pPr>
        <w:rPr>
          <w:lang w:val="uk-UA"/>
        </w:rPr>
      </w:pPr>
    </w:p>
    <w:p w14:paraId="78AB8C01" w14:textId="77777777" w:rsidR="007F1ACF" w:rsidRPr="007F1ACF" w:rsidRDefault="007F1ACF" w:rsidP="007F1ACF">
      <w:pPr>
        <w:rPr>
          <w:lang w:val="uk-UA"/>
        </w:rPr>
      </w:pPr>
    </w:p>
    <w:p w14:paraId="3CC2592D" w14:textId="77777777" w:rsidR="007F1ACF" w:rsidRPr="007F1ACF" w:rsidRDefault="007F1ACF" w:rsidP="007F1ACF">
      <w:pPr>
        <w:rPr>
          <w:lang w:val="uk-UA"/>
        </w:rPr>
      </w:pPr>
    </w:p>
    <w:p w14:paraId="72B5A918" w14:textId="77777777" w:rsidR="007F1ACF" w:rsidRPr="007F1ACF" w:rsidRDefault="007F1ACF" w:rsidP="007F1ACF">
      <w:pPr>
        <w:rPr>
          <w:lang w:val="uk-UA"/>
        </w:rPr>
      </w:pPr>
    </w:p>
    <w:p w14:paraId="2D506B59" w14:textId="77777777" w:rsidR="007F1ACF" w:rsidRPr="007F1ACF" w:rsidRDefault="007F1ACF" w:rsidP="007F1ACF">
      <w:pPr>
        <w:rPr>
          <w:lang w:val="uk-UA"/>
        </w:rPr>
      </w:pPr>
    </w:p>
    <w:p w14:paraId="19E635B1" w14:textId="77777777" w:rsidR="007F1ACF" w:rsidRPr="007F1ACF" w:rsidRDefault="007F1ACF" w:rsidP="007F1ACF">
      <w:pPr>
        <w:rPr>
          <w:lang w:val="uk-UA"/>
        </w:rPr>
      </w:pPr>
    </w:p>
    <w:p w14:paraId="22D4C98B" w14:textId="77777777" w:rsidR="007F1ACF" w:rsidRPr="007F1ACF" w:rsidRDefault="007F1ACF" w:rsidP="007F1ACF">
      <w:pPr>
        <w:rPr>
          <w:lang w:val="uk-UA"/>
        </w:rPr>
      </w:pPr>
    </w:p>
    <w:p w14:paraId="5BBC8D37" w14:textId="77777777" w:rsidR="007F1ACF" w:rsidRPr="007F1ACF" w:rsidRDefault="007F1ACF" w:rsidP="007F1ACF">
      <w:pPr>
        <w:rPr>
          <w:lang w:val="uk-UA"/>
        </w:rPr>
      </w:pPr>
    </w:p>
    <w:p w14:paraId="0240B002" w14:textId="77777777" w:rsidR="007F1ACF" w:rsidRPr="007F1ACF" w:rsidRDefault="007F1ACF" w:rsidP="007F1ACF">
      <w:pPr>
        <w:rPr>
          <w:lang w:val="uk-UA"/>
        </w:rPr>
      </w:pPr>
    </w:p>
    <w:p w14:paraId="31E9DF30" w14:textId="77777777" w:rsidR="007F1ACF" w:rsidRPr="007F1ACF" w:rsidRDefault="007F1ACF" w:rsidP="007F1ACF">
      <w:pPr>
        <w:rPr>
          <w:lang w:val="uk-UA"/>
        </w:rPr>
      </w:pPr>
    </w:p>
    <w:p w14:paraId="26978BBE" w14:textId="77777777" w:rsidR="007F1ACF" w:rsidRPr="007F1ACF" w:rsidRDefault="007F1ACF" w:rsidP="007F1ACF">
      <w:pPr>
        <w:rPr>
          <w:lang w:val="uk-UA"/>
        </w:rPr>
      </w:pPr>
    </w:p>
    <w:p w14:paraId="7B93C403" w14:textId="77777777" w:rsidR="007F1ACF" w:rsidRPr="007F1ACF" w:rsidRDefault="007F1ACF" w:rsidP="007F1ACF">
      <w:pPr>
        <w:rPr>
          <w:lang w:val="uk-UA"/>
        </w:rPr>
      </w:pPr>
    </w:p>
    <w:p w14:paraId="457E5FC2" w14:textId="77777777" w:rsidR="007F1ACF" w:rsidRPr="007F1ACF" w:rsidRDefault="007F1ACF" w:rsidP="007F1ACF">
      <w:pPr>
        <w:rPr>
          <w:lang w:val="uk-UA"/>
        </w:rPr>
      </w:pPr>
    </w:p>
    <w:p w14:paraId="6D10E69E" w14:textId="77777777" w:rsidR="007F1ACF" w:rsidRPr="007F1ACF" w:rsidRDefault="007F1ACF" w:rsidP="007F1ACF">
      <w:pPr>
        <w:rPr>
          <w:lang w:val="uk-UA"/>
        </w:rPr>
      </w:pPr>
    </w:p>
    <w:p w14:paraId="1B6BC068" w14:textId="77777777" w:rsidR="007F1ACF" w:rsidRPr="007F1ACF" w:rsidRDefault="007F1ACF" w:rsidP="007F1ACF">
      <w:pPr>
        <w:rPr>
          <w:lang w:val="uk-UA"/>
        </w:rPr>
      </w:pPr>
    </w:p>
    <w:p w14:paraId="7E4D3AF6" w14:textId="77777777" w:rsidR="007F1ACF" w:rsidRPr="007F1ACF" w:rsidRDefault="007F1ACF" w:rsidP="007F1ACF">
      <w:pPr>
        <w:rPr>
          <w:lang w:val="uk-UA"/>
        </w:rPr>
      </w:pPr>
    </w:p>
    <w:p w14:paraId="559CBBB7" w14:textId="77777777" w:rsidR="007F1ACF" w:rsidRPr="007F1ACF" w:rsidRDefault="007F1ACF" w:rsidP="007F1ACF">
      <w:pPr>
        <w:rPr>
          <w:lang w:val="uk-UA"/>
        </w:rPr>
      </w:pPr>
    </w:p>
    <w:p w14:paraId="6927BAD6" w14:textId="77777777" w:rsidR="007F1ACF" w:rsidRPr="007F1ACF" w:rsidRDefault="007F1ACF" w:rsidP="007F1ACF">
      <w:pPr>
        <w:rPr>
          <w:lang w:val="uk-UA"/>
        </w:rPr>
      </w:pPr>
    </w:p>
    <w:p w14:paraId="50358AA9" w14:textId="77777777" w:rsidR="007F1ACF" w:rsidRPr="007F1ACF" w:rsidRDefault="007F1ACF" w:rsidP="007F1ACF">
      <w:pPr>
        <w:rPr>
          <w:lang w:val="uk-UA"/>
        </w:rPr>
      </w:pPr>
    </w:p>
    <w:p w14:paraId="1CB81E00" w14:textId="77777777" w:rsidR="007F1ACF" w:rsidRPr="007F1ACF" w:rsidRDefault="007F1ACF" w:rsidP="007F1ACF">
      <w:pPr>
        <w:rPr>
          <w:lang w:val="uk-UA"/>
        </w:rPr>
      </w:pPr>
    </w:p>
    <w:p w14:paraId="320300F4" w14:textId="77777777" w:rsidR="007F1ACF" w:rsidRPr="007F1ACF" w:rsidRDefault="007F1ACF" w:rsidP="007F1ACF">
      <w:pPr>
        <w:rPr>
          <w:lang w:val="uk-UA"/>
        </w:rPr>
      </w:pPr>
    </w:p>
    <w:p w14:paraId="4BB4132B" w14:textId="77777777" w:rsidR="007F1ACF" w:rsidRPr="007F1ACF" w:rsidRDefault="007F1ACF" w:rsidP="007F1ACF">
      <w:pPr>
        <w:rPr>
          <w:lang w:val="uk-UA"/>
        </w:rPr>
      </w:pPr>
    </w:p>
    <w:p w14:paraId="5D67ADA4" w14:textId="77777777" w:rsidR="007F1ACF" w:rsidRPr="007F1ACF" w:rsidRDefault="007F1ACF" w:rsidP="007F1ACF">
      <w:pPr>
        <w:rPr>
          <w:lang w:val="uk-UA"/>
        </w:rPr>
      </w:pPr>
    </w:p>
    <w:p w14:paraId="7D44E309" w14:textId="77777777" w:rsidR="007F1ACF" w:rsidRPr="007F1ACF" w:rsidRDefault="007F1ACF" w:rsidP="007F1ACF">
      <w:pPr>
        <w:rPr>
          <w:lang w:val="uk-UA"/>
        </w:rPr>
      </w:pPr>
    </w:p>
    <w:p w14:paraId="23470E92" w14:textId="77777777" w:rsidR="007F1ACF" w:rsidRDefault="007F1ACF" w:rsidP="007F1ACF">
      <w:pPr>
        <w:rPr>
          <w:lang w:val="uk-UA"/>
        </w:rPr>
      </w:pPr>
    </w:p>
    <w:p w14:paraId="33E4EED3" w14:textId="77777777" w:rsidR="007F1ACF" w:rsidRDefault="007F1ACF" w:rsidP="007F1ACF">
      <w:pPr>
        <w:rPr>
          <w:lang w:val="uk-UA"/>
        </w:rPr>
      </w:pPr>
    </w:p>
    <w:p w14:paraId="64D7941F" w14:textId="77777777" w:rsidR="007F1ACF" w:rsidRDefault="007F1ACF" w:rsidP="007F1ACF">
      <w:pPr>
        <w:rPr>
          <w:lang w:val="uk-UA"/>
        </w:rPr>
      </w:pPr>
    </w:p>
    <w:p w14:paraId="4D50F126" w14:textId="77777777" w:rsidR="007F1ACF" w:rsidRDefault="007F1ACF" w:rsidP="007F1ACF">
      <w:pPr>
        <w:rPr>
          <w:lang w:val="uk-UA"/>
        </w:rPr>
      </w:pPr>
    </w:p>
    <w:p w14:paraId="76910886" w14:textId="77777777" w:rsidR="007F1ACF" w:rsidRDefault="007F1ACF" w:rsidP="007F1ACF">
      <w:pPr>
        <w:rPr>
          <w:lang w:val="uk-UA"/>
        </w:rPr>
      </w:pPr>
    </w:p>
    <w:p w14:paraId="0259B732" w14:textId="7F2F1533" w:rsidR="007F1ACF" w:rsidRDefault="007F1ACF" w:rsidP="007F1ACF">
      <w:pPr>
        <w:rPr>
          <w:lang w:val="uk-UA"/>
        </w:rPr>
      </w:pPr>
      <w:r w:rsidRPr="007F1ACF">
        <w:rPr>
          <w:noProof/>
          <w:lang w:val="uk-UA"/>
        </w:rPr>
        <w:lastRenderedPageBreak/>
        <w:drawing>
          <wp:anchor distT="0" distB="0" distL="114300" distR="114300" simplePos="0" relativeHeight="251687936" behindDoc="0" locked="0" layoutInCell="1" allowOverlap="1" wp14:anchorId="690ACC2A" wp14:editId="50CBECA7">
            <wp:simplePos x="0" y="0"/>
            <wp:positionH relativeFrom="column">
              <wp:posOffset>-1064</wp:posOffset>
            </wp:positionH>
            <wp:positionV relativeFrom="paragraph">
              <wp:posOffset>520</wp:posOffset>
            </wp:positionV>
            <wp:extent cx="5944235" cy="2675255"/>
            <wp:effectExtent l="0" t="0" r="0" b="0"/>
            <wp:wrapSquare wrapText="bothSides"/>
            <wp:docPr id="70670252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0252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DD272" w14:textId="3DB61802" w:rsidR="007F1ACF" w:rsidRDefault="007F1ACF" w:rsidP="007F1ACF">
      <w:pPr>
        <w:rPr>
          <w:lang w:val="uk-UA"/>
        </w:rPr>
      </w:pPr>
    </w:p>
    <w:p w14:paraId="4A204025" w14:textId="7B39A249" w:rsidR="007F1ACF" w:rsidRDefault="007F1ACF" w:rsidP="007F1ACF">
      <w:pPr>
        <w:rPr>
          <w:i/>
          <w:iCs/>
          <w:lang w:val="uk-UA"/>
        </w:rPr>
      </w:pPr>
      <w:r>
        <w:rPr>
          <w:lang w:val="uk-UA"/>
        </w:rPr>
        <w:t xml:space="preserve">Інший спосіб – </w:t>
      </w:r>
      <w:r w:rsidR="004221AB">
        <w:rPr>
          <w:lang w:val="uk-UA"/>
        </w:rPr>
        <w:t>натискаємо</w:t>
      </w:r>
      <w:r>
        <w:rPr>
          <w:lang w:val="uk-UA"/>
        </w:rPr>
        <w:t xml:space="preserve"> Створити справа вгорі екрану. Цього разу </w:t>
      </w:r>
      <w:r w:rsidR="004221AB">
        <w:rPr>
          <w:lang w:val="uk-UA"/>
        </w:rPr>
        <w:t>обираємо</w:t>
      </w:r>
      <w:r>
        <w:rPr>
          <w:lang w:val="uk-UA"/>
        </w:rPr>
        <w:t xml:space="preserve"> </w:t>
      </w:r>
      <w:r w:rsidRPr="007F1ACF">
        <w:rPr>
          <w:i/>
          <w:iCs/>
          <w:lang w:val="uk-UA"/>
        </w:rPr>
        <w:t>Почніть із шаблону.</w:t>
      </w:r>
    </w:p>
    <w:p w14:paraId="61A888E0" w14:textId="5DD3E699" w:rsidR="007F1ACF" w:rsidRDefault="007F1ACF" w:rsidP="007F1ACF">
      <w:pPr>
        <w:rPr>
          <w:i/>
          <w:iCs/>
          <w:lang w:val="uk-UA"/>
        </w:rPr>
      </w:pPr>
    </w:p>
    <w:p w14:paraId="71FBC63A" w14:textId="70351AC0" w:rsidR="007F1ACF" w:rsidRDefault="007F1ACF" w:rsidP="007F1ACF">
      <w:pPr>
        <w:rPr>
          <w:lang w:val="uk-UA"/>
        </w:rPr>
      </w:pPr>
      <w:r w:rsidRPr="007F1ACF">
        <w:rPr>
          <w:noProof/>
          <w:lang w:val="uk-UA"/>
        </w:rPr>
        <w:drawing>
          <wp:anchor distT="0" distB="0" distL="114300" distR="114300" simplePos="0" relativeHeight="251688960" behindDoc="0" locked="0" layoutInCell="1" allowOverlap="1" wp14:anchorId="258D08EB" wp14:editId="750B626D">
            <wp:simplePos x="0" y="0"/>
            <wp:positionH relativeFrom="column">
              <wp:posOffset>-13269</wp:posOffset>
            </wp:positionH>
            <wp:positionV relativeFrom="paragraph">
              <wp:posOffset>109641</wp:posOffset>
            </wp:positionV>
            <wp:extent cx="2159635" cy="4358005"/>
            <wp:effectExtent l="0" t="0" r="0" b="4445"/>
            <wp:wrapSquare wrapText="bothSides"/>
            <wp:docPr id="20822582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582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790C" w14:textId="4F0535F1" w:rsidR="007F1ACF" w:rsidRDefault="007F1ACF" w:rsidP="007F1ACF">
      <w:pPr>
        <w:rPr>
          <w:lang w:val="uk-UA"/>
        </w:rPr>
      </w:pPr>
      <w:r>
        <w:rPr>
          <w:lang w:val="uk-UA"/>
        </w:rPr>
        <w:t xml:space="preserve">Тут маємо ось такий вибір шаблонів. </w:t>
      </w:r>
      <w:r w:rsidR="004221AB">
        <w:rPr>
          <w:lang w:val="uk-UA"/>
        </w:rPr>
        <w:t>Обираємо</w:t>
      </w:r>
      <w:r>
        <w:rPr>
          <w:lang w:val="uk-UA"/>
        </w:rPr>
        <w:t xml:space="preserve"> </w:t>
      </w:r>
      <w:r w:rsidRPr="007F1ACF">
        <w:rPr>
          <w:i/>
          <w:iCs/>
          <w:lang w:val="en-US"/>
        </w:rPr>
        <w:t>My Tasks.</w:t>
      </w:r>
    </w:p>
    <w:p w14:paraId="309901DF" w14:textId="77777777" w:rsidR="004221AB" w:rsidRPr="004221AB" w:rsidRDefault="004221AB" w:rsidP="004221AB">
      <w:pPr>
        <w:rPr>
          <w:lang w:val="en-US"/>
        </w:rPr>
      </w:pPr>
    </w:p>
    <w:p w14:paraId="3152AF27" w14:textId="77777777" w:rsidR="004221AB" w:rsidRPr="004221AB" w:rsidRDefault="004221AB" w:rsidP="004221AB">
      <w:pPr>
        <w:rPr>
          <w:lang w:val="en-US"/>
        </w:rPr>
      </w:pPr>
    </w:p>
    <w:p w14:paraId="09126110" w14:textId="77777777" w:rsidR="004221AB" w:rsidRPr="004221AB" w:rsidRDefault="004221AB" w:rsidP="004221AB">
      <w:pPr>
        <w:rPr>
          <w:lang w:val="en-US"/>
        </w:rPr>
      </w:pPr>
    </w:p>
    <w:p w14:paraId="3EB3D6C7" w14:textId="77777777" w:rsidR="004221AB" w:rsidRPr="004221AB" w:rsidRDefault="004221AB" w:rsidP="004221AB">
      <w:pPr>
        <w:rPr>
          <w:lang w:val="en-US"/>
        </w:rPr>
      </w:pPr>
    </w:p>
    <w:p w14:paraId="789EF3C8" w14:textId="77777777" w:rsidR="004221AB" w:rsidRPr="004221AB" w:rsidRDefault="004221AB" w:rsidP="004221AB">
      <w:pPr>
        <w:rPr>
          <w:lang w:val="en-US"/>
        </w:rPr>
      </w:pPr>
    </w:p>
    <w:p w14:paraId="328C122D" w14:textId="77777777" w:rsidR="004221AB" w:rsidRPr="004221AB" w:rsidRDefault="004221AB" w:rsidP="004221AB">
      <w:pPr>
        <w:rPr>
          <w:lang w:val="en-US"/>
        </w:rPr>
      </w:pPr>
    </w:p>
    <w:p w14:paraId="5D20E9FC" w14:textId="77777777" w:rsidR="004221AB" w:rsidRPr="004221AB" w:rsidRDefault="004221AB" w:rsidP="004221AB">
      <w:pPr>
        <w:rPr>
          <w:lang w:val="en-US"/>
        </w:rPr>
      </w:pPr>
    </w:p>
    <w:p w14:paraId="432CB02E" w14:textId="77777777" w:rsidR="004221AB" w:rsidRPr="004221AB" w:rsidRDefault="004221AB" w:rsidP="004221AB">
      <w:pPr>
        <w:rPr>
          <w:lang w:val="en-US"/>
        </w:rPr>
      </w:pPr>
    </w:p>
    <w:p w14:paraId="68942AE8" w14:textId="77777777" w:rsidR="004221AB" w:rsidRPr="004221AB" w:rsidRDefault="004221AB" w:rsidP="004221AB">
      <w:pPr>
        <w:rPr>
          <w:lang w:val="en-US"/>
        </w:rPr>
      </w:pPr>
    </w:p>
    <w:p w14:paraId="638A6706" w14:textId="77777777" w:rsidR="004221AB" w:rsidRPr="004221AB" w:rsidRDefault="004221AB" w:rsidP="004221AB">
      <w:pPr>
        <w:rPr>
          <w:lang w:val="en-US"/>
        </w:rPr>
      </w:pPr>
    </w:p>
    <w:p w14:paraId="2CB75D26" w14:textId="77777777" w:rsidR="004221AB" w:rsidRPr="004221AB" w:rsidRDefault="004221AB" w:rsidP="004221AB">
      <w:pPr>
        <w:rPr>
          <w:lang w:val="en-US"/>
        </w:rPr>
      </w:pPr>
    </w:p>
    <w:p w14:paraId="0C5C5B33" w14:textId="77777777" w:rsidR="004221AB" w:rsidRPr="004221AB" w:rsidRDefault="004221AB" w:rsidP="004221AB">
      <w:pPr>
        <w:rPr>
          <w:lang w:val="en-US"/>
        </w:rPr>
      </w:pPr>
    </w:p>
    <w:p w14:paraId="404A367E" w14:textId="77777777" w:rsidR="004221AB" w:rsidRPr="004221AB" w:rsidRDefault="004221AB" w:rsidP="004221AB">
      <w:pPr>
        <w:rPr>
          <w:lang w:val="en-US"/>
        </w:rPr>
      </w:pPr>
    </w:p>
    <w:p w14:paraId="37146A4A" w14:textId="77777777" w:rsidR="004221AB" w:rsidRPr="004221AB" w:rsidRDefault="004221AB" w:rsidP="004221AB">
      <w:pPr>
        <w:rPr>
          <w:lang w:val="en-US"/>
        </w:rPr>
      </w:pPr>
    </w:p>
    <w:p w14:paraId="663746B9" w14:textId="77777777" w:rsidR="004221AB" w:rsidRPr="004221AB" w:rsidRDefault="004221AB" w:rsidP="004221AB">
      <w:pPr>
        <w:rPr>
          <w:lang w:val="en-US"/>
        </w:rPr>
      </w:pPr>
    </w:p>
    <w:p w14:paraId="4D5DC53B" w14:textId="77777777" w:rsidR="004221AB" w:rsidRPr="004221AB" w:rsidRDefault="004221AB" w:rsidP="004221AB">
      <w:pPr>
        <w:rPr>
          <w:lang w:val="en-US"/>
        </w:rPr>
      </w:pPr>
    </w:p>
    <w:p w14:paraId="200FB4EE" w14:textId="77777777" w:rsidR="004221AB" w:rsidRPr="004221AB" w:rsidRDefault="004221AB" w:rsidP="004221AB">
      <w:pPr>
        <w:rPr>
          <w:lang w:val="en-US"/>
        </w:rPr>
      </w:pPr>
    </w:p>
    <w:p w14:paraId="3B1C1699" w14:textId="77777777" w:rsidR="004221AB" w:rsidRPr="004221AB" w:rsidRDefault="004221AB" w:rsidP="004221AB">
      <w:pPr>
        <w:rPr>
          <w:lang w:val="en-US"/>
        </w:rPr>
      </w:pPr>
    </w:p>
    <w:p w14:paraId="57BD7D37" w14:textId="77777777" w:rsidR="004221AB" w:rsidRPr="004221AB" w:rsidRDefault="004221AB" w:rsidP="004221AB">
      <w:pPr>
        <w:rPr>
          <w:lang w:val="en-US"/>
        </w:rPr>
      </w:pPr>
    </w:p>
    <w:p w14:paraId="1E2A9728" w14:textId="77777777" w:rsidR="004221AB" w:rsidRPr="004221AB" w:rsidRDefault="004221AB" w:rsidP="004221AB">
      <w:pPr>
        <w:rPr>
          <w:lang w:val="en-US"/>
        </w:rPr>
      </w:pPr>
    </w:p>
    <w:p w14:paraId="00DEDB06" w14:textId="77777777" w:rsidR="004221AB" w:rsidRPr="004221AB" w:rsidRDefault="004221AB" w:rsidP="004221AB">
      <w:pPr>
        <w:rPr>
          <w:lang w:val="en-US"/>
        </w:rPr>
      </w:pPr>
    </w:p>
    <w:p w14:paraId="0F6FC6F7" w14:textId="77777777" w:rsidR="004221AB" w:rsidRPr="004221AB" w:rsidRDefault="004221AB" w:rsidP="004221AB">
      <w:pPr>
        <w:rPr>
          <w:lang w:val="en-US"/>
        </w:rPr>
      </w:pPr>
    </w:p>
    <w:p w14:paraId="3E22CB9F" w14:textId="77777777" w:rsidR="004221AB" w:rsidRPr="004221AB" w:rsidRDefault="004221AB" w:rsidP="004221AB">
      <w:pPr>
        <w:rPr>
          <w:lang w:val="en-US"/>
        </w:rPr>
      </w:pPr>
    </w:p>
    <w:p w14:paraId="57B3FD59" w14:textId="77777777" w:rsidR="004221AB" w:rsidRPr="004221AB" w:rsidRDefault="004221AB" w:rsidP="004221AB">
      <w:pPr>
        <w:rPr>
          <w:lang w:val="en-US"/>
        </w:rPr>
      </w:pPr>
    </w:p>
    <w:p w14:paraId="5A5E014C" w14:textId="77777777" w:rsidR="004221AB" w:rsidRPr="004221AB" w:rsidRDefault="004221AB" w:rsidP="004221AB">
      <w:pPr>
        <w:rPr>
          <w:lang w:val="en-US"/>
        </w:rPr>
      </w:pPr>
    </w:p>
    <w:p w14:paraId="28FE377D" w14:textId="77777777" w:rsidR="004221AB" w:rsidRDefault="004221AB" w:rsidP="004221AB">
      <w:pPr>
        <w:rPr>
          <w:lang w:val="uk-UA"/>
        </w:rPr>
      </w:pPr>
    </w:p>
    <w:p w14:paraId="0BB3E681" w14:textId="1940D8F4" w:rsidR="004221AB" w:rsidRDefault="004221AB" w:rsidP="004221AB">
      <w:pPr>
        <w:pStyle w:val="12"/>
        <w:numPr>
          <w:ilvl w:val="0"/>
          <w:numId w:val="29"/>
        </w:numPr>
      </w:pPr>
      <w:r>
        <w:t>Створення списків</w:t>
      </w:r>
    </w:p>
    <w:p w14:paraId="2B982CB9" w14:textId="77777777" w:rsidR="004221AB" w:rsidRDefault="004221AB" w:rsidP="004221AB">
      <w:pPr>
        <w:rPr>
          <w:lang w:val="uk-UA"/>
        </w:rPr>
      </w:pPr>
    </w:p>
    <w:p w14:paraId="61394335" w14:textId="4479288D" w:rsidR="004221AB" w:rsidRDefault="004221AB" w:rsidP="004221AB">
      <w:pPr>
        <w:rPr>
          <w:lang w:val="uk-UA"/>
        </w:rPr>
      </w:pPr>
    </w:p>
    <w:p w14:paraId="2503D82A" w14:textId="61CEB755" w:rsidR="004221AB" w:rsidRDefault="004221AB" w:rsidP="004221AB">
      <w:pPr>
        <w:rPr>
          <w:lang w:val="uk-UA"/>
        </w:rPr>
      </w:pPr>
      <w:r w:rsidRPr="004221AB">
        <w:rPr>
          <w:noProof/>
          <w:lang w:val="uk-UA"/>
        </w:rPr>
        <w:drawing>
          <wp:anchor distT="0" distB="0" distL="114300" distR="114300" simplePos="0" relativeHeight="251689984" behindDoc="0" locked="0" layoutInCell="1" allowOverlap="1" wp14:anchorId="11D2CBBC" wp14:editId="5C27913E">
            <wp:simplePos x="0" y="0"/>
            <wp:positionH relativeFrom="column">
              <wp:posOffset>-1064</wp:posOffset>
            </wp:positionH>
            <wp:positionV relativeFrom="paragraph">
              <wp:posOffset>520</wp:posOffset>
            </wp:positionV>
            <wp:extent cx="5944235" cy="3653790"/>
            <wp:effectExtent l="0" t="0" r="0" b="3810"/>
            <wp:wrapSquare wrapText="bothSides"/>
            <wp:docPr id="14317676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76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8ADC0" w14:textId="127029B8" w:rsidR="004221AB" w:rsidRDefault="004221AB" w:rsidP="004221AB">
      <w:pPr>
        <w:rPr>
          <w:lang w:val="uk-UA"/>
        </w:rPr>
      </w:pPr>
      <w:r>
        <w:rPr>
          <w:lang w:val="uk-UA"/>
        </w:rPr>
        <w:t xml:space="preserve">Після створення, дошка має ось такий вигляд. Щоб створити новий список натискаємо </w:t>
      </w:r>
      <w:r w:rsidRPr="004221AB">
        <w:rPr>
          <w:i/>
          <w:iCs/>
          <w:lang w:val="uk-UA"/>
        </w:rPr>
        <w:t>Додати ще один список</w:t>
      </w:r>
      <w:r>
        <w:rPr>
          <w:lang w:val="uk-UA"/>
        </w:rPr>
        <w:t>.</w:t>
      </w:r>
    </w:p>
    <w:p w14:paraId="63592E31" w14:textId="77777777" w:rsidR="004221AB" w:rsidRDefault="004221AB" w:rsidP="004221AB">
      <w:pPr>
        <w:rPr>
          <w:lang w:val="uk-UA"/>
        </w:rPr>
      </w:pPr>
    </w:p>
    <w:p w14:paraId="526863C8" w14:textId="187F905E" w:rsidR="004221AB" w:rsidRDefault="004221AB" w:rsidP="004221AB">
      <w:pPr>
        <w:rPr>
          <w:i/>
          <w:iCs/>
          <w:lang w:val="uk-UA"/>
        </w:rPr>
      </w:pPr>
      <w:r w:rsidRPr="004221AB">
        <w:rPr>
          <w:noProof/>
          <w:lang w:val="uk-UA"/>
        </w:rPr>
        <w:drawing>
          <wp:anchor distT="0" distB="0" distL="114300" distR="114300" simplePos="0" relativeHeight="251691008" behindDoc="0" locked="0" layoutInCell="1" allowOverlap="1" wp14:anchorId="5BFABEED" wp14:editId="4AE98ECB">
            <wp:simplePos x="0" y="0"/>
            <wp:positionH relativeFrom="column">
              <wp:posOffset>-1064</wp:posOffset>
            </wp:positionH>
            <wp:positionV relativeFrom="paragraph">
              <wp:posOffset>-2416</wp:posOffset>
            </wp:positionV>
            <wp:extent cx="2809896" cy="1100146"/>
            <wp:effectExtent l="0" t="0" r="0" b="5080"/>
            <wp:wrapSquare wrapText="bothSides"/>
            <wp:docPr id="114088713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713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110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Ось тут називаємо список та натискаємо </w:t>
      </w:r>
      <w:r w:rsidRPr="004221AB">
        <w:rPr>
          <w:i/>
          <w:iCs/>
          <w:lang w:val="uk-UA"/>
        </w:rPr>
        <w:t>Додати список.</w:t>
      </w:r>
    </w:p>
    <w:p w14:paraId="4580F90E" w14:textId="77777777" w:rsidR="004221AB" w:rsidRPr="004221AB" w:rsidRDefault="004221AB" w:rsidP="004221AB">
      <w:pPr>
        <w:rPr>
          <w:lang w:val="uk-UA"/>
        </w:rPr>
      </w:pPr>
    </w:p>
    <w:p w14:paraId="36CB55FB" w14:textId="77777777" w:rsidR="004221AB" w:rsidRPr="004221AB" w:rsidRDefault="004221AB" w:rsidP="004221AB">
      <w:pPr>
        <w:rPr>
          <w:lang w:val="uk-UA"/>
        </w:rPr>
      </w:pPr>
    </w:p>
    <w:p w14:paraId="0634C9B8" w14:textId="3B07B1A5" w:rsidR="004221AB" w:rsidRPr="004221AB" w:rsidRDefault="004221AB" w:rsidP="004221AB">
      <w:pPr>
        <w:rPr>
          <w:lang w:val="uk-UA"/>
        </w:rPr>
      </w:pPr>
    </w:p>
    <w:p w14:paraId="44ACFB2A" w14:textId="7E010282" w:rsidR="004221AB" w:rsidRPr="004221AB" w:rsidRDefault="004221AB" w:rsidP="004221AB">
      <w:pPr>
        <w:rPr>
          <w:lang w:val="uk-UA"/>
        </w:rPr>
      </w:pPr>
    </w:p>
    <w:p w14:paraId="2E979546" w14:textId="2920D886" w:rsidR="004221AB" w:rsidRPr="004221AB" w:rsidRDefault="004221AB" w:rsidP="004221AB">
      <w:pPr>
        <w:rPr>
          <w:lang w:val="uk-UA"/>
        </w:rPr>
      </w:pPr>
    </w:p>
    <w:p w14:paraId="0F282748" w14:textId="2B65CF42" w:rsidR="004221AB" w:rsidRDefault="004221AB" w:rsidP="004221AB">
      <w:pPr>
        <w:rPr>
          <w:i/>
          <w:iCs/>
          <w:lang w:val="uk-UA"/>
        </w:rPr>
      </w:pPr>
    </w:p>
    <w:p w14:paraId="138D2087" w14:textId="75217B44" w:rsidR="004221AB" w:rsidRDefault="004221AB" w:rsidP="004221AB">
      <w:pPr>
        <w:pStyle w:val="12"/>
        <w:numPr>
          <w:ilvl w:val="0"/>
          <w:numId w:val="29"/>
        </w:numPr>
      </w:pPr>
      <w:r>
        <w:t>Створення завдань (карток)</w:t>
      </w:r>
    </w:p>
    <w:p w14:paraId="58E88C9D" w14:textId="6E3D12EB" w:rsidR="004221AB" w:rsidRDefault="004221AB" w:rsidP="004221AB">
      <w:pPr>
        <w:rPr>
          <w:lang w:val="uk-UA"/>
        </w:rPr>
      </w:pPr>
      <w:r w:rsidRPr="004221AB">
        <w:rPr>
          <w:noProof/>
          <w:lang w:val="uk-UA"/>
        </w:rPr>
        <w:drawing>
          <wp:anchor distT="0" distB="0" distL="114300" distR="114300" simplePos="0" relativeHeight="251692032" behindDoc="0" locked="0" layoutInCell="1" allowOverlap="1" wp14:anchorId="017C6711" wp14:editId="3CBDE5D9">
            <wp:simplePos x="0" y="0"/>
            <wp:positionH relativeFrom="page">
              <wp:posOffset>920099</wp:posOffset>
            </wp:positionH>
            <wp:positionV relativeFrom="paragraph">
              <wp:posOffset>180876</wp:posOffset>
            </wp:positionV>
            <wp:extent cx="4479290" cy="2564765"/>
            <wp:effectExtent l="0" t="0" r="0" b="6985"/>
            <wp:wrapSquare wrapText="bothSides"/>
            <wp:docPr id="44503839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839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5587D" w14:textId="03BC6A0C" w:rsidR="004221AB" w:rsidRPr="004221AB" w:rsidRDefault="004221AB" w:rsidP="004221AB">
      <w:pPr>
        <w:rPr>
          <w:lang w:val="uk-UA"/>
        </w:rPr>
      </w:pPr>
    </w:p>
    <w:p w14:paraId="719D7CEE" w14:textId="60C8CA30" w:rsidR="004221AB" w:rsidRDefault="004221AB" w:rsidP="004221AB">
      <w:pPr>
        <w:rPr>
          <w:lang w:val="uk-UA"/>
        </w:rPr>
      </w:pPr>
      <w:r>
        <w:rPr>
          <w:lang w:val="uk-UA"/>
        </w:rPr>
        <w:t xml:space="preserve">Щоб створити карту, натискаємо </w:t>
      </w:r>
      <w:r w:rsidRPr="004221AB">
        <w:rPr>
          <w:i/>
          <w:iCs/>
          <w:lang w:val="uk-UA"/>
        </w:rPr>
        <w:t>Додати картку</w:t>
      </w:r>
      <w:r>
        <w:rPr>
          <w:lang w:val="uk-UA"/>
        </w:rPr>
        <w:t>.</w:t>
      </w:r>
    </w:p>
    <w:p w14:paraId="2EFB0F45" w14:textId="17E5FAEA" w:rsidR="004221AB" w:rsidRDefault="004221AB" w:rsidP="004221AB">
      <w:pPr>
        <w:rPr>
          <w:lang w:val="uk-UA"/>
        </w:rPr>
      </w:pPr>
    </w:p>
    <w:p w14:paraId="5C962548" w14:textId="77777777" w:rsidR="004221AB" w:rsidRDefault="004221AB" w:rsidP="004221AB">
      <w:pPr>
        <w:rPr>
          <w:lang w:val="uk-UA"/>
        </w:rPr>
      </w:pPr>
    </w:p>
    <w:p w14:paraId="1D431463" w14:textId="77777777" w:rsidR="004221AB" w:rsidRDefault="004221AB" w:rsidP="004221AB">
      <w:pPr>
        <w:rPr>
          <w:lang w:val="uk-UA"/>
        </w:rPr>
      </w:pPr>
    </w:p>
    <w:p w14:paraId="768CD217" w14:textId="77777777" w:rsidR="004221AB" w:rsidRDefault="004221AB" w:rsidP="004221AB">
      <w:pPr>
        <w:rPr>
          <w:lang w:val="uk-UA"/>
        </w:rPr>
      </w:pPr>
    </w:p>
    <w:p w14:paraId="18A002C6" w14:textId="77777777" w:rsidR="004221AB" w:rsidRDefault="004221AB" w:rsidP="004221AB">
      <w:pPr>
        <w:rPr>
          <w:lang w:val="uk-UA"/>
        </w:rPr>
      </w:pPr>
    </w:p>
    <w:p w14:paraId="39F58E19" w14:textId="77777777" w:rsidR="004221AB" w:rsidRDefault="004221AB" w:rsidP="004221AB">
      <w:pPr>
        <w:rPr>
          <w:lang w:val="uk-UA"/>
        </w:rPr>
      </w:pPr>
    </w:p>
    <w:p w14:paraId="24C8C124" w14:textId="77777777" w:rsidR="004221AB" w:rsidRDefault="004221AB" w:rsidP="004221AB">
      <w:pPr>
        <w:rPr>
          <w:lang w:val="uk-UA"/>
        </w:rPr>
      </w:pPr>
    </w:p>
    <w:p w14:paraId="39EDDCE7" w14:textId="77777777" w:rsidR="004221AB" w:rsidRDefault="004221AB" w:rsidP="004221AB">
      <w:pPr>
        <w:rPr>
          <w:lang w:val="uk-UA"/>
        </w:rPr>
      </w:pPr>
    </w:p>
    <w:p w14:paraId="3FF85567" w14:textId="77777777" w:rsidR="004221AB" w:rsidRDefault="004221AB" w:rsidP="004221AB">
      <w:pPr>
        <w:rPr>
          <w:lang w:val="uk-UA"/>
        </w:rPr>
      </w:pPr>
    </w:p>
    <w:p w14:paraId="21C4051A" w14:textId="77777777" w:rsidR="004221AB" w:rsidRDefault="004221AB" w:rsidP="004221AB">
      <w:pPr>
        <w:rPr>
          <w:lang w:val="uk-UA"/>
        </w:rPr>
      </w:pPr>
    </w:p>
    <w:p w14:paraId="5D4C09CD" w14:textId="77777777" w:rsidR="004221AB" w:rsidRDefault="004221AB" w:rsidP="004221AB">
      <w:pPr>
        <w:rPr>
          <w:lang w:val="uk-UA"/>
        </w:rPr>
      </w:pPr>
    </w:p>
    <w:p w14:paraId="0CF95DD7" w14:textId="5A5D80EA" w:rsidR="004221AB" w:rsidRDefault="004221AB" w:rsidP="004221AB">
      <w:pPr>
        <w:rPr>
          <w:lang w:val="uk-UA"/>
        </w:rPr>
      </w:pPr>
      <w:r w:rsidRPr="004221AB">
        <w:rPr>
          <w:noProof/>
          <w:lang w:val="uk-UA"/>
        </w:rPr>
        <w:lastRenderedPageBreak/>
        <w:drawing>
          <wp:anchor distT="0" distB="0" distL="114300" distR="114300" simplePos="0" relativeHeight="251693056" behindDoc="0" locked="0" layoutInCell="1" allowOverlap="1" wp14:anchorId="6C6CE30C" wp14:editId="164E6E0D">
            <wp:simplePos x="0" y="0"/>
            <wp:positionH relativeFrom="column">
              <wp:posOffset>-1064</wp:posOffset>
            </wp:positionH>
            <wp:positionV relativeFrom="paragraph">
              <wp:posOffset>520</wp:posOffset>
            </wp:positionV>
            <wp:extent cx="2771795" cy="1428760"/>
            <wp:effectExtent l="0" t="0" r="9525" b="0"/>
            <wp:wrapSquare wrapText="bothSides"/>
            <wp:docPr id="168778138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138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Натискаємо </w:t>
      </w:r>
      <w:r w:rsidRPr="004221AB">
        <w:rPr>
          <w:i/>
          <w:iCs/>
          <w:lang w:val="en-US"/>
        </w:rPr>
        <w:t>Enter</w:t>
      </w:r>
      <w:r>
        <w:rPr>
          <w:lang w:val="uk-UA"/>
        </w:rPr>
        <w:t xml:space="preserve"> або </w:t>
      </w:r>
      <w:r w:rsidRPr="004221AB">
        <w:rPr>
          <w:i/>
          <w:iCs/>
          <w:lang w:val="uk-UA"/>
        </w:rPr>
        <w:t>Додати картку</w:t>
      </w:r>
      <w:r>
        <w:rPr>
          <w:lang w:val="uk-UA"/>
        </w:rPr>
        <w:t xml:space="preserve"> і вона з’являється у списку.</w:t>
      </w:r>
    </w:p>
    <w:p w14:paraId="14012F95" w14:textId="77777777" w:rsidR="004221AB" w:rsidRDefault="004221AB" w:rsidP="004221AB">
      <w:pPr>
        <w:rPr>
          <w:lang w:val="uk-UA"/>
        </w:rPr>
      </w:pPr>
    </w:p>
    <w:p w14:paraId="52D877D4" w14:textId="77777777" w:rsidR="004221AB" w:rsidRDefault="004221AB" w:rsidP="004221AB">
      <w:pPr>
        <w:rPr>
          <w:lang w:val="uk-UA"/>
        </w:rPr>
      </w:pPr>
    </w:p>
    <w:p w14:paraId="405F4472" w14:textId="77777777" w:rsidR="004221AB" w:rsidRDefault="004221AB" w:rsidP="004221AB">
      <w:pPr>
        <w:rPr>
          <w:lang w:val="uk-UA"/>
        </w:rPr>
      </w:pPr>
    </w:p>
    <w:p w14:paraId="7FDE83E6" w14:textId="77777777" w:rsidR="004221AB" w:rsidRDefault="004221AB" w:rsidP="004221AB">
      <w:pPr>
        <w:rPr>
          <w:lang w:val="uk-UA"/>
        </w:rPr>
      </w:pPr>
    </w:p>
    <w:p w14:paraId="6E1F756F" w14:textId="77777777" w:rsidR="004221AB" w:rsidRDefault="004221AB" w:rsidP="004221AB">
      <w:pPr>
        <w:rPr>
          <w:lang w:val="uk-UA"/>
        </w:rPr>
      </w:pPr>
    </w:p>
    <w:p w14:paraId="5407FAC1" w14:textId="77777777" w:rsidR="004221AB" w:rsidRDefault="004221AB" w:rsidP="004221AB">
      <w:pPr>
        <w:rPr>
          <w:lang w:val="uk-UA"/>
        </w:rPr>
      </w:pPr>
    </w:p>
    <w:p w14:paraId="128AC522" w14:textId="77777777" w:rsidR="004221AB" w:rsidRDefault="004221AB" w:rsidP="004221AB">
      <w:pPr>
        <w:rPr>
          <w:lang w:val="uk-UA"/>
        </w:rPr>
      </w:pPr>
    </w:p>
    <w:p w14:paraId="11986949" w14:textId="77777777" w:rsidR="004221AB" w:rsidRDefault="004221AB" w:rsidP="004221AB">
      <w:pPr>
        <w:rPr>
          <w:lang w:val="uk-UA"/>
        </w:rPr>
      </w:pPr>
    </w:p>
    <w:p w14:paraId="24DC9146" w14:textId="4DA15784" w:rsidR="004221AB" w:rsidRDefault="005B57B0" w:rsidP="004221AB">
      <w:pPr>
        <w:rPr>
          <w:lang w:val="uk-UA"/>
        </w:rPr>
      </w:pPr>
      <w:r w:rsidRPr="005B57B0">
        <w:rPr>
          <w:noProof/>
          <w:lang w:val="uk-UA"/>
        </w:rPr>
        <w:drawing>
          <wp:anchor distT="0" distB="0" distL="114300" distR="114300" simplePos="0" relativeHeight="251694080" behindDoc="0" locked="0" layoutInCell="1" allowOverlap="1" wp14:anchorId="41A74B41" wp14:editId="57BC2D37">
            <wp:simplePos x="0" y="0"/>
            <wp:positionH relativeFrom="column">
              <wp:posOffset>-1064</wp:posOffset>
            </wp:positionH>
            <wp:positionV relativeFrom="paragraph">
              <wp:posOffset>-3010</wp:posOffset>
            </wp:positionV>
            <wp:extent cx="5448340" cy="5372139"/>
            <wp:effectExtent l="0" t="0" r="0" b="0"/>
            <wp:wrapSquare wrapText="bothSides"/>
            <wp:docPr id="14397369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69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537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DB38C" w14:textId="77777777" w:rsidR="005B57B0" w:rsidRPr="005B57B0" w:rsidRDefault="005B57B0" w:rsidP="005B57B0">
      <w:pPr>
        <w:rPr>
          <w:lang w:val="uk-UA"/>
        </w:rPr>
      </w:pPr>
    </w:p>
    <w:p w14:paraId="1C8D8C13" w14:textId="77777777" w:rsidR="005B57B0" w:rsidRPr="005B57B0" w:rsidRDefault="005B57B0" w:rsidP="005B57B0">
      <w:pPr>
        <w:rPr>
          <w:lang w:val="uk-UA"/>
        </w:rPr>
      </w:pPr>
    </w:p>
    <w:p w14:paraId="223E126A" w14:textId="77777777" w:rsidR="005B57B0" w:rsidRPr="005B57B0" w:rsidRDefault="005B57B0" w:rsidP="005B57B0">
      <w:pPr>
        <w:rPr>
          <w:lang w:val="uk-UA"/>
        </w:rPr>
      </w:pPr>
    </w:p>
    <w:p w14:paraId="5AC96967" w14:textId="77777777" w:rsidR="005B57B0" w:rsidRPr="005B57B0" w:rsidRDefault="005B57B0" w:rsidP="005B57B0">
      <w:pPr>
        <w:rPr>
          <w:lang w:val="uk-UA"/>
        </w:rPr>
      </w:pPr>
    </w:p>
    <w:p w14:paraId="797124EC" w14:textId="77777777" w:rsidR="005B57B0" w:rsidRPr="005B57B0" w:rsidRDefault="005B57B0" w:rsidP="005B57B0">
      <w:pPr>
        <w:rPr>
          <w:lang w:val="uk-UA"/>
        </w:rPr>
      </w:pPr>
    </w:p>
    <w:p w14:paraId="638FFD3F" w14:textId="77777777" w:rsidR="005B57B0" w:rsidRPr="005B57B0" w:rsidRDefault="005B57B0" w:rsidP="005B57B0">
      <w:pPr>
        <w:rPr>
          <w:lang w:val="uk-UA"/>
        </w:rPr>
      </w:pPr>
    </w:p>
    <w:p w14:paraId="02D4218B" w14:textId="77777777" w:rsidR="005B57B0" w:rsidRPr="005B57B0" w:rsidRDefault="005B57B0" w:rsidP="005B57B0">
      <w:pPr>
        <w:rPr>
          <w:lang w:val="uk-UA"/>
        </w:rPr>
      </w:pPr>
    </w:p>
    <w:p w14:paraId="61BD1401" w14:textId="77777777" w:rsidR="005B57B0" w:rsidRPr="005B57B0" w:rsidRDefault="005B57B0" w:rsidP="005B57B0">
      <w:pPr>
        <w:rPr>
          <w:lang w:val="uk-UA"/>
        </w:rPr>
      </w:pPr>
    </w:p>
    <w:p w14:paraId="205675EC" w14:textId="77777777" w:rsidR="005B57B0" w:rsidRPr="005B57B0" w:rsidRDefault="005B57B0" w:rsidP="005B57B0">
      <w:pPr>
        <w:rPr>
          <w:lang w:val="uk-UA"/>
        </w:rPr>
      </w:pPr>
    </w:p>
    <w:p w14:paraId="2644BA63" w14:textId="77777777" w:rsidR="005B57B0" w:rsidRPr="005B57B0" w:rsidRDefault="005B57B0" w:rsidP="005B57B0">
      <w:pPr>
        <w:rPr>
          <w:lang w:val="uk-UA"/>
        </w:rPr>
      </w:pPr>
    </w:p>
    <w:p w14:paraId="1DE41FE0" w14:textId="77777777" w:rsidR="005B57B0" w:rsidRPr="005B57B0" w:rsidRDefault="005B57B0" w:rsidP="005B57B0">
      <w:pPr>
        <w:rPr>
          <w:lang w:val="uk-UA"/>
        </w:rPr>
      </w:pPr>
    </w:p>
    <w:p w14:paraId="5E77F7D4" w14:textId="77777777" w:rsidR="005B57B0" w:rsidRPr="005B57B0" w:rsidRDefault="005B57B0" w:rsidP="005B57B0">
      <w:pPr>
        <w:rPr>
          <w:lang w:val="uk-UA"/>
        </w:rPr>
      </w:pPr>
    </w:p>
    <w:p w14:paraId="243A0C01" w14:textId="77777777" w:rsidR="005B57B0" w:rsidRPr="005B57B0" w:rsidRDefault="005B57B0" w:rsidP="005B57B0">
      <w:pPr>
        <w:rPr>
          <w:lang w:val="uk-UA"/>
        </w:rPr>
      </w:pPr>
    </w:p>
    <w:p w14:paraId="18ED3A3A" w14:textId="77777777" w:rsidR="005B57B0" w:rsidRPr="005B57B0" w:rsidRDefault="005B57B0" w:rsidP="005B57B0">
      <w:pPr>
        <w:rPr>
          <w:lang w:val="uk-UA"/>
        </w:rPr>
      </w:pPr>
    </w:p>
    <w:p w14:paraId="1C325AC2" w14:textId="77777777" w:rsidR="005B57B0" w:rsidRPr="005B57B0" w:rsidRDefault="005B57B0" w:rsidP="005B57B0">
      <w:pPr>
        <w:rPr>
          <w:lang w:val="uk-UA"/>
        </w:rPr>
      </w:pPr>
    </w:p>
    <w:p w14:paraId="21EA2513" w14:textId="77777777" w:rsidR="005B57B0" w:rsidRPr="005B57B0" w:rsidRDefault="005B57B0" w:rsidP="005B57B0">
      <w:pPr>
        <w:rPr>
          <w:lang w:val="uk-UA"/>
        </w:rPr>
      </w:pPr>
    </w:p>
    <w:p w14:paraId="5A2F6733" w14:textId="77777777" w:rsidR="005B57B0" w:rsidRPr="005B57B0" w:rsidRDefault="005B57B0" w:rsidP="005B57B0">
      <w:pPr>
        <w:rPr>
          <w:lang w:val="uk-UA"/>
        </w:rPr>
      </w:pPr>
    </w:p>
    <w:p w14:paraId="24528383" w14:textId="77777777" w:rsidR="005B57B0" w:rsidRPr="005B57B0" w:rsidRDefault="005B57B0" w:rsidP="005B57B0">
      <w:pPr>
        <w:rPr>
          <w:lang w:val="uk-UA"/>
        </w:rPr>
      </w:pPr>
    </w:p>
    <w:p w14:paraId="7061C908" w14:textId="77777777" w:rsidR="005B57B0" w:rsidRPr="005B57B0" w:rsidRDefault="005B57B0" w:rsidP="005B57B0">
      <w:pPr>
        <w:rPr>
          <w:lang w:val="uk-UA"/>
        </w:rPr>
      </w:pPr>
    </w:p>
    <w:p w14:paraId="7019DA5D" w14:textId="77777777" w:rsidR="005B57B0" w:rsidRPr="005B57B0" w:rsidRDefault="005B57B0" w:rsidP="005B57B0">
      <w:pPr>
        <w:rPr>
          <w:lang w:val="uk-UA"/>
        </w:rPr>
      </w:pPr>
    </w:p>
    <w:p w14:paraId="3307406B" w14:textId="77777777" w:rsidR="005B57B0" w:rsidRPr="005B57B0" w:rsidRDefault="005B57B0" w:rsidP="005B57B0">
      <w:pPr>
        <w:rPr>
          <w:lang w:val="uk-UA"/>
        </w:rPr>
      </w:pPr>
    </w:p>
    <w:p w14:paraId="66ED2B44" w14:textId="77777777" w:rsidR="005B57B0" w:rsidRPr="005B57B0" w:rsidRDefault="005B57B0" w:rsidP="005B57B0">
      <w:pPr>
        <w:rPr>
          <w:lang w:val="uk-UA"/>
        </w:rPr>
      </w:pPr>
    </w:p>
    <w:p w14:paraId="5CCF6135" w14:textId="77777777" w:rsidR="005B57B0" w:rsidRPr="005B57B0" w:rsidRDefault="005B57B0" w:rsidP="005B57B0">
      <w:pPr>
        <w:rPr>
          <w:lang w:val="uk-UA"/>
        </w:rPr>
      </w:pPr>
    </w:p>
    <w:p w14:paraId="644F42ED" w14:textId="77777777" w:rsidR="005B57B0" w:rsidRPr="005B57B0" w:rsidRDefault="005B57B0" w:rsidP="005B57B0">
      <w:pPr>
        <w:rPr>
          <w:lang w:val="uk-UA"/>
        </w:rPr>
      </w:pPr>
    </w:p>
    <w:p w14:paraId="30C41E7C" w14:textId="77777777" w:rsidR="005B57B0" w:rsidRPr="005B57B0" w:rsidRDefault="005B57B0" w:rsidP="005B57B0">
      <w:pPr>
        <w:rPr>
          <w:lang w:val="uk-UA"/>
        </w:rPr>
      </w:pPr>
    </w:p>
    <w:p w14:paraId="15BBFDE4" w14:textId="77777777" w:rsidR="005B57B0" w:rsidRPr="005B57B0" w:rsidRDefault="005B57B0" w:rsidP="005B57B0">
      <w:pPr>
        <w:rPr>
          <w:lang w:val="uk-UA"/>
        </w:rPr>
      </w:pPr>
    </w:p>
    <w:p w14:paraId="0E110607" w14:textId="77777777" w:rsidR="005B57B0" w:rsidRPr="005B57B0" w:rsidRDefault="005B57B0" w:rsidP="005B57B0">
      <w:pPr>
        <w:rPr>
          <w:lang w:val="uk-UA"/>
        </w:rPr>
      </w:pPr>
    </w:p>
    <w:p w14:paraId="116BFB13" w14:textId="77777777" w:rsidR="005B57B0" w:rsidRPr="005B57B0" w:rsidRDefault="005B57B0" w:rsidP="005B57B0">
      <w:pPr>
        <w:rPr>
          <w:lang w:val="uk-UA"/>
        </w:rPr>
      </w:pPr>
    </w:p>
    <w:p w14:paraId="6D82DD29" w14:textId="77777777" w:rsidR="005B57B0" w:rsidRPr="005B57B0" w:rsidRDefault="005B57B0" w:rsidP="005B57B0">
      <w:pPr>
        <w:rPr>
          <w:lang w:val="uk-UA"/>
        </w:rPr>
      </w:pPr>
    </w:p>
    <w:p w14:paraId="436312BA" w14:textId="77777777" w:rsidR="005B57B0" w:rsidRDefault="005B57B0" w:rsidP="005B57B0">
      <w:pPr>
        <w:rPr>
          <w:lang w:val="uk-UA"/>
        </w:rPr>
      </w:pPr>
    </w:p>
    <w:p w14:paraId="7FBE8152" w14:textId="77777777" w:rsidR="005B57B0" w:rsidRDefault="005B57B0" w:rsidP="005B57B0">
      <w:pPr>
        <w:rPr>
          <w:lang w:val="uk-UA"/>
        </w:rPr>
      </w:pPr>
    </w:p>
    <w:p w14:paraId="658A0A20" w14:textId="20BC3D9C" w:rsidR="005B57B0" w:rsidRDefault="005B57B0" w:rsidP="005B57B0">
      <w:pPr>
        <w:rPr>
          <w:lang w:val="uk-UA"/>
        </w:rPr>
      </w:pPr>
      <w:r>
        <w:rPr>
          <w:lang w:val="uk-UA"/>
        </w:rPr>
        <w:t xml:space="preserve">Щоб редагувати картку, наводимо на неї курсор та натискаємо на іконку олівця. Тут ми можемо </w:t>
      </w:r>
      <w:r w:rsidRPr="005B57B0">
        <w:rPr>
          <w:i/>
          <w:iCs/>
          <w:lang w:val="uk-UA"/>
        </w:rPr>
        <w:t>Відкрити картку, Редагувати мітки, Змінити учасників, Змінити обкладинку, Редагувати дати, Перемістити, Створити елемент завдання, Копіювати картку, Копіювати посилання, Віддзеркалити картку</w:t>
      </w:r>
      <w:r>
        <w:rPr>
          <w:lang w:val="uk-UA"/>
        </w:rPr>
        <w:t xml:space="preserve"> та </w:t>
      </w:r>
      <w:r w:rsidRPr="005B57B0">
        <w:rPr>
          <w:i/>
          <w:iCs/>
          <w:lang w:val="uk-UA"/>
        </w:rPr>
        <w:t>Архівувати</w:t>
      </w:r>
      <w:r>
        <w:rPr>
          <w:lang w:val="uk-UA"/>
        </w:rPr>
        <w:t>.</w:t>
      </w:r>
    </w:p>
    <w:p w14:paraId="1638ECCF" w14:textId="77777777" w:rsidR="00C94329" w:rsidRDefault="00C94329" w:rsidP="005B57B0">
      <w:pPr>
        <w:rPr>
          <w:lang w:val="uk-UA"/>
        </w:rPr>
      </w:pPr>
    </w:p>
    <w:p w14:paraId="057974AF" w14:textId="12C53D10" w:rsidR="00C94329" w:rsidRDefault="00C94329" w:rsidP="00C94329">
      <w:pPr>
        <w:pStyle w:val="12"/>
        <w:numPr>
          <w:ilvl w:val="0"/>
          <w:numId w:val="29"/>
        </w:numPr>
      </w:pPr>
      <w:r>
        <w:t>Управління процесом</w:t>
      </w:r>
    </w:p>
    <w:p w14:paraId="0EA25ADB" w14:textId="77777777" w:rsidR="00C94329" w:rsidRDefault="00C94329" w:rsidP="00C94329">
      <w:pPr>
        <w:rPr>
          <w:lang w:val="uk-UA"/>
        </w:rPr>
      </w:pPr>
    </w:p>
    <w:p w14:paraId="3C4E854C" w14:textId="77777777" w:rsidR="00C94329" w:rsidRDefault="00C94329" w:rsidP="00C94329">
      <w:pPr>
        <w:rPr>
          <w:lang w:val="uk-UA"/>
        </w:rPr>
      </w:pPr>
    </w:p>
    <w:p w14:paraId="15A9E7CB" w14:textId="77777777" w:rsidR="00C94329" w:rsidRDefault="00C94329" w:rsidP="00C94329">
      <w:pPr>
        <w:rPr>
          <w:lang w:val="uk-UA"/>
        </w:rPr>
      </w:pPr>
    </w:p>
    <w:p w14:paraId="2C4AD2DF" w14:textId="48484C51" w:rsidR="00C94329" w:rsidRDefault="00C94329" w:rsidP="00C94329">
      <w:pPr>
        <w:rPr>
          <w:lang w:val="uk-UA"/>
        </w:rPr>
      </w:pPr>
      <w:r w:rsidRPr="00C94329">
        <w:rPr>
          <w:lang w:val="uk-UA"/>
        </w:rPr>
        <w:lastRenderedPageBreak/>
        <w:drawing>
          <wp:inline distT="0" distB="0" distL="0" distR="0" wp14:anchorId="18A4ADF3" wp14:editId="45DE4116">
            <wp:extent cx="5572166" cy="3019447"/>
            <wp:effectExtent l="0" t="0" r="9525" b="9525"/>
            <wp:docPr id="88109628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628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0885" w14:textId="77777777" w:rsidR="00C94329" w:rsidRDefault="00C94329" w:rsidP="00C94329">
      <w:pPr>
        <w:rPr>
          <w:lang w:val="uk-UA"/>
        </w:rPr>
      </w:pPr>
    </w:p>
    <w:p w14:paraId="3B35B3CA" w14:textId="16319417" w:rsidR="00C94329" w:rsidRDefault="00C94329" w:rsidP="00C94329">
      <w:pPr>
        <w:rPr>
          <w:lang w:val="uk-UA"/>
        </w:rPr>
      </w:pPr>
      <w:r>
        <w:rPr>
          <w:lang w:val="uk-UA"/>
        </w:rPr>
        <w:t xml:space="preserve">Щоб перетягнути картку з одного списку в інший, затискаємо її правою кнопкою миші та переносимо до потрібного списку. </w:t>
      </w:r>
    </w:p>
    <w:p w14:paraId="4CAD3487" w14:textId="77777777" w:rsidR="00C94329" w:rsidRDefault="00C94329" w:rsidP="00C94329">
      <w:pPr>
        <w:rPr>
          <w:lang w:val="uk-UA"/>
        </w:rPr>
      </w:pPr>
    </w:p>
    <w:p w14:paraId="3F8F7C22" w14:textId="60FB4AFF" w:rsidR="00C94329" w:rsidRDefault="00C94329" w:rsidP="00C94329">
      <w:pPr>
        <w:rPr>
          <w:lang w:val="uk-UA"/>
        </w:rPr>
      </w:pPr>
      <w:r w:rsidRPr="00C94329">
        <w:rPr>
          <w:lang w:val="uk-UA"/>
        </w:rPr>
        <w:drawing>
          <wp:inline distT="0" distB="0" distL="0" distR="0" wp14:anchorId="2378F34D" wp14:editId="665E9027">
            <wp:extent cx="5944235" cy="1951355"/>
            <wp:effectExtent l="0" t="0" r="0" b="0"/>
            <wp:docPr id="371321168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21168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210C" w14:textId="77777777" w:rsidR="00C94329" w:rsidRDefault="00C94329" w:rsidP="00C94329">
      <w:pPr>
        <w:rPr>
          <w:lang w:val="uk-UA"/>
        </w:rPr>
      </w:pPr>
    </w:p>
    <w:p w14:paraId="6AFBEC6C" w14:textId="34374B96" w:rsidR="00C94329" w:rsidRDefault="00C94329" w:rsidP="00C94329">
      <w:pPr>
        <w:rPr>
          <w:lang w:val="en-US"/>
        </w:rPr>
      </w:pPr>
      <w:r>
        <w:rPr>
          <w:lang w:val="uk-UA"/>
        </w:rPr>
        <w:t xml:space="preserve">Щоб додати коментар до завдання, натискаємо на картку. Відкривається вікно, у якому ми можемо це зробити. </w:t>
      </w:r>
    </w:p>
    <w:p w14:paraId="7CA2F060" w14:textId="77777777" w:rsidR="00C94329" w:rsidRDefault="00C94329" w:rsidP="00C94329">
      <w:pPr>
        <w:rPr>
          <w:lang w:val="en-US"/>
        </w:rPr>
      </w:pPr>
    </w:p>
    <w:p w14:paraId="3A0D0C72" w14:textId="47D580B9" w:rsidR="00C94329" w:rsidRDefault="00C94329" w:rsidP="00C94329">
      <w:pPr>
        <w:rPr>
          <w:lang w:val="uk-UA"/>
        </w:rPr>
      </w:pPr>
      <w:r w:rsidRPr="00C94329">
        <w:rPr>
          <w:lang w:val="en-US"/>
        </w:rPr>
        <w:drawing>
          <wp:anchor distT="0" distB="0" distL="114300" distR="114300" simplePos="0" relativeHeight="251695104" behindDoc="0" locked="0" layoutInCell="1" allowOverlap="1" wp14:anchorId="5852778B" wp14:editId="60B2C1EF">
            <wp:simplePos x="0" y="0"/>
            <wp:positionH relativeFrom="column">
              <wp:posOffset>-1064</wp:posOffset>
            </wp:positionH>
            <wp:positionV relativeFrom="paragraph">
              <wp:posOffset>-1418</wp:posOffset>
            </wp:positionV>
            <wp:extent cx="3705101" cy="2626251"/>
            <wp:effectExtent l="0" t="0" r="0" b="3175"/>
            <wp:wrapSquare wrapText="bothSides"/>
            <wp:docPr id="195614154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154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01" cy="2626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Щоб звернутися до конкретного користувача дошки, вводимо символ </w:t>
      </w:r>
      <w:r w:rsidRPr="00C94329">
        <w:t xml:space="preserve">“@” </w:t>
      </w:r>
      <w:r>
        <w:rPr>
          <w:lang w:val="uk-UA"/>
        </w:rPr>
        <w:t xml:space="preserve"> в рядок для коментаря. З’являється список усіх користувачів, з якого можемо обрати потрібного.</w:t>
      </w:r>
    </w:p>
    <w:p w14:paraId="0477A845" w14:textId="77777777" w:rsidR="00C94329" w:rsidRDefault="00C94329" w:rsidP="00C94329">
      <w:pPr>
        <w:rPr>
          <w:lang w:val="uk-UA"/>
        </w:rPr>
      </w:pPr>
    </w:p>
    <w:p w14:paraId="0D1725C5" w14:textId="77777777" w:rsidR="00C94329" w:rsidRDefault="00C94329" w:rsidP="00C94329">
      <w:pPr>
        <w:rPr>
          <w:lang w:val="uk-UA"/>
        </w:rPr>
      </w:pPr>
    </w:p>
    <w:p w14:paraId="35F0BE53" w14:textId="77777777" w:rsidR="00C94329" w:rsidRDefault="00C94329" w:rsidP="00C94329">
      <w:pPr>
        <w:rPr>
          <w:lang w:val="uk-UA"/>
        </w:rPr>
      </w:pPr>
    </w:p>
    <w:p w14:paraId="0BAEDE85" w14:textId="77777777" w:rsidR="00C94329" w:rsidRDefault="00C94329" w:rsidP="00C94329">
      <w:pPr>
        <w:rPr>
          <w:lang w:val="uk-UA"/>
        </w:rPr>
      </w:pPr>
    </w:p>
    <w:p w14:paraId="35C20C8F" w14:textId="77777777" w:rsidR="00C94329" w:rsidRDefault="00C94329" w:rsidP="00C94329">
      <w:pPr>
        <w:rPr>
          <w:lang w:val="uk-UA"/>
        </w:rPr>
      </w:pPr>
    </w:p>
    <w:p w14:paraId="76133413" w14:textId="77777777" w:rsidR="00C94329" w:rsidRDefault="00C94329" w:rsidP="00C94329">
      <w:pPr>
        <w:rPr>
          <w:lang w:val="uk-UA"/>
        </w:rPr>
      </w:pPr>
    </w:p>
    <w:p w14:paraId="76082301" w14:textId="77777777" w:rsidR="00C94329" w:rsidRDefault="00C94329" w:rsidP="00C94329">
      <w:pPr>
        <w:rPr>
          <w:lang w:val="uk-UA"/>
        </w:rPr>
      </w:pPr>
    </w:p>
    <w:p w14:paraId="2CA58290" w14:textId="77777777" w:rsidR="00C94329" w:rsidRDefault="00C94329" w:rsidP="00C94329">
      <w:pPr>
        <w:rPr>
          <w:lang w:val="uk-UA"/>
        </w:rPr>
      </w:pPr>
    </w:p>
    <w:p w14:paraId="4B3E06BC" w14:textId="77777777" w:rsidR="00C94329" w:rsidRDefault="00C94329" w:rsidP="00C94329">
      <w:pPr>
        <w:rPr>
          <w:lang w:val="uk-UA"/>
        </w:rPr>
      </w:pPr>
    </w:p>
    <w:p w14:paraId="678DD96E" w14:textId="36866483" w:rsidR="00C94329" w:rsidRDefault="00C94329" w:rsidP="00C94329">
      <w:pPr>
        <w:rPr>
          <w:lang w:val="uk-UA"/>
        </w:rPr>
      </w:pPr>
      <w:r w:rsidRPr="00C94329">
        <w:rPr>
          <w:lang w:val="uk-UA"/>
        </w:rPr>
        <w:lastRenderedPageBreak/>
        <w:drawing>
          <wp:inline distT="0" distB="0" distL="0" distR="0" wp14:anchorId="0503CBA5" wp14:editId="5CCABFD8">
            <wp:extent cx="2967059" cy="1781188"/>
            <wp:effectExtent l="0" t="0" r="5080" b="0"/>
            <wp:docPr id="142625418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5418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7059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329">
        <w:rPr>
          <w:lang w:val="uk-UA"/>
        </w:rPr>
        <w:t xml:space="preserve"> </w:t>
      </w:r>
      <w:r w:rsidRPr="00C94329">
        <w:rPr>
          <w:lang w:val="uk-UA"/>
        </w:rPr>
        <w:drawing>
          <wp:anchor distT="0" distB="0" distL="114300" distR="114300" simplePos="0" relativeHeight="251696128" behindDoc="0" locked="0" layoutInCell="1" allowOverlap="1" wp14:anchorId="684856F3" wp14:editId="5F5BD2CC">
            <wp:simplePos x="0" y="0"/>
            <wp:positionH relativeFrom="column">
              <wp:posOffset>-1064</wp:posOffset>
            </wp:positionH>
            <wp:positionV relativeFrom="paragraph">
              <wp:posOffset>520</wp:posOffset>
            </wp:positionV>
            <wp:extent cx="2761013" cy="1723768"/>
            <wp:effectExtent l="0" t="0" r="1270" b="0"/>
            <wp:wrapSquare wrapText="bothSides"/>
            <wp:docPr id="107168633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633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013" cy="172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1585D" w14:textId="77777777" w:rsidR="00C87E3E" w:rsidRPr="00C87E3E" w:rsidRDefault="00C87E3E" w:rsidP="00C87E3E">
      <w:pPr>
        <w:rPr>
          <w:lang w:val="uk-UA"/>
        </w:rPr>
      </w:pPr>
    </w:p>
    <w:p w14:paraId="1955D20A" w14:textId="474CB155" w:rsidR="00C87E3E" w:rsidRDefault="00C87E3E" w:rsidP="00C87E3E">
      <w:pPr>
        <w:rPr>
          <w:lang w:val="uk-UA"/>
        </w:rPr>
      </w:pPr>
      <w:r>
        <w:rPr>
          <w:lang w:val="uk-UA"/>
        </w:rPr>
        <w:t>Щоб позначити завдання як завершене, наводимо курсор на нього. З’являється чек-бокс, на який потрібно натиснути. У ньому з’являється галочка і завдання позначається виконаним.</w:t>
      </w:r>
    </w:p>
    <w:p w14:paraId="6B6D5B0D" w14:textId="77777777" w:rsidR="00C87E3E" w:rsidRDefault="00C87E3E" w:rsidP="00C87E3E">
      <w:pPr>
        <w:rPr>
          <w:lang w:val="uk-UA"/>
        </w:rPr>
      </w:pPr>
    </w:p>
    <w:p w14:paraId="21BB1117" w14:textId="2BB661E0" w:rsidR="00C87E3E" w:rsidRDefault="00C87E3E" w:rsidP="00C87E3E">
      <w:pPr>
        <w:pStyle w:val="12"/>
        <w:numPr>
          <w:ilvl w:val="0"/>
          <w:numId w:val="29"/>
        </w:numPr>
      </w:pPr>
      <w:r>
        <w:t>Аналіз та архівування</w:t>
      </w:r>
    </w:p>
    <w:p w14:paraId="3483A496" w14:textId="77777777" w:rsidR="00C87E3E" w:rsidRDefault="00C87E3E" w:rsidP="00C87E3E">
      <w:pPr>
        <w:rPr>
          <w:lang w:val="uk-UA"/>
        </w:rPr>
      </w:pPr>
    </w:p>
    <w:p w14:paraId="7B4A2865" w14:textId="34A3F035" w:rsidR="00C87E3E" w:rsidRPr="00C87E3E" w:rsidRDefault="00C87E3E" w:rsidP="00C87E3E">
      <w:pPr>
        <w:rPr>
          <w:lang w:val="uk-UA"/>
        </w:rPr>
      </w:pPr>
      <w:r w:rsidRPr="00C87E3E">
        <w:rPr>
          <w:lang w:val="uk-UA"/>
        </w:rPr>
        <w:drawing>
          <wp:inline distT="0" distB="0" distL="0" distR="0" wp14:anchorId="7310A2AC" wp14:editId="1042E8BD">
            <wp:extent cx="2609869" cy="1109671"/>
            <wp:effectExtent l="0" t="0" r="0" b="0"/>
            <wp:docPr id="85264026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026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9869" cy="11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E3E">
        <w:rPr>
          <w:lang w:val="uk-UA"/>
        </w:rPr>
        <w:t xml:space="preserve"> </w:t>
      </w:r>
      <w:r w:rsidRPr="00C87E3E">
        <w:rPr>
          <w:lang w:val="uk-UA"/>
        </w:rPr>
        <w:drawing>
          <wp:anchor distT="0" distB="0" distL="114300" distR="114300" simplePos="0" relativeHeight="251697152" behindDoc="0" locked="0" layoutInCell="1" allowOverlap="1" wp14:anchorId="2FFFB698" wp14:editId="0FA5F7BC">
            <wp:simplePos x="1140031" y="3663538"/>
            <wp:positionH relativeFrom="column">
              <wp:align>left</wp:align>
            </wp:positionH>
            <wp:positionV relativeFrom="paragraph">
              <wp:align>top</wp:align>
            </wp:positionV>
            <wp:extent cx="2833708" cy="1833576"/>
            <wp:effectExtent l="0" t="0" r="5080" b="0"/>
            <wp:wrapSquare wrapText="bothSides"/>
            <wp:docPr id="196187581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581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08" cy="183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br w:type="textWrapping" w:clear="all"/>
      </w:r>
    </w:p>
    <w:p w14:paraId="79B5E726" w14:textId="0FC3FEAE" w:rsidR="00C87E3E" w:rsidRDefault="00C87E3E" w:rsidP="00C87E3E">
      <w:pPr>
        <w:rPr>
          <w:lang w:val="uk-UA"/>
        </w:rPr>
      </w:pPr>
      <w:r>
        <w:rPr>
          <w:lang w:val="uk-UA"/>
        </w:rPr>
        <w:t>Для архівування картки, наводимо на неї курсор, справа з’являється значок коробки. Натискаємо на нього і картка архівується.</w:t>
      </w:r>
    </w:p>
    <w:p w14:paraId="4F8807EB" w14:textId="77777777" w:rsidR="00C87E3E" w:rsidRDefault="00C87E3E" w:rsidP="00C87E3E">
      <w:pPr>
        <w:rPr>
          <w:lang w:val="uk-UA"/>
        </w:rPr>
      </w:pPr>
    </w:p>
    <w:p w14:paraId="0FBB3EE3" w14:textId="6B8F251A" w:rsidR="00BA2CF2" w:rsidRDefault="00BA2CF2" w:rsidP="00BA2CF2">
      <w:pPr>
        <w:pStyle w:val="1"/>
        <w:rPr>
          <w:lang w:val="en-US"/>
        </w:rPr>
      </w:pPr>
      <w:r>
        <w:rPr>
          <w:lang w:val="en-US"/>
        </w:rPr>
        <w:t>Learn Git Branching</w:t>
      </w:r>
    </w:p>
    <w:p w14:paraId="2A3C06AF" w14:textId="77777777" w:rsidR="00BA2CF2" w:rsidRDefault="00BA2CF2" w:rsidP="00BA2CF2">
      <w:pPr>
        <w:rPr>
          <w:lang w:val="en-US"/>
        </w:rPr>
      </w:pPr>
    </w:p>
    <w:p w14:paraId="3567F6F2" w14:textId="58CA8E44" w:rsidR="00BA2CF2" w:rsidRDefault="004B0578" w:rsidP="00BA2CF2">
      <w:pPr>
        <w:pStyle w:val="12"/>
        <w:numPr>
          <w:ilvl w:val="0"/>
          <w:numId w:val="30"/>
        </w:numPr>
        <w:rPr>
          <w:lang w:val="en-US"/>
        </w:rPr>
      </w:pPr>
      <w:r>
        <w:t>Основи</w:t>
      </w:r>
    </w:p>
    <w:p w14:paraId="35192883" w14:textId="77777777" w:rsidR="00BA2CF2" w:rsidRDefault="00BA2CF2" w:rsidP="00BA2CF2">
      <w:pPr>
        <w:rPr>
          <w:lang w:val="en-US"/>
        </w:rPr>
      </w:pPr>
    </w:p>
    <w:p w14:paraId="622CB360" w14:textId="37FE846D" w:rsidR="00BA2CF2" w:rsidRDefault="00BA2CF2" w:rsidP="00BA2CF2">
      <w:pPr>
        <w:rPr>
          <w:lang w:val="en-US"/>
        </w:rPr>
      </w:pPr>
      <w:r w:rsidRPr="00BA2CF2">
        <w:rPr>
          <w:lang w:val="en-US"/>
        </w:rPr>
        <w:drawing>
          <wp:anchor distT="0" distB="0" distL="114300" distR="114300" simplePos="0" relativeHeight="251698176" behindDoc="0" locked="0" layoutInCell="1" allowOverlap="1" wp14:anchorId="43DAE615" wp14:editId="1F3EA7EA">
            <wp:simplePos x="0" y="0"/>
            <wp:positionH relativeFrom="column">
              <wp:posOffset>-1064</wp:posOffset>
            </wp:positionH>
            <wp:positionV relativeFrom="paragraph">
              <wp:posOffset>2515</wp:posOffset>
            </wp:positionV>
            <wp:extent cx="5944235" cy="2092325"/>
            <wp:effectExtent l="0" t="0" r="0" b="3175"/>
            <wp:wrapTopAndBottom/>
            <wp:docPr id="179733766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766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D85FC" w14:textId="3D289072" w:rsidR="00025863" w:rsidRPr="00025863" w:rsidRDefault="00025863" w:rsidP="00BA2CF2">
      <w:pPr>
        <w:rPr>
          <w:lang w:val="uk-UA"/>
        </w:rPr>
      </w:pPr>
      <w:r w:rsidRPr="00025863">
        <w:t xml:space="preserve">У локальному репозиторії створено два послідовних коміти (C2 та C3) за допомогою команди </w:t>
      </w:r>
      <w:r w:rsidRPr="00025863">
        <w:rPr>
          <w:i/>
          <w:iCs/>
        </w:rPr>
        <w:t>git commit</w:t>
      </w:r>
      <w:r>
        <w:rPr>
          <w:lang w:val="uk-UA"/>
        </w:rPr>
        <w:t>.</w:t>
      </w:r>
    </w:p>
    <w:p w14:paraId="42152E09" w14:textId="5AAD9F85" w:rsidR="00BA2CF2" w:rsidRDefault="00BA2CF2" w:rsidP="00BA2CF2">
      <w:pPr>
        <w:rPr>
          <w:lang w:val="uk-UA"/>
        </w:rPr>
      </w:pPr>
      <w:r>
        <w:rPr>
          <w:lang w:val="en-US"/>
        </w:rPr>
        <w:lastRenderedPageBreak/>
        <w:t>git</w:t>
      </w:r>
      <w:r w:rsidRPr="00025863">
        <w:rPr>
          <w:lang w:val="uk-UA"/>
        </w:rPr>
        <w:t xml:space="preserve"> </w:t>
      </w:r>
      <w:r>
        <w:rPr>
          <w:lang w:val="en-US"/>
        </w:rPr>
        <w:t>commit</w:t>
      </w:r>
      <w:r w:rsidRPr="00025863">
        <w:rPr>
          <w:lang w:val="uk-UA"/>
        </w:rPr>
        <w:t xml:space="preserve"> – </w:t>
      </w:r>
      <w:r>
        <w:rPr>
          <w:lang w:val="uk-UA"/>
        </w:rPr>
        <w:t xml:space="preserve">створює новий коміт. </w:t>
      </w:r>
    </w:p>
    <w:p w14:paraId="5712484D" w14:textId="77777777" w:rsidR="00BA2CF2" w:rsidRDefault="00BA2CF2" w:rsidP="00BA2CF2">
      <w:pPr>
        <w:rPr>
          <w:lang w:val="uk-UA"/>
        </w:rPr>
      </w:pPr>
    </w:p>
    <w:p w14:paraId="25621D11" w14:textId="0B2E8D56" w:rsidR="00BA2CF2" w:rsidRDefault="00BA2CF2" w:rsidP="00BA2CF2">
      <w:pPr>
        <w:rPr>
          <w:lang w:val="uk-UA"/>
        </w:rPr>
      </w:pPr>
      <w:r>
        <w:rPr>
          <w:lang w:val="uk-UA"/>
        </w:rPr>
        <w:t>Коміт – ц</w:t>
      </w:r>
      <w:r w:rsidRPr="00BA2CF2">
        <w:rPr>
          <w:lang w:val="uk-UA"/>
        </w:rPr>
        <w:t>е операція, яка зберігає фіксовані зміни у вашому репозиторії, створюючи своєрідну «точку збереження» в історії проєкту</w:t>
      </w:r>
      <w:r>
        <w:rPr>
          <w:lang w:val="uk-UA"/>
        </w:rPr>
        <w:t>.</w:t>
      </w:r>
    </w:p>
    <w:p w14:paraId="17A2BFED" w14:textId="77777777" w:rsidR="00BA2CF2" w:rsidRDefault="00BA2CF2" w:rsidP="00BA2CF2">
      <w:pPr>
        <w:rPr>
          <w:lang w:val="uk-UA"/>
        </w:rPr>
      </w:pPr>
    </w:p>
    <w:p w14:paraId="5A70AD03" w14:textId="57742E27" w:rsidR="00BA2CF2" w:rsidRDefault="00F202DC" w:rsidP="00BA2CF2">
      <w:pPr>
        <w:rPr>
          <w:lang w:val="en-US"/>
        </w:rPr>
      </w:pPr>
      <w:r w:rsidRPr="00F202DC">
        <w:rPr>
          <w:lang w:val="en-US"/>
        </w:rPr>
        <w:drawing>
          <wp:inline distT="0" distB="0" distL="0" distR="0" wp14:anchorId="1F1B74D3" wp14:editId="27D6B756">
            <wp:extent cx="5944235" cy="2069465"/>
            <wp:effectExtent l="0" t="0" r="0" b="6985"/>
            <wp:docPr id="35240115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0115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F610" w14:textId="77777777" w:rsidR="00F202DC" w:rsidRPr="00F202DC" w:rsidRDefault="00F202DC" w:rsidP="00F202DC">
      <w:pPr>
        <w:rPr>
          <w:lang w:val="en-US"/>
        </w:rPr>
      </w:pPr>
    </w:p>
    <w:p w14:paraId="2DBF5C6F" w14:textId="44B79419" w:rsidR="00025863" w:rsidRPr="00025863" w:rsidRDefault="00025863" w:rsidP="00F202DC">
      <w:pPr>
        <w:rPr>
          <w:i/>
          <w:iCs/>
          <w:lang w:val="en-US"/>
        </w:rPr>
      </w:pPr>
      <w:r>
        <w:rPr>
          <w:lang w:val="uk-UA"/>
        </w:rPr>
        <w:t>С</w:t>
      </w:r>
      <w:r w:rsidRPr="00025863">
        <w:t>творено</w:t>
      </w:r>
      <w:r w:rsidRPr="00025863">
        <w:rPr>
          <w:lang w:val="en-US"/>
        </w:rPr>
        <w:t xml:space="preserve"> </w:t>
      </w:r>
      <w:r w:rsidRPr="00025863">
        <w:t>нову</w:t>
      </w:r>
      <w:r w:rsidRPr="00025863">
        <w:rPr>
          <w:lang w:val="en-US"/>
        </w:rPr>
        <w:t xml:space="preserve"> </w:t>
      </w:r>
      <w:r w:rsidRPr="00025863">
        <w:t>гілку</w:t>
      </w:r>
      <w:r w:rsidRPr="00025863">
        <w:rPr>
          <w:lang w:val="en-US"/>
        </w:rPr>
        <w:t xml:space="preserve"> bugFix </w:t>
      </w:r>
      <w:r w:rsidRPr="00025863">
        <w:t>за</w:t>
      </w:r>
      <w:r w:rsidRPr="00025863">
        <w:rPr>
          <w:lang w:val="en-US"/>
        </w:rPr>
        <w:t xml:space="preserve"> </w:t>
      </w:r>
      <w:r w:rsidRPr="00025863">
        <w:t>допомогою</w:t>
      </w:r>
      <w:r w:rsidRPr="00025863">
        <w:rPr>
          <w:lang w:val="en-US"/>
        </w:rPr>
        <w:t xml:space="preserve"> </w:t>
      </w:r>
      <w:r w:rsidRPr="00025863">
        <w:rPr>
          <w:i/>
          <w:iCs/>
          <w:lang w:val="en-US"/>
        </w:rPr>
        <w:t>git branch bugFix</w:t>
      </w:r>
      <w:r w:rsidRPr="00025863">
        <w:rPr>
          <w:lang w:val="en-US"/>
        </w:rPr>
        <w:t xml:space="preserve"> </w:t>
      </w:r>
      <w:r w:rsidRPr="00025863">
        <w:t>та</w:t>
      </w:r>
      <w:r w:rsidRPr="00025863">
        <w:rPr>
          <w:lang w:val="en-US"/>
        </w:rPr>
        <w:t xml:space="preserve"> </w:t>
      </w:r>
      <w:r w:rsidRPr="00025863">
        <w:t>переключено</w:t>
      </w:r>
      <w:r w:rsidRPr="00025863">
        <w:rPr>
          <w:lang w:val="en-US"/>
        </w:rPr>
        <w:t xml:space="preserve"> </w:t>
      </w:r>
      <w:r w:rsidRPr="00025863">
        <w:t>робочий</w:t>
      </w:r>
      <w:r w:rsidRPr="00025863">
        <w:rPr>
          <w:lang w:val="en-US"/>
        </w:rPr>
        <w:t xml:space="preserve"> </w:t>
      </w:r>
      <w:r w:rsidRPr="00025863">
        <w:t>контекст</w:t>
      </w:r>
      <w:r w:rsidRPr="00025863">
        <w:rPr>
          <w:lang w:val="en-US"/>
        </w:rPr>
        <w:t xml:space="preserve"> </w:t>
      </w:r>
      <w:r w:rsidRPr="00025863">
        <w:t>на</w:t>
      </w:r>
      <w:r w:rsidRPr="00025863">
        <w:rPr>
          <w:lang w:val="en-US"/>
        </w:rPr>
        <w:t xml:space="preserve"> </w:t>
      </w:r>
      <w:r w:rsidRPr="00025863">
        <w:t>неї</w:t>
      </w:r>
      <w:r w:rsidRPr="00025863">
        <w:rPr>
          <w:lang w:val="en-US"/>
        </w:rPr>
        <w:t xml:space="preserve"> </w:t>
      </w:r>
      <w:r w:rsidRPr="00025863">
        <w:t>командою</w:t>
      </w:r>
      <w:r w:rsidRPr="00025863">
        <w:rPr>
          <w:lang w:val="en-US"/>
        </w:rPr>
        <w:t xml:space="preserve"> </w:t>
      </w:r>
      <w:r w:rsidRPr="00025863">
        <w:rPr>
          <w:i/>
          <w:iCs/>
          <w:lang w:val="en-US"/>
        </w:rPr>
        <w:t>git checkout bugFix</w:t>
      </w:r>
    </w:p>
    <w:p w14:paraId="298AB9E2" w14:textId="77777777" w:rsidR="00025863" w:rsidRDefault="00025863" w:rsidP="00F202DC">
      <w:pPr>
        <w:rPr>
          <w:lang w:val="uk-UA"/>
        </w:rPr>
      </w:pPr>
    </w:p>
    <w:p w14:paraId="32CA94B9" w14:textId="2149DC07" w:rsidR="00F202DC" w:rsidRPr="00F202DC" w:rsidRDefault="00F202DC" w:rsidP="00F202DC">
      <w:pPr>
        <w:rPr>
          <w:lang w:val="uk-UA"/>
        </w:rPr>
      </w:pPr>
      <w:r>
        <w:rPr>
          <w:lang w:val="en-US"/>
        </w:rPr>
        <w:t>git</w:t>
      </w:r>
      <w:r w:rsidRPr="00025863">
        <w:rPr>
          <w:lang w:val="uk-UA"/>
        </w:rPr>
        <w:t xml:space="preserve"> </w:t>
      </w:r>
      <w:r>
        <w:rPr>
          <w:lang w:val="en-US"/>
        </w:rPr>
        <w:t>branch</w:t>
      </w:r>
      <w:r w:rsidRPr="00025863">
        <w:rPr>
          <w:lang w:val="uk-UA"/>
        </w:rPr>
        <w:t xml:space="preserve"> [</w:t>
      </w:r>
      <w:r>
        <w:rPr>
          <w:lang w:val="uk-UA"/>
        </w:rPr>
        <w:t>ім’я</w:t>
      </w:r>
      <w:r w:rsidRPr="00025863">
        <w:rPr>
          <w:lang w:val="uk-UA"/>
        </w:rPr>
        <w:t xml:space="preserve">] – </w:t>
      </w:r>
      <w:r>
        <w:rPr>
          <w:lang w:val="uk-UA"/>
        </w:rPr>
        <w:t>створює нову гілку.</w:t>
      </w:r>
    </w:p>
    <w:p w14:paraId="5A88BDB0" w14:textId="50977DF6" w:rsidR="00F202DC" w:rsidRDefault="00F202DC" w:rsidP="00F202DC">
      <w:pPr>
        <w:rPr>
          <w:lang w:val="uk-UA"/>
        </w:rPr>
      </w:pPr>
      <w:r>
        <w:rPr>
          <w:lang w:val="en-US"/>
        </w:rPr>
        <w:t>git</w:t>
      </w:r>
      <w:r w:rsidRPr="00F202DC">
        <w:rPr>
          <w:lang w:val="uk-UA"/>
        </w:rPr>
        <w:t xml:space="preserve"> </w:t>
      </w:r>
      <w:r>
        <w:rPr>
          <w:lang w:val="en-US"/>
        </w:rPr>
        <w:t>c</w:t>
      </w:r>
      <w:r>
        <w:rPr>
          <w:lang w:val="en-US"/>
        </w:rPr>
        <w:t>heckout</w:t>
      </w:r>
      <w:r w:rsidRPr="00F202DC">
        <w:rPr>
          <w:lang w:val="uk-UA"/>
        </w:rPr>
        <w:t xml:space="preserve"> [</w:t>
      </w:r>
      <w:r>
        <w:rPr>
          <w:lang w:val="uk-UA"/>
        </w:rPr>
        <w:t>ім’я</w:t>
      </w:r>
      <w:r w:rsidRPr="00F202DC">
        <w:rPr>
          <w:lang w:val="uk-UA"/>
        </w:rPr>
        <w:t>]</w:t>
      </w:r>
      <w:r>
        <w:rPr>
          <w:lang w:val="uk-UA"/>
        </w:rPr>
        <w:t xml:space="preserve"> – перехід до гілки.</w:t>
      </w:r>
    </w:p>
    <w:p w14:paraId="420C1A72" w14:textId="77777777" w:rsidR="00F202DC" w:rsidRDefault="00F202DC" w:rsidP="00F202DC">
      <w:pPr>
        <w:rPr>
          <w:lang w:val="uk-UA"/>
        </w:rPr>
      </w:pPr>
    </w:p>
    <w:p w14:paraId="193C541B" w14:textId="0CAED552" w:rsidR="00F202DC" w:rsidRDefault="00F202DC" w:rsidP="00F202DC">
      <w:pPr>
        <w:rPr>
          <w:lang w:val="uk-UA"/>
        </w:rPr>
      </w:pPr>
      <w:r>
        <w:rPr>
          <w:lang w:val="uk-UA"/>
        </w:rPr>
        <w:t xml:space="preserve">Гілка – </w:t>
      </w:r>
      <w:r w:rsidRPr="00F202DC">
        <w:t>легкий рухомий покажчик на певний коміт (точку збереження) в історії проєкту</w:t>
      </w:r>
      <w:r>
        <w:rPr>
          <w:lang w:val="uk-UA"/>
        </w:rPr>
        <w:t>.</w:t>
      </w:r>
    </w:p>
    <w:p w14:paraId="1E5B9010" w14:textId="77777777" w:rsidR="00F202DC" w:rsidRDefault="00F202DC" w:rsidP="00F202DC">
      <w:pPr>
        <w:rPr>
          <w:lang w:val="uk-UA"/>
        </w:rPr>
      </w:pPr>
    </w:p>
    <w:p w14:paraId="110D190D" w14:textId="02DFE513" w:rsidR="00F202DC" w:rsidRPr="000B0102" w:rsidRDefault="000B0102" w:rsidP="00F202DC">
      <w:pPr>
        <w:rPr>
          <w:lang w:val="en-US"/>
        </w:rPr>
      </w:pPr>
      <w:r w:rsidRPr="000B0102">
        <w:rPr>
          <w:lang w:val="en-US"/>
        </w:rPr>
        <w:drawing>
          <wp:inline distT="0" distB="0" distL="0" distR="0" wp14:anchorId="6263B4FC" wp14:editId="1AA28BB4">
            <wp:extent cx="5944235" cy="1750695"/>
            <wp:effectExtent l="0" t="0" r="0" b="1905"/>
            <wp:docPr id="1903397265" name="Рисунок 1" descr="Зображення, що містить знімок екрана, текст, схема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7265" name="Рисунок 1" descr="Зображення, що містить знімок екрана, текст, схема, Графічний редактор&#10;&#10;Вміст на основі ШІ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0789" w14:textId="77777777" w:rsidR="00F202DC" w:rsidRDefault="00F202DC" w:rsidP="00F202DC">
      <w:pPr>
        <w:rPr>
          <w:lang w:val="uk-UA"/>
        </w:rPr>
      </w:pPr>
    </w:p>
    <w:p w14:paraId="4E42E603" w14:textId="3413C61E" w:rsidR="00025863" w:rsidRDefault="006D4942" w:rsidP="000B0102">
      <w:pPr>
        <w:rPr>
          <w:lang w:val="uk-UA"/>
        </w:rPr>
      </w:pPr>
      <w:r>
        <w:rPr>
          <w:lang w:val="uk-UA"/>
        </w:rPr>
        <w:t>В</w:t>
      </w:r>
      <w:r w:rsidRPr="006D4942">
        <w:rPr>
          <w:lang w:val="uk-UA"/>
        </w:rPr>
        <w:t xml:space="preserve">иконано злиття </w:t>
      </w:r>
      <w:r>
        <w:rPr>
          <w:lang w:val="uk-UA"/>
        </w:rPr>
        <w:t xml:space="preserve">гілок </w:t>
      </w:r>
      <w:r>
        <w:rPr>
          <w:lang w:val="en-US"/>
        </w:rPr>
        <w:t>bugFix</w:t>
      </w:r>
      <w:r w:rsidRPr="006D4942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main</w:t>
      </w:r>
      <w:r w:rsidRPr="006D4942">
        <w:rPr>
          <w:lang w:val="uk-UA"/>
        </w:rPr>
        <w:t xml:space="preserve"> </w:t>
      </w:r>
      <w:r w:rsidRPr="006D4942">
        <w:rPr>
          <w:lang w:val="uk-UA"/>
        </w:rPr>
        <w:t xml:space="preserve">за допомогою </w:t>
      </w:r>
      <w:r w:rsidRPr="006D4942">
        <w:rPr>
          <w:i/>
          <w:iCs/>
        </w:rPr>
        <w:t>git</w:t>
      </w:r>
      <w:r w:rsidRPr="006D4942">
        <w:rPr>
          <w:i/>
          <w:iCs/>
          <w:lang w:val="uk-UA"/>
        </w:rPr>
        <w:t xml:space="preserve"> </w:t>
      </w:r>
      <w:r w:rsidRPr="006D4942">
        <w:rPr>
          <w:i/>
          <w:iCs/>
        </w:rPr>
        <w:t>merge</w:t>
      </w:r>
      <w:r w:rsidRPr="006D4942">
        <w:rPr>
          <w:i/>
          <w:iCs/>
          <w:lang w:val="uk-UA"/>
        </w:rPr>
        <w:t xml:space="preserve"> </w:t>
      </w:r>
      <w:r w:rsidRPr="006D4942">
        <w:rPr>
          <w:i/>
          <w:iCs/>
        </w:rPr>
        <w:t>bugFix</w:t>
      </w:r>
      <w:r w:rsidRPr="006D4942">
        <w:rPr>
          <w:lang w:val="uk-UA"/>
        </w:rPr>
        <w:t xml:space="preserve">, у результаті чого утворився новий спільний коміт злиття </w:t>
      </w:r>
      <w:r w:rsidRPr="006D4942">
        <w:t>C</w:t>
      </w:r>
      <w:r w:rsidRPr="006D4942">
        <w:rPr>
          <w:lang w:val="uk-UA"/>
        </w:rPr>
        <w:t>4, який об’єднав історію виправлень із головною гілкою проєкту</w:t>
      </w:r>
    </w:p>
    <w:p w14:paraId="5776BB95" w14:textId="543BD057" w:rsidR="00025863" w:rsidRDefault="00025863" w:rsidP="000B0102">
      <w:pPr>
        <w:rPr>
          <w:lang w:val="uk-UA"/>
        </w:rPr>
      </w:pPr>
    </w:p>
    <w:p w14:paraId="71FBAB43" w14:textId="74DA9729" w:rsidR="000B0102" w:rsidRDefault="000B0102" w:rsidP="000B0102">
      <w:pPr>
        <w:rPr>
          <w:lang w:val="en-US"/>
        </w:rPr>
      </w:pPr>
      <w:r>
        <w:rPr>
          <w:lang w:val="en-US"/>
        </w:rPr>
        <w:t xml:space="preserve">git </w:t>
      </w:r>
      <w:r>
        <w:rPr>
          <w:lang w:val="en-US"/>
        </w:rPr>
        <w:t xml:space="preserve">merge – </w:t>
      </w:r>
      <w:r>
        <w:rPr>
          <w:lang w:val="uk-UA"/>
        </w:rPr>
        <w:t>злиття гілок.</w:t>
      </w:r>
    </w:p>
    <w:p w14:paraId="3A765DA0" w14:textId="79C94B5F" w:rsidR="000B0102" w:rsidRDefault="000B0102" w:rsidP="000B0102">
      <w:pPr>
        <w:rPr>
          <w:lang w:val="en-US"/>
        </w:rPr>
      </w:pPr>
    </w:p>
    <w:p w14:paraId="5F24F75A" w14:textId="15B47DB6" w:rsidR="000B0102" w:rsidRDefault="006D4942" w:rsidP="000B0102">
      <w:pPr>
        <w:rPr>
          <w:lang w:val="uk-UA"/>
        </w:rPr>
      </w:pPr>
      <w:r w:rsidRPr="000B0102">
        <w:rPr>
          <w:lang w:val="uk-UA"/>
        </w:rPr>
        <w:lastRenderedPageBreak/>
        <w:drawing>
          <wp:inline distT="0" distB="0" distL="0" distR="0" wp14:anchorId="00B29F6A" wp14:editId="3EE8CA54">
            <wp:extent cx="5944235" cy="2237740"/>
            <wp:effectExtent l="0" t="0" r="0" b="0"/>
            <wp:docPr id="769394446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4446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102">
        <w:rPr>
          <w:lang w:val="uk-UA"/>
        </w:rPr>
        <w:t xml:space="preserve"> </w:t>
      </w:r>
    </w:p>
    <w:p w14:paraId="12D8EFFB" w14:textId="77777777" w:rsidR="000B0102" w:rsidRPr="000B0102" w:rsidRDefault="000B0102" w:rsidP="000B0102">
      <w:pPr>
        <w:rPr>
          <w:lang w:val="en-US"/>
        </w:rPr>
      </w:pPr>
    </w:p>
    <w:p w14:paraId="33F766AD" w14:textId="34576AF4" w:rsidR="006D4942" w:rsidRPr="006D4942" w:rsidRDefault="006D4942" w:rsidP="000B0102">
      <w:pPr>
        <w:rPr>
          <w:lang w:val="en-US"/>
        </w:rPr>
      </w:pPr>
      <w:r w:rsidRPr="006D4942">
        <w:t>За</w:t>
      </w:r>
      <w:r w:rsidRPr="006D4942">
        <w:rPr>
          <w:lang w:val="en-US"/>
        </w:rPr>
        <w:t xml:space="preserve"> </w:t>
      </w:r>
      <w:r w:rsidRPr="006D4942">
        <w:t>допомогою</w:t>
      </w:r>
      <w:r w:rsidRPr="006D4942">
        <w:rPr>
          <w:lang w:val="en-US"/>
        </w:rPr>
        <w:t xml:space="preserve"> </w:t>
      </w:r>
      <w:r w:rsidRPr="006D4942">
        <w:t>команди</w:t>
      </w:r>
      <w:r w:rsidRPr="006D4942">
        <w:rPr>
          <w:lang w:val="en-US"/>
        </w:rPr>
        <w:t xml:space="preserve"> </w:t>
      </w:r>
      <w:r w:rsidRPr="006D4942">
        <w:rPr>
          <w:i/>
          <w:iCs/>
          <w:lang w:val="en-US"/>
        </w:rPr>
        <w:t>git rebase main</w:t>
      </w:r>
      <w:r w:rsidRPr="006D4942">
        <w:rPr>
          <w:lang w:val="en-US"/>
        </w:rPr>
        <w:t xml:space="preserve"> </w:t>
      </w:r>
      <w:r w:rsidRPr="006D4942">
        <w:t>коміт</w:t>
      </w:r>
      <w:r w:rsidRPr="006D4942">
        <w:rPr>
          <w:lang w:val="en-US"/>
        </w:rPr>
        <w:t xml:space="preserve"> </w:t>
      </w:r>
      <w:r w:rsidRPr="006D4942">
        <w:t>із</w:t>
      </w:r>
      <w:r w:rsidRPr="006D4942">
        <w:rPr>
          <w:lang w:val="en-US"/>
        </w:rPr>
        <w:t xml:space="preserve"> </w:t>
      </w:r>
      <w:r w:rsidRPr="006D4942">
        <w:t>робочої</w:t>
      </w:r>
      <w:r w:rsidRPr="006D4942">
        <w:rPr>
          <w:lang w:val="en-US"/>
        </w:rPr>
        <w:t xml:space="preserve"> </w:t>
      </w:r>
      <w:r w:rsidRPr="006D4942">
        <w:t>гілки</w:t>
      </w:r>
      <w:r w:rsidRPr="006D4942">
        <w:rPr>
          <w:lang w:val="en-US"/>
        </w:rPr>
        <w:t xml:space="preserve"> bugFix </w:t>
      </w:r>
      <w:r w:rsidRPr="006D4942">
        <w:t>було</w:t>
      </w:r>
      <w:r w:rsidRPr="006D4942">
        <w:rPr>
          <w:lang w:val="en-US"/>
        </w:rPr>
        <w:t xml:space="preserve"> </w:t>
      </w:r>
      <w:r w:rsidRPr="006D4942">
        <w:t>лінійно</w:t>
      </w:r>
      <w:r w:rsidRPr="006D4942">
        <w:rPr>
          <w:lang w:val="en-US"/>
        </w:rPr>
        <w:t xml:space="preserve"> </w:t>
      </w:r>
      <w:r w:rsidRPr="006D4942">
        <w:t>перенесено</w:t>
      </w:r>
      <w:r w:rsidRPr="006D4942">
        <w:rPr>
          <w:lang w:val="en-US"/>
        </w:rPr>
        <w:t xml:space="preserve"> </w:t>
      </w:r>
      <w:r w:rsidRPr="006D4942">
        <w:t>поверх</w:t>
      </w:r>
      <w:r w:rsidRPr="006D4942">
        <w:rPr>
          <w:lang w:val="en-US"/>
        </w:rPr>
        <w:t xml:space="preserve"> </w:t>
      </w:r>
      <w:r w:rsidRPr="006D4942">
        <w:t>останнього</w:t>
      </w:r>
      <w:r w:rsidRPr="006D4942">
        <w:rPr>
          <w:lang w:val="en-US"/>
        </w:rPr>
        <w:t xml:space="preserve"> </w:t>
      </w:r>
      <w:r w:rsidRPr="006D4942">
        <w:t>коміту</w:t>
      </w:r>
      <w:r w:rsidRPr="006D4942">
        <w:rPr>
          <w:lang w:val="en-US"/>
        </w:rPr>
        <w:t xml:space="preserve"> </w:t>
      </w:r>
      <w:r w:rsidRPr="006D4942">
        <w:t>гілки</w:t>
      </w:r>
      <w:r w:rsidRPr="006D4942">
        <w:rPr>
          <w:lang w:val="en-US"/>
        </w:rPr>
        <w:t xml:space="preserve"> main (</w:t>
      </w:r>
      <w:r w:rsidRPr="006D4942">
        <w:t>створивши</w:t>
      </w:r>
      <w:r w:rsidRPr="006D4942">
        <w:rPr>
          <w:lang w:val="en-US"/>
        </w:rPr>
        <w:t xml:space="preserve"> C2')</w:t>
      </w:r>
      <w:r>
        <w:rPr>
          <w:lang w:val="en-US"/>
        </w:rPr>
        <w:t>.</w:t>
      </w:r>
    </w:p>
    <w:p w14:paraId="4739B518" w14:textId="77777777" w:rsidR="006D4942" w:rsidRDefault="006D4942" w:rsidP="000B0102">
      <w:pPr>
        <w:rPr>
          <w:lang w:val="en-US"/>
        </w:rPr>
      </w:pPr>
    </w:p>
    <w:p w14:paraId="3BF10699" w14:textId="352AD4FD" w:rsidR="000B0102" w:rsidRDefault="000B0102" w:rsidP="000B0102">
      <w:pPr>
        <w:rPr>
          <w:lang w:val="uk-UA"/>
        </w:rPr>
      </w:pPr>
      <w:r>
        <w:rPr>
          <w:lang w:val="en-US"/>
        </w:rPr>
        <w:t xml:space="preserve">git </w:t>
      </w:r>
      <w:r>
        <w:rPr>
          <w:lang w:val="en-US"/>
        </w:rPr>
        <w:t>rebase</w:t>
      </w:r>
      <w:r>
        <w:rPr>
          <w:lang w:val="en-US"/>
        </w:rPr>
        <w:t xml:space="preserve"> – </w:t>
      </w:r>
      <w:r w:rsidR="00FE2E0B" w:rsidRPr="00FE2E0B">
        <w:t>переносить</w:t>
      </w:r>
      <w:r w:rsidR="00FE2E0B" w:rsidRPr="00FE2E0B">
        <w:rPr>
          <w:lang w:val="en-US"/>
        </w:rPr>
        <w:t xml:space="preserve"> (</w:t>
      </w:r>
      <w:r w:rsidR="00FE2E0B" w:rsidRPr="00FE2E0B">
        <w:t>перебазовує</w:t>
      </w:r>
      <w:r w:rsidR="00FE2E0B" w:rsidRPr="00FE2E0B">
        <w:rPr>
          <w:lang w:val="en-US"/>
        </w:rPr>
        <w:t xml:space="preserve">) </w:t>
      </w:r>
      <w:r w:rsidR="00FE2E0B" w:rsidRPr="00FE2E0B">
        <w:t>коміти</w:t>
      </w:r>
      <w:r w:rsidR="00FE2E0B" w:rsidRPr="00FE2E0B">
        <w:rPr>
          <w:lang w:val="en-US"/>
        </w:rPr>
        <w:t xml:space="preserve"> </w:t>
      </w:r>
      <w:r w:rsidR="00FE2E0B" w:rsidRPr="00FE2E0B">
        <w:t>з</w:t>
      </w:r>
      <w:r w:rsidR="00FE2E0B" w:rsidRPr="00FE2E0B">
        <w:rPr>
          <w:lang w:val="en-US"/>
        </w:rPr>
        <w:t xml:space="preserve"> </w:t>
      </w:r>
      <w:r w:rsidR="00FE2E0B" w:rsidRPr="00FE2E0B">
        <w:t>поточної</w:t>
      </w:r>
      <w:r w:rsidR="00FE2E0B" w:rsidRPr="00FE2E0B">
        <w:rPr>
          <w:lang w:val="en-US"/>
        </w:rPr>
        <w:t xml:space="preserve"> </w:t>
      </w:r>
      <w:r w:rsidR="00FE2E0B" w:rsidRPr="00FE2E0B">
        <w:t>гілки</w:t>
      </w:r>
      <w:r w:rsidR="00FE2E0B" w:rsidRPr="00FE2E0B">
        <w:rPr>
          <w:lang w:val="en-US"/>
        </w:rPr>
        <w:t xml:space="preserve"> </w:t>
      </w:r>
      <w:r w:rsidR="00FE2E0B" w:rsidRPr="00FE2E0B">
        <w:t>поверх</w:t>
      </w:r>
      <w:r w:rsidR="00FE2E0B" w:rsidRPr="00FE2E0B">
        <w:rPr>
          <w:lang w:val="en-US"/>
        </w:rPr>
        <w:t xml:space="preserve"> </w:t>
      </w:r>
      <w:r w:rsidR="00FE2E0B" w:rsidRPr="00FE2E0B">
        <w:t>іншої</w:t>
      </w:r>
      <w:r w:rsidR="00FE2E0B" w:rsidRPr="00FE2E0B">
        <w:rPr>
          <w:lang w:val="en-US"/>
        </w:rPr>
        <w:t xml:space="preserve"> </w:t>
      </w:r>
      <w:r w:rsidR="00FE2E0B" w:rsidRPr="00FE2E0B">
        <w:t>базової</w:t>
      </w:r>
      <w:r w:rsidR="00FE2E0B" w:rsidRPr="00FE2E0B">
        <w:rPr>
          <w:lang w:val="en-US"/>
        </w:rPr>
        <w:t xml:space="preserve"> </w:t>
      </w:r>
      <w:r w:rsidR="00FE2E0B" w:rsidRPr="00FE2E0B">
        <w:t>гілки</w:t>
      </w:r>
      <w:r w:rsidR="00FE2E0B">
        <w:rPr>
          <w:lang w:val="uk-UA"/>
        </w:rPr>
        <w:t>.</w:t>
      </w:r>
      <w:r w:rsidR="00FE2E0B" w:rsidRPr="00FE2E0B">
        <w:rPr>
          <w:lang w:val="en-US"/>
        </w:rPr>
        <w:t xml:space="preserve"> </w:t>
      </w:r>
      <w:r w:rsidR="00FE2E0B" w:rsidRPr="00FE2E0B">
        <w:t>Переписує історію, ніби ви щойно почали писати свою гілку з останнього коміту головної гілки</w:t>
      </w:r>
      <w:r w:rsidR="00FE2E0B">
        <w:rPr>
          <w:lang w:val="uk-UA"/>
        </w:rPr>
        <w:t>.</w:t>
      </w:r>
    </w:p>
    <w:p w14:paraId="2799FB2B" w14:textId="77777777" w:rsidR="00FE2E0B" w:rsidRDefault="00FE2E0B" w:rsidP="00FE2E0B">
      <w:pPr>
        <w:rPr>
          <w:lang w:val="uk-UA"/>
        </w:rPr>
      </w:pPr>
    </w:p>
    <w:p w14:paraId="57E564A5" w14:textId="2E4C569A" w:rsidR="00FE2E0B" w:rsidRDefault="00B2263D" w:rsidP="00FE2E0B">
      <w:pPr>
        <w:rPr>
          <w:lang w:val="uk-UA"/>
        </w:rPr>
      </w:pPr>
      <w:r w:rsidRPr="00B2263D">
        <w:rPr>
          <w:lang w:val="uk-UA"/>
        </w:rPr>
        <w:drawing>
          <wp:inline distT="0" distB="0" distL="0" distR="0" wp14:anchorId="41A31947" wp14:editId="52BD38B9">
            <wp:extent cx="5944235" cy="2033270"/>
            <wp:effectExtent l="0" t="0" r="0" b="5080"/>
            <wp:docPr id="1771268374" name="Рисунок 1" descr="Зображення, що містить знімок екрана, текст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68374" name="Рисунок 1" descr="Зображення, що містить знімок екрана, текст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2DC5" w14:textId="77777777" w:rsidR="00B2263D" w:rsidRDefault="00B2263D" w:rsidP="00B2263D">
      <w:pPr>
        <w:rPr>
          <w:lang w:val="uk-UA"/>
        </w:rPr>
      </w:pPr>
    </w:p>
    <w:p w14:paraId="08098F80" w14:textId="370F522B" w:rsidR="006D4942" w:rsidRPr="006D4942" w:rsidRDefault="006D4942" w:rsidP="00B2263D">
      <w:pPr>
        <w:rPr>
          <w:lang w:val="uk-UA"/>
        </w:rPr>
      </w:pPr>
      <w:r w:rsidRPr="006D4942">
        <w:rPr>
          <w:lang w:val="uk-UA"/>
        </w:rPr>
        <w:t xml:space="preserve">За допомогою команди </w:t>
      </w:r>
      <w:r w:rsidRPr="006D4942">
        <w:rPr>
          <w:i/>
          <w:iCs/>
        </w:rPr>
        <w:t>git</w:t>
      </w:r>
      <w:r w:rsidRPr="006D4942">
        <w:rPr>
          <w:i/>
          <w:iCs/>
          <w:lang w:val="uk-UA"/>
        </w:rPr>
        <w:t xml:space="preserve"> </w:t>
      </w:r>
      <w:r w:rsidRPr="006D4942">
        <w:rPr>
          <w:i/>
          <w:iCs/>
        </w:rPr>
        <w:t>checkout</w:t>
      </w:r>
      <w:r w:rsidRPr="006D4942">
        <w:rPr>
          <w:i/>
          <w:iCs/>
          <w:lang w:val="uk-UA"/>
        </w:rPr>
        <w:t xml:space="preserve"> </w:t>
      </w:r>
      <w:r w:rsidRPr="006D4942">
        <w:rPr>
          <w:i/>
          <w:iCs/>
        </w:rPr>
        <w:t>C</w:t>
      </w:r>
      <w:r w:rsidRPr="006D4942">
        <w:rPr>
          <w:i/>
          <w:iCs/>
          <w:lang w:val="uk-UA"/>
        </w:rPr>
        <w:t>4</w:t>
      </w:r>
      <w:r w:rsidRPr="006D4942">
        <w:rPr>
          <w:lang w:val="uk-UA"/>
        </w:rPr>
        <w:t xml:space="preserve"> покажчик </w:t>
      </w:r>
      <w:r w:rsidRPr="006D4942">
        <w:t>HEAD</w:t>
      </w:r>
      <w:r w:rsidRPr="006D4942">
        <w:rPr>
          <w:lang w:val="uk-UA"/>
        </w:rPr>
        <w:t xml:space="preserve"> було переведено в стан "</w:t>
      </w:r>
      <w:r w:rsidRPr="006D4942">
        <w:t>detached</w:t>
      </w:r>
      <w:r w:rsidRPr="006D4942">
        <w:rPr>
          <w:lang w:val="uk-UA"/>
        </w:rPr>
        <w:t xml:space="preserve"> </w:t>
      </w:r>
      <w:r w:rsidRPr="006D4942">
        <w:t>HEAD</w:t>
      </w:r>
      <w:r w:rsidRPr="006D4942">
        <w:rPr>
          <w:lang w:val="uk-UA"/>
        </w:rPr>
        <w:t>" безпосередньо на конкретний коміт за його хешем, що дозволяє інспектувати або тестувати певний стан репозиторію без прив’язки до назви гілки</w:t>
      </w:r>
    </w:p>
    <w:p w14:paraId="3F9A93FE" w14:textId="77777777" w:rsidR="006D4942" w:rsidRPr="006D4942" w:rsidRDefault="006D4942" w:rsidP="00B2263D">
      <w:pPr>
        <w:rPr>
          <w:lang w:val="uk-UA"/>
        </w:rPr>
      </w:pPr>
    </w:p>
    <w:p w14:paraId="06ED2AD7" w14:textId="71D2D0A1" w:rsidR="00B2263D" w:rsidRDefault="00B2263D" w:rsidP="00B2263D">
      <w:pPr>
        <w:rPr>
          <w:lang w:val="en-US"/>
        </w:rPr>
      </w:pPr>
      <w:r>
        <w:rPr>
          <w:lang w:val="en-US"/>
        </w:rPr>
        <w:t>git</w:t>
      </w:r>
      <w:r w:rsidRPr="00B2263D">
        <w:rPr>
          <w:lang w:val="uk-UA"/>
        </w:rPr>
        <w:t xml:space="preserve"> </w:t>
      </w:r>
      <w:r>
        <w:rPr>
          <w:lang w:val="en-US"/>
        </w:rPr>
        <w:t>checkout</w:t>
      </w:r>
      <w:r w:rsidRPr="00B2263D">
        <w:rPr>
          <w:lang w:val="uk-UA"/>
        </w:rPr>
        <w:t xml:space="preserve"> [</w:t>
      </w:r>
      <w:r>
        <w:rPr>
          <w:lang w:val="uk-UA"/>
        </w:rPr>
        <w:t>хеш коміту</w:t>
      </w:r>
      <w:r w:rsidRPr="00B2263D">
        <w:rPr>
          <w:lang w:val="uk-UA"/>
        </w:rPr>
        <w:t>]</w:t>
      </w:r>
      <w:r>
        <w:rPr>
          <w:lang w:val="uk-UA"/>
        </w:rPr>
        <w:t xml:space="preserve"> – переносить </w:t>
      </w:r>
      <w:r>
        <w:rPr>
          <w:lang w:val="en-US"/>
        </w:rPr>
        <w:t>HEAD</w:t>
      </w:r>
      <w:r w:rsidRPr="00B2263D">
        <w:rPr>
          <w:lang w:val="uk-UA"/>
        </w:rPr>
        <w:t xml:space="preserve"> </w:t>
      </w:r>
      <w:r>
        <w:rPr>
          <w:lang w:val="uk-UA"/>
        </w:rPr>
        <w:t>з гілки на коміт.</w:t>
      </w:r>
    </w:p>
    <w:p w14:paraId="61E1E6DC" w14:textId="77777777" w:rsidR="00B2263D" w:rsidRDefault="00B2263D" w:rsidP="00B2263D">
      <w:pPr>
        <w:rPr>
          <w:lang w:val="en-US"/>
        </w:rPr>
      </w:pPr>
    </w:p>
    <w:p w14:paraId="1CA3E365" w14:textId="56E7008F" w:rsidR="006D4942" w:rsidRPr="006D4942" w:rsidRDefault="006D4942" w:rsidP="00B2263D">
      <w:r w:rsidRPr="006D4942">
        <w:t>detached</w:t>
      </w:r>
      <w:r w:rsidRPr="006D4942">
        <w:rPr>
          <w:lang w:val="uk-UA"/>
        </w:rPr>
        <w:t xml:space="preserve"> </w:t>
      </w:r>
      <w:r w:rsidRPr="006D4942">
        <w:t>HEAD</w:t>
      </w:r>
      <w:r w:rsidRPr="006D4942">
        <w:t xml:space="preserve"> – </w:t>
      </w:r>
      <w:r w:rsidRPr="006D4942">
        <w:t>режим, коли HEAD вказує безпосередньо на окремий коміт, а не на гілку.</w:t>
      </w:r>
    </w:p>
    <w:p w14:paraId="06C0A252" w14:textId="77777777" w:rsidR="00B2263D" w:rsidRPr="006D4942" w:rsidRDefault="00B2263D" w:rsidP="00B2263D"/>
    <w:p w14:paraId="0C331623" w14:textId="4B6911E4" w:rsidR="00B2263D" w:rsidRDefault="00B2263D" w:rsidP="00B2263D">
      <w:pPr>
        <w:rPr>
          <w:lang w:val="en-US"/>
        </w:rPr>
      </w:pPr>
      <w:r>
        <w:rPr>
          <w:lang w:val="en-US"/>
        </w:rPr>
        <w:t>HEAD</w:t>
      </w:r>
      <w:r w:rsidRPr="00B2263D">
        <w:t xml:space="preserve"> </w:t>
      </w:r>
      <w:r>
        <w:t>–</w:t>
      </w:r>
      <w:r w:rsidRPr="00B2263D">
        <w:t xml:space="preserve"> </w:t>
      </w:r>
      <w:r>
        <w:rPr>
          <w:lang w:val="uk-UA"/>
        </w:rPr>
        <w:t xml:space="preserve">це </w:t>
      </w:r>
      <w:r w:rsidRPr="00B2263D">
        <w:t>спеціальний покажчик (pointer) на поточний стан репозиторію, який вказує на ком</w:t>
      </w:r>
      <w:r>
        <w:rPr>
          <w:lang w:val="uk-UA"/>
        </w:rPr>
        <w:t>і</w:t>
      </w:r>
      <w:r w:rsidRPr="00B2263D">
        <w:t>т, із яким ви зараз працюєте</w:t>
      </w:r>
      <w:r w:rsidR="00B34904" w:rsidRPr="00B34904">
        <w:t>.</w:t>
      </w:r>
    </w:p>
    <w:p w14:paraId="6E45631D" w14:textId="77777777" w:rsidR="00B34904" w:rsidRDefault="00B34904" w:rsidP="00B2263D">
      <w:pPr>
        <w:rPr>
          <w:lang w:val="en-US"/>
        </w:rPr>
      </w:pPr>
    </w:p>
    <w:p w14:paraId="2F17D769" w14:textId="68010EAE" w:rsidR="00B34904" w:rsidRDefault="00B34904" w:rsidP="00B2263D">
      <w:pPr>
        <w:rPr>
          <w:lang w:val="en-US"/>
        </w:rPr>
      </w:pPr>
      <w:r w:rsidRPr="00B34904">
        <w:rPr>
          <w:lang w:val="en-US"/>
        </w:rPr>
        <w:lastRenderedPageBreak/>
        <w:drawing>
          <wp:inline distT="0" distB="0" distL="0" distR="0" wp14:anchorId="0B9D18A2" wp14:editId="49BC1100">
            <wp:extent cx="5944235" cy="1887855"/>
            <wp:effectExtent l="0" t="0" r="0" b="0"/>
            <wp:docPr id="218724711" name="Рисунок 1" descr="Зображення, що містить знімок екрана, текст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24711" name="Рисунок 1" descr="Зображення, що містить знімок екрана, текст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D60" w14:textId="77777777" w:rsidR="00B34904" w:rsidRDefault="00B34904" w:rsidP="00B34904">
      <w:pPr>
        <w:rPr>
          <w:lang w:val="en-US"/>
        </w:rPr>
      </w:pPr>
    </w:p>
    <w:p w14:paraId="15B152FA" w14:textId="30D03D99" w:rsidR="006D4942" w:rsidRPr="006D4942" w:rsidRDefault="006D4942" w:rsidP="00B34904">
      <w:pPr>
        <w:rPr>
          <w:lang w:val="uk-UA"/>
        </w:rPr>
      </w:pPr>
      <w:r w:rsidRPr="006D4942">
        <w:t>Використовуючи</w:t>
      </w:r>
      <w:r w:rsidRPr="006D4942">
        <w:rPr>
          <w:lang w:val="en-US"/>
        </w:rPr>
        <w:t xml:space="preserve"> </w:t>
      </w:r>
      <w:r w:rsidRPr="006D4942">
        <w:t>відносне</w:t>
      </w:r>
      <w:r w:rsidRPr="006D4942">
        <w:rPr>
          <w:lang w:val="en-US"/>
        </w:rPr>
        <w:t xml:space="preserve"> </w:t>
      </w:r>
      <w:r w:rsidRPr="006D4942">
        <w:t>посилання</w:t>
      </w:r>
      <w:r w:rsidRPr="006D4942">
        <w:rPr>
          <w:lang w:val="en-US"/>
        </w:rPr>
        <w:t xml:space="preserve"> </w:t>
      </w:r>
      <w:r w:rsidRPr="006D4942">
        <w:t>в</w:t>
      </w:r>
      <w:r w:rsidRPr="006D4942">
        <w:rPr>
          <w:lang w:val="en-US"/>
        </w:rPr>
        <w:t xml:space="preserve"> </w:t>
      </w:r>
      <w:r w:rsidRPr="006D4942">
        <w:t>команді</w:t>
      </w:r>
      <w:r w:rsidRPr="006D4942">
        <w:rPr>
          <w:lang w:val="en-US"/>
        </w:rPr>
        <w:t xml:space="preserve"> </w:t>
      </w:r>
      <w:r w:rsidRPr="00A268FA">
        <w:rPr>
          <w:i/>
          <w:iCs/>
          <w:lang w:val="en-US"/>
        </w:rPr>
        <w:t>git checkout HEAD^</w:t>
      </w:r>
      <w:r w:rsidRPr="006D4942">
        <w:rPr>
          <w:lang w:val="en-US"/>
        </w:rPr>
        <w:t xml:space="preserve">, </w:t>
      </w:r>
      <w:r w:rsidRPr="006D4942">
        <w:t>покажчик</w:t>
      </w:r>
      <w:r w:rsidRPr="006D4942">
        <w:rPr>
          <w:lang w:val="en-US"/>
        </w:rPr>
        <w:t xml:space="preserve"> HEAD </w:t>
      </w:r>
      <w:r w:rsidRPr="006D4942">
        <w:t>було</w:t>
      </w:r>
      <w:r w:rsidRPr="006D4942">
        <w:rPr>
          <w:lang w:val="en-US"/>
        </w:rPr>
        <w:t xml:space="preserve"> </w:t>
      </w:r>
      <w:r w:rsidRPr="006D4942">
        <w:t>переміщено</w:t>
      </w:r>
      <w:r w:rsidRPr="006D4942">
        <w:rPr>
          <w:lang w:val="en-US"/>
        </w:rPr>
        <w:t xml:space="preserve"> </w:t>
      </w:r>
      <w:r w:rsidRPr="006D4942">
        <w:t>на</w:t>
      </w:r>
      <w:r w:rsidRPr="006D4942">
        <w:rPr>
          <w:lang w:val="en-US"/>
        </w:rPr>
        <w:t xml:space="preserve"> </w:t>
      </w:r>
      <w:r w:rsidRPr="006D4942">
        <w:t>один</w:t>
      </w:r>
      <w:r w:rsidRPr="006D4942">
        <w:rPr>
          <w:lang w:val="en-US"/>
        </w:rPr>
        <w:t xml:space="preserve"> </w:t>
      </w:r>
      <w:r w:rsidRPr="006D4942">
        <w:t>коміт</w:t>
      </w:r>
      <w:r w:rsidRPr="006D4942">
        <w:rPr>
          <w:lang w:val="en-US"/>
        </w:rPr>
        <w:t xml:space="preserve"> </w:t>
      </w:r>
      <w:r w:rsidRPr="006D4942">
        <w:t>назад</w:t>
      </w:r>
      <w:r w:rsidRPr="006D4942">
        <w:rPr>
          <w:lang w:val="en-US"/>
        </w:rPr>
        <w:t xml:space="preserve"> (</w:t>
      </w:r>
      <w:r w:rsidRPr="006D4942">
        <w:t>до</w:t>
      </w:r>
      <w:r w:rsidRPr="006D4942">
        <w:rPr>
          <w:lang w:val="en-US"/>
        </w:rPr>
        <w:t xml:space="preserve"> </w:t>
      </w:r>
      <w:r w:rsidRPr="006D4942">
        <w:t>батьківського</w:t>
      </w:r>
      <w:r w:rsidRPr="006D4942">
        <w:rPr>
          <w:lang w:val="en-US"/>
        </w:rPr>
        <w:t xml:space="preserve"> </w:t>
      </w:r>
      <w:r w:rsidRPr="006D4942">
        <w:t>коміту</w:t>
      </w:r>
      <w:r w:rsidRPr="006D4942">
        <w:rPr>
          <w:lang w:val="en-US"/>
        </w:rPr>
        <w:t xml:space="preserve"> C3), </w:t>
      </w:r>
      <w:r w:rsidRPr="006D4942">
        <w:t>що</w:t>
      </w:r>
      <w:r w:rsidRPr="006D4942">
        <w:rPr>
          <w:lang w:val="en-US"/>
        </w:rPr>
        <w:t xml:space="preserve"> </w:t>
      </w:r>
      <w:r w:rsidRPr="006D4942">
        <w:t>демонструє</w:t>
      </w:r>
      <w:r w:rsidRPr="006D4942">
        <w:rPr>
          <w:lang w:val="en-US"/>
        </w:rPr>
        <w:t xml:space="preserve"> </w:t>
      </w:r>
      <w:r w:rsidRPr="006D4942">
        <w:t>швидку</w:t>
      </w:r>
      <w:r w:rsidRPr="006D4942">
        <w:rPr>
          <w:lang w:val="en-US"/>
        </w:rPr>
        <w:t xml:space="preserve"> </w:t>
      </w:r>
      <w:r w:rsidRPr="006D4942">
        <w:t>навігацію</w:t>
      </w:r>
      <w:r w:rsidRPr="006D4942">
        <w:rPr>
          <w:lang w:val="en-US"/>
        </w:rPr>
        <w:t xml:space="preserve"> </w:t>
      </w:r>
      <w:r w:rsidRPr="006D4942">
        <w:t>по</w:t>
      </w:r>
      <w:r w:rsidRPr="006D4942">
        <w:rPr>
          <w:lang w:val="en-US"/>
        </w:rPr>
        <w:t xml:space="preserve"> </w:t>
      </w:r>
      <w:r w:rsidRPr="006D4942">
        <w:t>дереву</w:t>
      </w:r>
      <w:r w:rsidRPr="006D4942">
        <w:rPr>
          <w:lang w:val="en-US"/>
        </w:rPr>
        <w:t xml:space="preserve"> </w:t>
      </w:r>
      <w:r w:rsidRPr="006D4942">
        <w:t>комітів</w:t>
      </w:r>
      <w:r w:rsidRPr="006D4942">
        <w:rPr>
          <w:lang w:val="en-US"/>
        </w:rPr>
        <w:t xml:space="preserve"> </w:t>
      </w:r>
      <w:r w:rsidRPr="006D4942">
        <w:t>без</w:t>
      </w:r>
      <w:r w:rsidRPr="006D4942">
        <w:rPr>
          <w:lang w:val="en-US"/>
        </w:rPr>
        <w:t xml:space="preserve"> </w:t>
      </w:r>
      <w:r w:rsidRPr="006D4942">
        <w:t>явного</w:t>
      </w:r>
      <w:r w:rsidRPr="006D4942">
        <w:rPr>
          <w:lang w:val="en-US"/>
        </w:rPr>
        <w:t xml:space="preserve"> </w:t>
      </w:r>
      <w:r w:rsidRPr="006D4942">
        <w:t>введення</w:t>
      </w:r>
      <w:r w:rsidRPr="006D4942">
        <w:rPr>
          <w:lang w:val="en-US"/>
        </w:rPr>
        <w:t xml:space="preserve"> </w:t>
      </w:r>
      <w:r w:rsidRPr="006D4942">
        <w:t>їхніх</w:t>
      </w:r>
      <w:r w:rsidRPr="006D4942">
        <w:rPr>
          <w:lang w:val="en-US"/>
        </w:rPr>
        <w:t xml:space="preserve"> </w:t>
      </w:r>
      <w:r w:rsidRPr="006D4942">
        <w:t>хешів</w:t>
      </w:r>
      <w:r>
        <w:rPr>
          <w:lang w:val="en-US"/>
        </w:rPr>
        <w:t>.</w:t>
      </w:r>
    </w:p>
    <w:p w14:paraId="0EBE145F" w14:textId="77777777" w:rsidR="006D4942" w:rsidRDefault="006D4942" w:rsidP="00B34904">
      <w:pPr>
        <w:rPr>
          <w:lang w:val="en-US"/>
        </w:rPr>
      </w:pPr>
    </w:p>
    <w:p w14:paraId="6521215E" w14:textId="77777777" w:rsidR="00B34904" w:rsidRDefault="00B34904" w:rsidP="00B34904">
      <w:pPr>
        <w:rPr>
          <w:lang w:val="uk-UA"/>
        </w:rPr>
      </w:pPr>
      <w:r>
        <w:rPr>
          <w:lang w:val="uk-UA"/>
        </w:rPr>
        <w:t xml:space="preserve">оператор </w:t>
      </w:r>
      <w:r w:rsidRPr="00B34904">
        <w:t>“^”</w:t>
      </w:r>
      <w:r>
        <w:rPr>
          <w:lang w:val="uk-UA"/>
        </w:rPr>
        <w:t xml:space="preserve"> – переходить до батьківського елементу поточного елементу.</w:t>
      </w:r>
    </w:p>
    <w:p w14:paraId="71311C6C" w14:textId="77777777" w:rsidR="00B34904" w:rsidRDefault="00B34904" w:rsidP="00B34904">
      <w:pPr>
        <w:rPr>
          <w:lang w:val="uk-UA"/>
        </w:rPr>
      </w:pPr>
    </w:p>
    <w:p w14:paraId="5E6B03F0" w14:textId="264F8D42" w:rsidR="00B34904" w:rsidRDefault="00D44ED9" w:rsidP="00B34904">
      <w:r w:rsidRPr="00D44ED9">
        <w:drawing>
          <wp:inline distT="0" distB="0" distL="0" distR="0" wp14:anchorId="54EADF23" wp14:editId="4C4D5BD2">
            <wp:extent cx="5944235" cy="2056130"/>
            <wp:effectExtent l="0" t="0" r="0" b="1270"/>
            <wp:docPr id="412795006" name="Рисунок 1" descr="Зображення, що містить знімок екрана, текст, Операційна систем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5006" name="Рисунок 1" descr="Зображення, що містить знімок екрана, текст, Операційна систем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904" w:rsidRPr="00B34904">
        <w:t xml:space="preserve"> </w:t>
      </w:r>
    </w:p>
    <w:p w14:paraId="798AB1EA" w14:textId="77777777" w:rsidR="00D44ED9" w:rsidRDefault="00D44ED9" w:rsidP="00D44ED9"/>
    <w:p w14:paraId="2D1E975B" w14:textId="0A62F2DD" w:rsidR="00A268FA" w:rsidRDefault="00A268FA" w:rsidP="00D44ED9">
      <w:pPr>
        <w:rPr>
          <w:lang w:val="uk-UA"/>
        </w:rPr>
      </w:pPr>
      <w:r w:rsidRPr="00A268FA">
        <w:t>За допомогою примусового переміщення гілок вказівник bugFix було переприв’язано до предка поточного коміту (HEAD^), а головну гілку main форсовано переміщено безпосередньо на цільовий коміт C6 за його ідентифікатором, що дозволило скоригувати дерево версій без створення зайвих переходів.</w:t>
      </w:r>
    </w:p>
    <w:p w14:paraId="0D59E85E" w14:textId="77777777" w:rsidR="00A268FA" w:rsidRDefault="00A268FA" w:rsidP="00D44ED9">
      <w:pPr>
        <w:rPr>
          <w:lang w:val="uk-UA"/>
        </w:rPr>
      </w:pPr>
    </w:p>
    <w:p w14:paraId="7E27A06E" w14:textId="7C2EF0FA" w:rsidR="00D44ED9" w:rsidRDefault="00A564FD" w:rsidP="00D44ED9">
      <w:pPr>
        <w:rPr>
          <w:lang w:val="uk-UA"/>
        </w:rPr>
      </w:pPr>
      <w:r>
        <w:rPr>
          <w:lang w:val="en-US"/>
        </w:rPr>
        <w:t>g</w:t>
      </w:r>
      <w:r w:rsidR="00D44ED9">
        <w:rPr>
          <w:lang w:val="en-US"/>
        </w:rPr>
        <w:t>it</w:t>
      </w:r>
      <w:r w:rsidR="00D44ED9" w:rsidRPr="00A268FA">
        <w:rPr>
          <w:lang w:val="uk-UA"/>
        </w:rPr>
        <w:t xml:space="preserve"> </w:t>
      </w:r>
      <w:r w:rsidR="00D44ED9">
        <w:rPr>
          <w:lang w:val="en-US"/>
        </w:rPr>
        <w:t>branch</w:t>
      </w:r>
      <w:r w:rsidR="00D44ED9" w:rsidRPr="00A268FA">
        <w:rPr>
          <w:lang w:val="uk-UA"/>
        </w:rPr>
        <w:t xml:space="preserve"> -</w:t>
      </w:r>
      <w:r w:rsidR="00D44ED9">
        <w:rPr>
          <w:lang w:val="en-US"/>
        </w:rPr>
        <w:t>f</w:t>
      </w:r>
      <w:r w:rsidR="00D44ED9" w:rsidRPr="00A268FA">
        <w:rPr>
          <w:lang w:val="uk-UA"/>
        </w:rPr>
        <w:t xml:space="preserve"> [</w:t>
      </w:r>
      <w:r w:rsidR="00D44ED9">
        <w:rPr>
          <w:lang w:val="uk-UA"/>
        </w:rPr>
        <w:t>ім’я гілки</w:t>
      </w:r>
      <w:r w:rsidR="00D44ED9" w:rsidRPr="00A268FA">
        <w:rPr>
          <w:lang w:val="uk-UA"/>
        </w:rPr>
        <w:t>]</w:t>
      </w:r>
      <w:r w:rsidR="00D44ED9">
        <w:rPr>
          <w:lang w:val="uk-UA"/>
        </w:rPr>
        <w:t xml:space="preserve"> </w:t>
      </w:r>
      <w:r w:rsidR="00D44ED9" w:rsidRPr="00A268FA">
        <w:rPr>
          <w:lang w:val="uk-UA"/>
        </w:rPr>
        <w:t>[</w:t>
      </w:r>
      <w:r w:rsidR="00A268FA">
        <w:rPr>
          <w:lang w:val="uk-UA"/>
        </w:rPr>
        <w:t>ціль</w:t>
      </w:r>
      <w:r w:rsidR="00D44ED9" w:rsidRPr="00A268FA">
        <w:rPr>
          <w:lang w:val="uk-UA"/>
        </w:rPr>
        <w:t>]</w:t>
      </w:r>
      <w:r w:rsidR="00D44ED9">
        <w:rPr>
          <w:lang w:val="uk-UA"/>
        </w:rPr>
        <w:t xml:space="preserve"> – форсування гілки.</w:t>
      </w:r>
    </w:p>
    <w:p w14:paraId="4ECBE268" w14:textId="4AEACC0B" w:rsidR="00D44ED9" w:rsidRDefault="00D44ED9" w:rsidP="00D44ED9">
      <w:pPr>
        <w:rPr>
          <w:lang w:val="uk-UA"/>
        </w:rPr>
      </w:pPr>
      <w:r w:rsidRPr="00A268FA">
        <w:rPr>
          <w:lang w:val="uk-UA"/>
        </w:rPr>
        <w:t xml:space="preserve"> </w:t>
      </w:r>
    </w:p>
    <w:p w14:paraId="1409ACB1" w14:textId="77777777" w:rsidR="00A564FD" w:rsidRDefault="00A564FD" w:rsidP="00D44ED9">
      <w:pPr>
        <w:rPr>
          <w:lang w:val="uk-UA"/>
        </w:rPr>
      </w:pPr>
    </w:p>
    <w:p w14:paraId="023479C6" w14:textId="77777777" w:rsidR="00A564FD" w:rsidRDefault="00A564FD" w:rsidP="00D44ED9">
      <w:pPr>
        <w:rPr>
          <w:lang w:val="uk-UA"/>
        </w:rPr>
      </w:pPr>
    </w:p>
    <w:p w14:paraId="03C3E438" w14:textId="5431456B" w:rsidR="00A564FD" w:rsidRDefault="00A564FD" w:rsidP="00D44ED9">
      <w:pPr>
        <w:rPr>
          <w:lang w:val="en-US"/>
        </w:rPr>
      </w:pPr>
      <w:r w:rsidRPr="00A564FD">
        <w:rPr>
          <w:lang w:val="en-US"/>
        </w:rPr>
        <w:drawing>
          <wp:inline distT="0" distB="0" distL="0" distR="0" wp14:anchorId="0140F789" wp14:editId="76211421">
            <wp:extent cx="5944235" cy="2082165"/>
            <wp:effectExtent l="0" t="0" r="0" b="0"/>
            <wp:docPr id="963782369" name="Рисунок 1" descr="Зображення, що містить знімок екрана, текст, Операційна сист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82369" name="Рисунок 1" descr="Зображення, що містить знімок екрана, текст, Операційна сист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1E8D" w14:textId="18681C12" w:rsidR="00A564FD" w:rsidRDefault="00A268FA" w:rsidP="00A564FD">
      <w:pPr>
        <w:rPr>
          <w:lang w:val="uk-UA"/>
        </w:rPr>
      </w:pPr>
      <w:r w:rsidRPr="00A268FA">
        <w:rPr>
          <w:lang w:val="uk-UA"/>
        </w:rPr>
        <w:lastRenderedPageBreak/>
        <w:t xml:space="preserve">Для скасування локальних змін було використано скидання історії гілки через </w:t>
      </w:r>
      <w:r w:rsidRPr="00A268FA">
        <w:rPr>
          <w:i/>
          <w:iCs/>
          <w:lang w:val="uk-UA"/>
        </w:rPr>
        <w:t>git reset HEAD^</w:t>
      </w:r>
      <w:r w:rsidRPr="00A268FA">
        <w:rPr>
          <w:lang w:val="uk-UA"/>
        </w:rPr>
        <w:t xml:space="preserve">, а для безпечного скасування вже опублікованого коміту в гілці pushed виконано команду </w:t>
      </w:r>
      <w:r w:rsidRPr="00A268FA">
        <w:rPr>
          <w:i/>
          <w:iCs/>
          <w:lang w:val="uk-UA"/>
        </w:rPr>
        <w:t>git revert HEAD</w:t>
      </w:r>
      <w:r w:rsidRPr="00A268FA">
        <w:rPr>
          <w:lang w:val="uk-UA"/>
        </w:rPr>
        <w:t xml:space="preserve">, яка створила новий компенсуючий коміт C2' без перезапису публічної історії. </w:t>
      </w:r>
    </w:p>
    <w:p w14:paraId="6A884E9E" w14:textId="77777777" w:rsidR="00A268FA" w:rsidRDefault="00A268FA" w:rsidP="00A564FD">
      <w:pPr>
        <w:rPr>
          <w:lang w:val="uk-UA"/>
        </w:rPr>
      </w:pPr>
    </w:p>
    <w:p w14:paraId="5DA3EBF3" w14:textId="77777777" w:rsidR="00A268FA" w:rsidRPr="00A268FA" w:rsidRDefault="00A268FA" w:rsidP="00A564FD">
      <w:pPr>
        <w:rPr>
          <w:lang w:val="uk-UA"/>
        </w:rPr>
      </w:pPr>
    </w:p>
    <w:p w14:paraId="70C2106B" w14:textId="6884646F" w:rsidR="00A564FD" w:rsidRDefault="00A564FD" w:rsidP="00A564FD">
      <w:pPr>
        <w:rPr>
          <w:lang w:val="uk-UA"/>
        </w:rPr>
      </w:pPr>
      <w:r>
        <w:rPr>
          <w:lang w:val="en-US"/>
        </w:rPr>
        <w:t>git</w:t>
      </w:r>
      <w:r w:rsidRPr="00A268FA">
        <w:t xml:space="preserve"> </w:t>
      </w:r>
      <w:r>
        <w:rPr>
          <w:lang w:val="en-US"/>
        </w:rPr>
        <w:t>reset</w:t>
      </w:r>
      <w:r w:rsidRPr="00A268FA">
        <w:t xml:space="preserve"> – </w:t>
      </w:r>
      <w:r w:rsidR="00A268FA" w:rsidRPr="00A268FA">
        <w:t>повертає гілку назад, повністю «стираючи» наступні коміти з локальної історії (підходить тільки для комітів, які ще не відправляли на GitHub)</w:t>
      </w:r>
    </w:p>
    <w:p w14:paraId="4C35A277" w14:textId="77777777" w:rsidR="00A268FA" w:rsidRPr="00A268FA" w:rsidRDefault="00A268FA" w:rsidP="00A564FD">
      <w:pPr>
        <w:rPr>
          <w:lang w:val="uk-UA"/>
        </w:rPr>
      </w:pPr>
    </w:p>
    <w:p w14:paraId="783575F8" w14:textId="1AA435A6" w:rsidR="00A564FD" w:rsidRPr="00A268FA" w:rsidRDefault="00A564FD" w:rsidP="00A564FD">
      <w:pPr>
        <w:rPr>
          <w:lang w:val="uk-UA"/>
        </w:rPr>
      </w:pPr>
      <w:r>
        <w:rPr>
          <w:lang w:val="en-US"/>
        </w:rPr>
        <w:t>git</w:t>
      </w:r>
      <w:r w:rsidRPr="00A564FD">
        <w:rPr>
          <w:lang w:val="uk-UA"/>
        </w:rPr>
        <w:t xml:space="preserve"> </w:t>
      </w:r>
      <w:r>
        <w:rPr>
          <w:lang w:val="en-US"/>
        </w:rPr>
        <w:t>revert</w:t>
      </w:r>
      <w:r w:rsidRPr="00A564FD">
        <w:rPr>
          <w:lang w:val="uk-UA"/>
        </w:rPr>
        <w:t xml:space="preserve"> – </w:t>
      </w:r>
      <w:r w:rsidR="00A268FA" w:rsidRPr="00A268FA">
        <w:rPr>
          <w:lang w:val="uk-UA"/>
        </w:rPr>
        <w:t>скасовує зміни зазначеного коміту шляхом створення нового окремого коміту із протилежними змінами (безпечно для спільних віддалених гілок</w:t>
      </w:r>
      <w:r w:rsidR="00A268FA">
        <w:rPr>
          <w:lang w:val="uk-UA"/>
        </w:rPr>
        <w:t>)</w:t>
      </w:r>
      <w:r>
        <w:rPr>
          <w:lang w:val="uk-UA"/>
        </w:rPr>
        <w:t>.</w:t>
      </w:r>
    </w:p>
    <w:p w14:paraId="6BC86990" w14:textId="1DE893F0" w:rsidR="00A564FD" w:rsidRPr="0089465D" w:rsidRDefault="00A564FD" w:rsidP="00A564FD">
      <w:pPr>
        <w:rPr>
          <w:lang w:val="uk-UA"/>
        </w:rPr>
      </w:pPr>
    </w:p>
    <w:p w14:paraId="5E4F9547" w14:textId="77777777" w:rsidR="0089465D" w:rsidRDefault="0089465D" w:rsidP="0089465D">
      <w:pPr>
        <w:rPr>
          <w:lang w:val="uk-UA"/>
        </w:rPr>
      </w:pPr>
    </w:p>
    <w:p w14:paraId="6A72FF18" w14:textId="1FF474EC" w:rsidR="0089465D" w:rsidRDefault="00F653E1" w:rsidP="0089465D">
      <w:pPr>
        <w:rPr>
          <w:lang w:val="en-US"/>
        </w:rPr>
      </w:pPr>
      <w:r w:rsidRPr="00F653E1">
        <w:rPr>
          <w:lang w:val="en-US"/>
        </w:rPr>
        <w:drawing>
          <wp:inline distT="0" distB="0" distL="0" distR="0" wp14:anchorId="00364B05" wp14:editId="4B3AAE79">
            <wp:extent cx="5944235" cy="2036445"/>
            <wp:effectExtent l="0" t="0" r="0" b="1905"/>
            <wp:docPr id="735198231" name="Рисунок 1" descr="Зображення, що містить знімок екрана, текст, схема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8231" name="Рисунок 1" descr="Зображення, що містить знімок екрана, текст, схема, Графічний редактор&#10;&#10;Вміст на основі ШІ може бути неправильни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DA8" w14:textId="77777777" w:rsidR="00F653E1" w:rsidRDefault="00F653E1" w:rsidP="00F653E1">
      <w:pPr>
        <w:rPr>
          <w:lang w:val="en-US"/>
        </w:rPr>
      </w:pPr>
    </w:p>
    <w:p w14:paraId="0ACBD8C1" w14:textId="301C2C4C" w:rsidR="00FF78DB" w:rsidRPr="00FF78DB" w:rsidRDefault="00FF78DB" w:rsidP="00F653E1">
      <w:pPr>
        <w:rPr>
          <w:lang w:val="en-US"/>
        </w:rPr>
      </w:pPr>
      <w:r w:rsidRPr="00FF78DB">
        <w:t>За</w:t>
      </w:r>
      <w:r w:rsidRPr="00FF78DB">
        <w:rPr>
          <w:lang w:val="en-US"/>
        </w:rPr>
        <w:t xml:space="preserve"> </w:t>
      </w:r>
      <w:r w:rsidRPr="00FF78DB">
        <w:t>допомогою</w:t>
      </w:r>
      <w:r w:rsidRPr="00FF78DB">
        <w:rPr>
          <w:lang w:val="en-US"/>
        </w:rPr>
        <w:t xml:space="preserve"> </w:t>
      </w:r>
      <w:r w:rsidRPr="00FF78DB">
        <w:t>команди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 xml:space="preserve">git cherry-pick C3 C4 C7 </w:t>
      </w:r>
      <w:r w:rsidRPr="00FF78DB">
        <w:t>із</w:t>
      </w:r>
      <w:r w:rsidRPr="00FF78DB">
        <w:rPr>
          <w:lang w:val="en-US"/>
        </w:rPr>
        <w:t xml:space="preserve"> </w:t>
      </w:r>
      <w:r w:rsidRPr="00FF78DB">
        <w:t>різних</w:t>
      </w:r>
      <w:r w:rsidRPr="00FF78DB">
        <w:rPr>
          <w:lang w:val="en-US"/>
        </w:rPr>
        <w:t xml:space="preserve"> </w:t>
      </w:r>
      <w:r w:rsidRPr="00FF78DB">
        <w:t>паралельних</w:t>
      </w:r>
      <w:r w:rsidRPr="00FF78DB">
        <w:rPr>
          <w:lang w:val="en-US"/>
        </w:rPr>
        <w:t xml:space="preserve"> </w:t>
      </w:r>
      <w:r w:rsidRPr="00FF78DB">
        <w:t>робочих</w:t>
      </w:r>
      <w:r w:rsidRPr="00FF78DB">
        <w:rPr>
          <w:lang w:val="en-US"/>
        </w:rPr>
        <w:t xml:space="preserve"> </w:t>
      </w:r>
      <w:r w:rsidRPr="00FF78DB">
        <w:t>гілок</w:t>
      </w:r>
      <w:r w:rsidRPr="00FF78DB">
        <w:rPr>
          <w:lang w:val="en-US"/>
        </w:rPr>
        <w:t xml:space="preserve">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скопійовано</w:t>
      </w:r>
      <w:r w:rsidRPr="00FF78DB">
        <w:rPr>
          <w:lang w:val="en-US"/>
        </w:rPr>
        <w:t xml:space="preserve"> </w:t>
      </w:r>
      <w:r w:rsidRPr="00FF78DB">
        <w:t>та</w:t>
      </w:r>
      <w:r w:rsidRPr="00FF78DB">
        <w:rPr>
          <w:lang w:val="en-US"/>
        </w:rPr>
        <w:t xml:space="preserve"> </w:t>
      </w:r>
      <w:r w:rsidRPr="00FF78DB">
        <w:t>послідовно</w:t>
      </w:r>
      <w:r w:rsidRPr="00FF78DB">
        <w:rPr>
          <w:lang w:val="en-US"/>
        </w:rPr>
        <w:t xml:space="preserve"> </w:t>
      </w:r>
      <w:r w:rsidRPr="00FF78DB">
        <w:t>застосовано</w:t>
      </w:r>
      <w:r w:rsidRPr="00FF78DB">
        <w:rPr>
          <w:lang w:val="en-US"/>
        </w:rPr>
        <w:t xml:space="preserve"> </w:t>
      </w:r>
      <w:r w:rsidRPr="00FF78DB">
        <w:t>лише</w:t>
      </w:r>
      <w:r w:rsidRPr="00FF78DB">
        <w:rPr>
          <w:lang w:val="en-US"/>
        </w:rPr>
        <w:t xml:space="preserve"> </w:t>
      </w:r>
      <w:r w:rsidRPr="00FF78DB">
        <w:t>вибрані</w:t>
      </w:r>
      <w:r w:rsidRPr="00FF78DB">
        <w:rPr>
          <w:lang w:val="en-US"/>
        </w:rPr>
        <w:t xml:space="preserve"> </w:t>
      </w:r>
      <w:r w:rsidRPr="00FF78DB">
        <w:t>коміти</w:t>
      </w:r>
      <w:r w:rsidRPr="00FF78DB">
        <w:rPr>
          <w:lang w:val="en-US"/>
        </w:rPr>
        <w:t xml:space="preserve"> </w:t>
      </w:r>
      <w:r w:rsidRPr="00FF78DB">
        <w:t>в</w:t>
      </w:r>
      <w:r w:rsidRPr="00FF78DB">
        <w:rPr>
          <w:lang w:val="en-US"/>
        </w:rPr>
        <w:t xml:space="preserve"> </w:t>
      </w:r>
      <w:r w:rsidRPr="00FF78DB">
        <w:t>активну</w:t>
      </w:r>
      <w:r w:rsidRPr="00FF78DB">
        <w:rPr>
          <w:lang w:val="en-US"/>
        </w:rPr>
        <w:t xml:space="preserve"> </w:t>
      </w:r>
      <w:r w:rsidRPr="00FF78DB">
        <w:t>гілку</w:t>
      </w:r>
      <w:r w:rsidRPr="00FF78DB">
        <w:rPr>
          <w:lang w:val="en-US"/>
        </w:rPr>
        <w:t xml:space="preserve"> main, </w:t>
      </w:r>
      <w:r w:rsidRPr="00FF78DB">
        <w:t>що</w:t>
      </w:r>
      <w:r w:rsidRPr="00FF78DB">
        <w:rPr>
          <w:lang w:val="en-US"/>
        </w:rPr>
        <w:t xml:space="preserve"> </w:t>
      </w:r>
      <w:r w:rsidRPr="00FF78DB">
        <w:t>сформувало</w:t>
      </w:r>
      <w:r w:rsidRPr="00FF78DB">
        <w:rPr>
          <w:lang w:val="en-US"/>
        </w:rPr>
        <w:t xml:space="preserve"> </w:t>
      </w:r>
      <w:r w:rsidRPr="00FF78DB">
        <w:t>нову</w:t>
      </w:r>
      <w:r w:rsidRPr="00FF78DB">
        <w:rPr>
          <w:lang w:val="en-US"/>
        </w:rPr>
        <w:t xml:space="preserve"> </w:t>
      </w:r>
      <w:r w:rsidRPr="00FF78DB">
        <w:t>лінійну</w:t>
      </w:r>
      <w:r w:rsidRPr="00FF78DB">
        <w:rPr>
          <w:lang w:val="en-US"/>
        </w:rPr>
        <w:t xml:space="preserve"> </w:t>
      </w:r>
      <w:r w:rsidRPr="00FF78DB">
        <w:t>послідовність</w:t>
      </w:r>
      <w:r w:rsidRPr="00FF78DB">
        <w:rPr>
          <w:lang w:val="en-US"/>
        </w:rPr>
        <w:t xml:space="preserve"> </w:t>
      </w:r>
      <w:r w:rsidRPr="00FF78DB">
        <w:t>змін</w:t>
      </w:r>
      <w:r w:rsidRPr="00FF78DB">
        <w:rPr>
          <w:lang w:val="en-US"/>
        </w:rPr>
        <w:t xml:space="preserve"> </w:t>
      </w:r>
      <w:r w:rsidRPr="00FF78DB">
        <w:t>без</w:t>
      </w:r>
      <w:r w:rsidRPr="00FF78DB">
        <w:rPr>
          <w:lang w:val="en-US"/>
        </w:rPr>
        <w:t xml:space="preserve"> </w:t>
      </w:r>
      <w:r w:rsidRPr="00FF78DB">
        <w:t>потреби</w:t>
      </w:r>
      <w:r w:rsidRPr="00FF78DB">
        <w:rPr>
          <w:lang w:val="en-US"/>
        </w:rPr>
        <w:t xml:space="preserve"> </w:t>
      </w:r>
      <w:r w:rsidRPr="00FF78DB">
        <w:t>повного</w:t>
      </w:r>
      <w:r w:rsidRPr="00FF78DB">
        <w:rPr>
          <w:lang w:val="en-US"/>
        </w:rPr>
        <w:t xml:space="preserve"> </w:t>
      </w:r>
      <w:r w:rsidRPr="00FF78DB">
        <w:t>злиття</w:t>
      </w:r>
      <w:r w:rsidRPr="00FF78DB">
        <w:rPr>
          <w:lang w:val="en-US"/>
        </w:rPr>
        <w:t xml:space="preserve"> </w:t>
      </w:r>
      <w:r w:rsidRPr="00FF78DB">
        <w:t>гілок</w:t>
      </w:r>
      <w:r w:rsidRPr="00FF78DB">
        <w:rPr>
          <w:lang w:val="en-US"/>
        </w:rPr>
        <w:t>.</w:t>
      </w:r>
    </w:p>
    <w:p w14:paraId="479D2AD0" w14:textId="77777777" w:rsidR="00FF78DB" w:rsidRDefault="00FF78DB" w:rsidP="00F653E1">
      <w:pPr>
        <w:rPr>
          <w:lang w:val="uk-UA"/>
        </w:rPr>
      </w:pPr>
    </w:p>
    <w:p w14:paraId="1DF3A98D" w14:textId="4947192A" w:rsidR="00F653E1" w:rsidRDefault="00F653E1" w:rsidP="00F653E1">
      <w:pPr>
        <w:rPr>
          <w:lang w:val="uk-UA"/>
        </w:rPr>
      </w:pPr>
      <w:r>
        <w:rPr>
          <w:lang w:val="en-US"/>
        </w:rPr>
        <w:t>git</w:t>
      </w:r>
      <w:r w:rsidRPr="00FF78DB">
        <w:rPr>
          <w:lang w:val="uk-UA"/>
        </w:rPr>
        <w:t xml:space="preserve"> </w:t>
      </w:r>
      <w:r>
        <w:rPr>
          <w:lang w:val="en-US"/>
        </w:rPr>
        <w:t>cherry</w:t>
      </w:r>
      <w:r w:rsidRPr="00FF78DB">
        <w:rPr>
          <w:lang w:val="uk-UA"/>
        </w:rPr>
        <w:t>-</w:t>
      </w:r>
      <w:r>
        <w:rPr>
          <w:lang w:val="en-US"/>
        </w:rPr>
        <w:t>pick</w:t>
      </w:r>
      <w:r w:rsidRPr="00FF78DB">
        <w:rPr>
          <w:lang w:val="uk-UA"/>
        </w:rPr>
        <w:t xml:space="preserve"> – </w:t>
      </w:r>
      <w:r>
        <w:rPr>
          <w:lang w:val="uk-UA"/>
        </w:rPr>
        <w:t>копією</w:t>
      </w:r>
      <w:r w:rsidRPr="00FF78DB">
        <w:rPr>
          <w:lang w:val="uk-UA"/>
        </w:rPr>
        <w:t xml:space="preserve"> конкретний комміт (або кілька) з однієї гілки та застос</w:t>
      </w:r>
      <w:r>
        <w:rPr>
          <w:lang w:val="uk-UA"/>
        </w:rPr>
        <w:t>овує</w:t>
      </w:r>
      <w:r w:rsidRPr="00FF78DB">
        <w:rPr>
          <w:lang w:val="uk-UA"/>
        </w:rPr>
        <w:t xml:space="preserve"> його поверх поточної гілки як новий комміт з новим хешем</w:t>
      </w:r>
      <w:r>
        <w:rPr>
          <w:lang w:val="uk-UA"/>
        </w:rPr>
        <w:t>.</w:t>
      </w:r>
    </w:p>
    <w:p w14:paraId="6BBC54FF" w14:textId="77777777" w:rsidR="00F653E1" w:rsidRDefault="00F653E1" w:rsidP="00F653E1">
      <w:pPr>
        <w:rPr>
          <w:lang w:val="uk-UA"/>
        </w:rPr>
      </w:pPr>
    </w:p>
    <w:p w14:paraId="5F4F6E3C" w14:textId="59E46AA4" w:rsidR="00F653E1" w:rsidRDefault="00A45677" w:rsidP="00F653E1">
      <w:pPr>
        <w:rPr>
          <w:lang w:val="en-US"/>
        </w:rPr>
      </w:pPr>
      <w:r w:rsidRPr="00A45677">
        <w:rPr>
          <w:lang w:val="en-US"/>
        </w:rPr>
        <w:drawing>
          <wp:inline distT="0" distB="0" distL="0" distR="0" wp14:anchorId="2ADBEDD8" wp14:editId="1BB79674">
            <wp:extent cx="5944235" cy="2378710"/>
            <wp:effectExtent l="0" t="0" r="0" b="2540"/>
            <wp:docPr id="1022851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1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C4F7" w14:textId="77777777" w:rsidR="00A45677" w:rsidRDefault="00A45677" w:rsidP="00A45677">
      <w:pPr>
        <w:rPr>
          <w:lang w:val="en-US"/>
        </w:rPr>
      </w:pPr>
    </w:p>
    <w:p w14:paraId="2718BEA4" w14:textId="25DE528B" w:rsidR="00FF78DB" w:rsidRPr="00FF78DB" w:rsidRDefault="00FF78DB" w:rsidP="00A45677">
      <w:pPr>
        <w:rPr>
          <w:lang w:val="en-US"/>
        </w:rPr>
      </w:pPr>
      <w:r w:rsidRPr="00FF78DB">
        <w:t>За</w:t>
      </w:r>
      <w:r w:rsidRPr="00FF78DB">
        <w:rPr>
          <w:lang w:val="en-US"/>
        </w:rPr>
        <w:t xml:space="preserve"> </w:t>
      </w:r>
      <w:r w:rsidRPr="00FF78DB">
        <w:t>допомогою</w:t>
      </w:r>
      <w:r w:rsidRPr="00FF78DB">
        <w:rPr>
          <w:lang w:val="en-US"/>
        </w:rPr>
        <w:t xml:space="preserve"> </w:t>
      </w:r>
      <w:r w:rsidRPr="00FF78DB">
        <w:t>команди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rebase -i HEAD~4</w:t>
      </w:r>
      <w:r w:rsidRPr="00FF78DB">
        <w:rPr>
          <w:lang w:val="en-US"/>
        </w:rPr>
        <w:t xml:space="preserve">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відкрито</w:t>
      </w:r>
      <w:r w:rsidRPr="00FF78DB">
        <w:rPr>
          <w:lang w:val="en-US"/>
        </w:rPr>
        <w:t xml:space="preserve"> </w:t>
      </w:r>
      <w:r w:rsidRPr="00FF78DB">
        <w:t>діалог</w:t>
      </w:r>
      <w:r w:rsidRPr="00FF78DB">
        <w:rPr>
          <w:lang w:val="en-US"/>
        </w:rPr>
        <w:t xml:space="preserve"> </w:t>
      </w:r>
      <w:r w:rsidRPr="00FF78DB">
        <w:t>інтерактивного</w:t>
      </w:r>
      <w:r w:rsidRPr="00FF78DB">
        <w:rPr>
          <w:lang w:val="en-US"/>
        </w:rPr>
        <w:t xml:space="preserve"> </w:t>
      </w:r>
      <w:r w:rsidRPr="00FF78DB">
        <w:t>перебазування</w:t>
      </w:r>
      <w:r w:rsidRPr="00FF78DB">
        <w:rPr>
          <w:lang w:val="en-US"/>
        </w:rPr>
        <w:t xml:space="preserve">, </w:t>
      </w:r>
      <w:r w:rsidRPr="00FF78DB">
        <w:t>де</w:t>
      </w:r>
      <w:r w:rsidRPr="00FF78DB">
        <w:rPr>
          <w:lang w:val="en-US"/>
        </w:rPr>
        <w:t xml:space="preserve"> </w:t>
      </w:r>
      <w:r w:rsidRPr="00FF78DB">
        <w:t>змінено</w:t>
      </w:r>
      <w:r w:rsidRPr="00FF78DB">
        <w:rPr>
          <w:lang w:val="en-US"/>
        </w:rPr>
        <w:t xml:space="preserve"> </w:t>
      </w:r>
      <w:r w:rsidRPr="00FF78DB">
        <w:t>порядок</w:t>
      </w:r>
      <w:r w:rsidRPr="00FF78DB">
        <w:rPr>
          <w:lang w:val="en-US"/>
        </w:rPr>
        <w:t xml:space="preserve"> </w:t>
      </w:r>
      <w:r w:rsidRPr="00FF78DB">
        <w:t>останніх</w:t>
      </w:r>
      <w:r w:rsidRPr="00FF78DB">
        <w:rPr>
          <w:lang w:val="en-US"/>
        </w:rPr>
        <w:t xml:space="preserve"> </w:t>
      </w:r>
      <w:r w:rsidRPr="00FF78DB">
        <w:t>комітів</w:t>
      </w:r>
      <w:r w:rsidRPr="00FF78DB">
        <w:rPr>
          <w:lang w:val="en-US"/>
        </w:rPr>
        <w:t xml:space="preserve"> </w:t>
      </w:r>
      <w:r w:rsidRPr="00FF78DB">
        <w:t>та</w:t>
      </w:r>
      <w:r w:rsidRPr="00FF78DB">
        <w:rPr>
          <w:lang w:val="en-US"/>
        </w:rPr>
        <w:t xml:space="preserve"> </w:t>
      </w:r>
      <w:r w:rsidRPr="00FF78DB">
        <w:t>відкинуто</w:t>
      </w:r>
      <w:r w:rsidRPr="00FF78DB">
        <w:rPr>
          <w:lang w:val="en-US"/>
        </w:rPr>
        <w:t xml:space="preserve"> </w:t>
      </w:r>
      <w:r w:rsidRPr="00FF78DB">
        <w:t>непотрібні</w:t>
      </w:r>
      <w:r w:rsidRPr="00FF78DB">
        <w:rPr>
          <w:lang w:val="en-US"/>
        </w:rPr>
        <w:t xml:space="preserve">, </w:t>
      </w:r>
      <w:r w:rsidRPr="00FF78DB">
        <w:t>що</w:t>
      </w:r>
      <w:r w:rsidRPr="00FF78DB">
        <w:rPr>
          <w:lang w:val="en-US"/>
        </w:rPr>
        <w:t xml:space="preserve"> </w:t>
      </w:r>
      <w:r w:rsidRPr="00FF78DB">
        <w:t>дало</w:t>
      </w:r>
      <w:r w:rsidRPr="00FF78DB">
        <w:rPr>
          <w:lang w:val="en-US"/>
        </w:rPr>
        <w:t xml:space="preserve"> </w:t>
      </w:r>
      <w:r w:rsidRPr="00FF78DB">
        <w:t>змогу</w:t>
      </w:r>
      <w:r w:rsidRPr="00FF78DB">
        <w:rPr>
          <w:lang w:val="en-US"/>
        </w:rPr>
        <w:t xml:space="preserve"> </w:t>
      </w:r>
      <w:r w:rsidRPr="00FF78DB">
        <w:t>реорганізувати</w:t>
      </w:r>
      <w:r w:rsidRPr="00FF78DB">
        <w:rPr>
          <w:lang w:val="en-US"/>
        </w:rPr>
        <w:t xml:space="preserve"> </w:t>
      </w:r>
      <w:r w:rsidRPr="00FF78DB">
        <w:t>історію</w:t>
      </w:r>
      <w:r w:rsidRPr="00FF78DB">
        <w:rPr>
          <w:lang w:val="en-US"/>
        </w:rPr>
        <w:t xml:space="preserve"> </w:t>
      </w:r>
      <w:r w:rsidRPr="00FF78DB">
        <w:t>гілки</w:t>
      </w:r>
      <w:r w:rsidRPr="00FF78DB">
        <w:rPr>
          <w:lang w:val="en-US"/>
        </w:rPr>
        <w:t xml:space="preserve"> main </w:t>
      </w:r>
      <w:r w:rsidRPr="00FF78DB">
        <w:t>у</w:t>
      </w:r>
      <w:r w:rsidRPr="00FF78DB">
        <w:rPr>
          <w:lang w:val="en-US"/>
        </w:rPr>
        <w:t xml:space="preserve"> </w:t>
      </w:r>
      <w:r w:rsidRPr="00FF78DB">
        <w:t>чисту</w:t>
      </w:r>
      <w:r w:rsidRPr="00FF78DB">
        <w:rPr>
          <w:lang w:val="en-US"/>
        </w:rPr>
        <w:t xml:space="preserve"> </w:t>
      </w:r>
      <w:r w:rsidRPr="00FF78DB">
        <w:t>й</w:t>
      </w:r>
      <w:r w:rsidRPr="00FF78DB">
        <w:rPr>
          <w:lang w:val="en-US"/>
        </w:rPr>
        <w:t xml:space="preserve"> </w:t>
      </w:r>
      <w:r w:rsidRPr="00FF78DB">
        <w:t>логічну</w:t>
      </w:r>
      <w:r w:rsidRPr="00FF78DB">
        <w:rPr>
          <w:lang w:val="en-US"/>
        </w:rPr>
        <w:t xml:space="preserve"> </w:t>
      </w:r>
      <w:r w:rsidRPr="00FF78DB">
        <w:t>послідовність</w:t>
      </w:r>
      <w:r w:rsidRPr="00FF78DB">
        <w:rPr>
          <w:lang w:val="en-US"/>
        </w:rPr>
        <w:t xml:space="preserve"> </w:t>
      </w:r>
      <w:r w:rsidRPr="00FF78DB">
        <w:t>перед</w:t>
      </w:r>
      <w:r w:rsidRPr="00FF78DB">
        <w:rPr>
          <w:lang w:val="en-US"/>
        </w:rPr>
        <w:t xml:space="preserve"> </w:t>
      </w:r>
      <w:r w:rsidRPr="00FF78DB">
        <w:t>відправкою</w:t>
      </w:r>
      <w:r w:rsidRPr="00FF78DB">
        <w:rPr>
          <w:lang w:val="en-US"/>
        </w:rPr>
        <w:t xml:space="preserve"> </w:t>
      </w:r>
      <w:r w:rsidRPr="00FF78DB">
        <w:t>змін</w:t>
      </w:r>
      <w:r w:rsidRPr="00FF78DB">
        <w:rPr>
          <w:lang w:val="en-US"/>
        </w:rPr>
        <w:t xml:space="preserve"> </w:t>
      </w:r>
      <w:r w:rsidRPr="00FF78DB">
        <w:t>у</w:t>
      </w:r>
      <w:r w:rsidRPr="00FF78DB">
        <w:rPr>
          <w:lang w:val="en-US"/>
        </w:rPr>
        <w:t xml:space="preserve"> </w:t>
      </w:r>
      <w:r w:rsidRPr="00FF78DB">
        <w:t>віддалений</w:t>
      </w:r>
      <w:r w:rsidRPr="00FF78DB">
        <w:rPr>
          <w:lang w:val="en-US"/>
        </w:rPr>
        <w:t xml:space="preserve"> </w:t>
      </w:r>
      <w:r w:rsidRPr="00FF78DB">
        <w:t>репозиторій</w:t>
      </w:r>
      <w:r w:rsidRPr="00FF78DB">
        <w:rPr>
          <w:lang w:val="en-US"/>
        </w:rPr>
        <w:t>.</w:t>
      </w:r>
    </w:p>
    <w:p w14:paraId="3C9CB84E" w14:textId="35EF5C1D" w:rsidR="00FF78DB" w:rsidRDefault="00FF78DB" w:rsidP="00A45677">
      <w:pPr>
        <w:rPr>
          <w:lang w:val="en-US"/>
        </w:rPr>
      </w:pPr>
      <w:r w:rsidRPr="00FF78DB">
        <w:rPr>
          <w:lang w:val="en-US"/>
        </w:rPr>
        <w:lastRenderedPageBreak/>
        <w:t xml:space="preserve">git rebase -i </w:t>
      </w:r>
      <w:r w:rsidRPr="00FF78DB">
        <w:rPr>
          <w:lang w:val="en-US"/>
        </w:rPr>
        <w:t>[</w:t>
      </w:r>
      <w:r w:rsidRPr="00FF78DB">
        <w:t>ціль</w:t>
      </w:r>
      <w:r w:rsidRPr="00FF78DB">
        <w:rPr>
          <w:lang w:val="en-US"/>
        </w:rPr>
        <w:t>]</w:t>
      </w:r>
      <w:r w:rsidRPr="00FF78DB">
        <w:rPr>
          <w:lang w:val="en-US"/>
        </w:rPr>
        <w:t xml:space="preserve"> — </w:t>
      </w:r>
      <w:r w:rsidRPr="00FF78DB">
        <w:t>запускає</w:t>
      </w:r>
      <w:r w:rsidRPr="00FF78DB">
        <w:rPr>
          <w:lang w:val="en-US"/>
        </w:rPr>
        <w:t xml:space="preserve"> </w:t>
      </w:r>
      <w:r w:rsidRPr="00FF78DB">
        <w:t>інтерактивний</w:t>
      </w:r>
      <w:r w:rsidRPr="00FF78DB">
        <w:rPr>
          <w:lang w:val="en-US"/>
        </w:rPr>
        <w:t xml:space="preserve"> </w:t>
      </w:r>
      <w:r w:rsidRPr="00FF78DB">
        <w:t>режим</w:t>
      </w:r>
      <w:r w:rsidRPr="00FF78DB">
        <w:rPr>
          <w:lang w:val="en-US"/>
        </w:rPr>
        <w:t xml:space="preserve"> </w:t>
      </w:r>
      <w:r w:rsidRPr="00FF78DB">
        <w:t>перебазування</w:t>
      </w:r>
      <w:r w:rsidRPr="00FF78DB">
        <w:rPr>
          <w:lang w:val="en-US"/>
        </w:rPr>
        <w:t xml:space="preserve">, </w:t>
      </w:r>
      <w:r w:rsidRPr="00FF78DB">
        <w:t>який</w:t>
      </w:r>
      <w:r w:rsidRPr="00FF78DB">
        <w:rPr>
          <w:lang w:val="en-US"/>
        </w:rPr>
        <w:t xml:space="preserve"> </w:t>
      </w:r>
      <w:r w:rsidRPr="00FF78DB">
        <w:t>дає</w:t>
      </w:r>
      <w:r w:rsidRPr="00FF78DB">
        <w:rPr>
          <w:lang w:val="en-US"/>
        </w:rPr>
        <w:t xml:space="preserve"> </w:t>
      </w:r>
      <w:r w:rsidRPr="00FF78DB">
        <w:t>змогу</w:t>
      </w:r>
      <w:r w:rsidRPr="00FF78DB">
        <w:rPr>
          <w:lang w:val="en-US"/>
        </w:rPr>
        <w:t xml:space="preserve"> </w:t>
      </w:r>
      <w:r w:rsidRPr="00FF78DB">
        <w:t>гнучко</w:t>
      </w:r>
      <w:r w:rsidRPr="00FF78DB">
        <w:rPr>
          <w:lang w:val="en-US"/>
        </w:rPr>
        <w:t xml:space="preserve"> </w:t>
      </w:r>
      <w:r w:rsidRPr="00FF78DB">
        <w:t>змінювати</w:t>
      </w:r>
      <w:r w:rsidRPr="00FF78DB">
        <w:rPr>
          <w:lang w:val="en-US"/>
        </w:rPr>
        <w:t xml:space="preserve"> </w:t>
      </w:r>
      <w:r w:rsidRPr="00FF78DB">
        <w:t>порядок</w:t>
      </w:r>
      <w:r w:rsidRPr="00FF78DB">
        <w:rPr>
          <w:lang w:val="en-US"/>
        </w:rPr>
        <w:t xml:space="preserve"> </w:t>
      </w:r>
      <w:r w:rsidRPr="00FF78DB">
        <w:t>комітів</w:t>
      </w:r>
      <w:r w:rsidRPr="00FF78DB">
        <w:rPr>
          <w:lang w:val="en-US"/>
        </w:rPr>
        <w:t xml:space="preserve">, </w:t>
      </w:r>
      <w:r w:rsidRPr="00FF78DB">
        <w:t>об</w:t>
      </w:r>
      <w:r w:rsidRPr="00FF78DB">
        <w:rPr>
          <w:lang w:val="en-US"/>
        </w:rPr>
        <w:t>'</w:t>
      </w:r>
      <w:r w:rsidRPr="00FF78DB">
        <w:t>єднувати</w:t>
      </w:r>
      <w:r w:rsidRPr="00FF78DB">
        <w:rPr>
          <w:lang w:val="en-US"/>
        </w:rPr>
        <w:t xml:space="preserve"> (squash), </w:t>
      </w:r>
      <w:r w:rsidRPr="00FF78DB">
        <w:t>редагувати</w:t>
      </w:r>
      <w:r w:rsidRPr="00FF78DB">
        <w:rPr>
          <w:lang w:val="en-US"/>
        </w:rPr>
        <w:t xml:space="preserve"> </w:t>
      </w:r>
      <w:r w:rsidRPr="00FF78DB">
        <w:t>або</w:t>
      </w:r>
      <w:r w:rsidRPr="00FF78DB">
        <w:rPr>
          <w:lang w:val="en-US"/>
        </w:rPr>
        <w:t xml:space="preserve"> </w:t>
      </w:r>
      <w:r w:rsidRPr="00FF78DB">
        <w:t>видаляти</w:t>
      </w:r>
      <w:r w:rsidRPr="00FF78DB">
        <w:rPr>
          <w:lang w:val="en-US"/>
        </w:rPr>
        <w:t xml:space="preserve"> </w:t>
      </w:r>
      <w:r w:rsidRPr="00FF78DB">
        <w:t>їх</w:t>
      </w:r>
      <w:r w:rsidRPr="00FF78DB">
        <w:rPr>
          <w:lang w:val="en-US"/>
        </w:rPr>
        <w:t xml:space="preserve"> </w:t>
      </w:r>
      <w:r w:rsidRPr="00FF78DB">
        <w:t>з</w:t>
      </w:r>
      <w:r w:rsidRPr="00FF78DB">
        <w:rPr>
          <w:lang w:val="en-US"/>
        </w:rPr>
        <w:t xml:space="preserve"> </w:t>
      </w:r>
      <w:r w:rsidRPr="00FF78DB">
        <w:t>історії</w:t>
      </w:r>
      <w:r w:rsidRPr="00FF78DB">
        <w:rPr>
          <w:lang w:val="en-US"/>
        </w:rPr>
        <w:t>.</w:t>
      </w:r>
    </w:p>
    <w:p w14:paraId="323713D3" w14:textId="77777777" w:rsidR="00FF78DB" w:rsidRDefault="00FF78DB" w:rsidP="00A45677">
      <w:pPr>
        <w:rPr>
          <w:lang w:val="en-US"/>
        </w:rPr>
      </w:pPr>
    </w:p>
    <w:p w14:paraId="53EC9E05" w14:textId="28B30205" w:rsidR="00FF78DB" w:rsidRPr="00FF78DB" w:rsidRDefault="00FF78DB" w:rsidP="00A45677">
      <w:r w:rsidRPr="00FF78DB">
        <w:t xml:space="preserve">оператор </w:t>
      </w:r>
      <w:r w:rsidRPr="00FF78DB">
        <w:t>“</w:t>
      </w:r>
      <w:r w:rsidRPr="00FF78DB">
        <w:t>~</w:t>
      </w:r>
      <w:r w:rsidRPr="00FF78DB">
        <w:t>”</w:t>
      </w:r>
      <w:r w:rsidRPr="00FF78DB">
        <w:t xml:space="preserve"> (тильда) — переходить назад на вказану кількість поколінь батьківських комітів (наприклад, HEAD~4 — на 4 коміти назад).</w:t>
      </w:r>
    </w:p>
    <w:p w14:paraId="209B9405" w14:textId="77777777" w:rsidR="00FF78DB" w:rsidRDefault="00FF78DB" w:rsidP="00A45677">
      <w:pPr>
        <w:rPr>
          <w:lang w:val="uk-UA"/>
        </w:rPr>
      </w:pPr>
    </w:p>
    <w:p w14:paraId="5550183E" w14:textId="325B50ED" w:rsidR="00A45677" w:rsidRDefault="00A45677" w:rsidP="00A45677">
      <w:pPr>
        <w:rPr>
          <w:lang w:val="en-US"/>
        </w:rPr>
      </w:pPr>
      <w:r w:rsidRPr="00A45677">
        <w:rPr>
          <w:lang w:val="en-US"/>
        </w:rPr>
        <w:drawing>
          <wp:inline distT="0" distB="0" distL="0" distR="0" wp14:anchorId="743C4FF6" wp14:editId="399235A4">
            <wp:extent cx="5944235" cy="2526030"/>
            <wp:effectExtent l="0" t="0" r="0" b="7620"/>
            <wp:docPr id="1656381039" name="Рисунок 1" descr="Зображення, що містить текст, знімок екрана, програмне забезпечення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1039" name="Рисунок 1" descr="Зображення, що містить текст, знімок екрана, програмне забезпечення, схема&#10;&#10;Вміст на основі ШІ може бути неправильни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D98A" w14:textId="77777777" w:rsidR="00A45677" w:rsidRDefault="00A45677" w:rsidP="00A45677">
      <w:pPr>
        <w:rPr>
          <w:lang w:val="en-US"/>
        </w:rPr>
      </w:pPr>
    </w:p>
    <w:p w14:paraId="0C6081E6" w14:textId="362D70F2" w:rsidR="00FF78DB" w:rsidRPr="00FF78DB" w:rsidRDefault="00FF78DB" w:rsidP="00A45677">
      <w:pPr>
        <w:rPr>
          <w:lang w:val="en-US"/>
        </w:rPr>
      </w:pPr>
      <w:r w:rsidRPr="00FF78DB">
        <w:t>Використовуючи</w:t>
      </w:r>
      <w:r w:rsidRPr="00FF78DB">
        <w:rPr>
          <w:lang w:val="en-US"/>
        </w:rPr>
        <w:t xml:space="preserve"> </w:t>
      </w:r>
      <w:r w:rsidRPr="00FF78DB">
        <w:t>покрокову</w:t>
      </w:r>
      <w:r w:rsidRPr="00FF78DB">
        <w:rPr>
          <w:lang w:val="en-US"/>
        </w:rPr>
        <w:t xml:space="preserve"> </w:t>
      </w:r>
      <w:r w:rsidRPr="00FF78DB">
        <w:t>індексацію</w:t>
      </w:r>
      <w:r w:rsidRPr="00FF78DB">
        <w:rPr>
          <w:lang w:val="en-US"/>
        </w:rPr>
        <w:t xml:space="preserve"> </w:t>
      </w:r>
      <w:r w:rsidRPr="00FF78DB">
        <w:t>через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add &lt;</w:t>
      </w:r>
      <w:r w:rsidRPr="00FF78DB">
        <w:rPr>
          <w:i/>
          <w:iCs/>
        </w:rPr>
        <w:t>файл</w:t>
      </w:r>
      <w:r w:rsidRPr="00FF78DB">
        <w:rPr>
          <w:i/>
          <w:iCs/>
          <w:lang w:val="en-US"/>
        </w:rPr>
        <w:t>&gt;</w:t>
      </w:r>
      <w:r w:rsidRPr="00FF78DB">
        <w:rPr>
          <w:lang w:val="en-US"/>
        </w:rPr>
        <w:t xml:space="preserve"> </w:t>
      </w:r>
      <w:r w:rsidRPr="00FF78DB">
        <w:t>із</w:t>
      </w:r>
      <w:r w:rsidRPr="00FF78DB">
        <w:rPr>
          <w:lang w:val="en-US"/>
        </w:rPr>
        <w:t xml:space="preserve"> </w:t>
      </w:r>
      <w:r w:rsidRPr="00FF78DB">
        <w:t>наступною</w:t>
      </w:r>
      <w:r w:rsidRPr="00FF78DB">
        <w:rPr>
          <w:lang w:val="en-US"/>
        </w:rPr>
        <w:t xml:space="preserve"> </w:t>
      </w:r>
      <w:r w:rsidRPr="00FF78DB">
        <w:t>фіксацією</w:t>
      </w:r>
      <w:r w:rsidRPr="00FF78DB">
        <w:rPr>
          <w:lang w:val="en-US"/>
        </w:rPr>
        <w:t xml:space="preserve"> </w:t>
      </w:r>
      <w:r w:rsidRPr="00FF78DB">
        <w:t>через</w:t>
      </w:r>
      <w:r w:rsidRPr="00FF78DB">
        <w:rPr>
          <w:lang w:val="en-US"/>
        </w:rPr>
        <w:t xml:space="preserve"> git commit, </w:t>
      </w:r>
      <w:r w:rsidRPr="00FF78DB">
        <w:t>окремі</w:t>
      </w:r>
      <w:r w:rsidRPr="00FF78DB">
        <w:rPr>
          <w:lang w:val="en-US"/>
        </w:rPr>
        <w:t xml:space="preserve"> </w:t>
      </w:r>
      <w:r w:rsidRPr="00FF78DB">
        <w:t>змінені</w:t>
      </w:r>
      <w:r w:rsidRPr="00FF78DB">
        <w:rPr>
          <w:lang w:val="en-US"/>
        </w:rPr>
        <w:t xml:space="preserve"> </w:t>
      </w:r>
      <w:r w:rsidRPr="00FF78DB">
        <w:t>файли</w:t>
      </w:r>
      <w:r w:rsidRPr="00FF78DB">
        <w:rPr>
          <w:lang w:val="en-US"/>
        </w:rPr>
        <w:t xml:space="preserve"> (app.js </w:t>
      </w:r>
      <w:r w:rsidRPr="00FF78DB">
        <w:t>та</w:t>
      </w:r>
      <w:r w:rsidRPr="00FF78DB">
        <w:rPr>
          <w:lang w:val="en-US"/>
        </w:rPr>
        <w:t xml:space="preserve"> styles.css)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збережено</w:t>
      </w:r>
      <w:r w:rsidRPr="00FF78DB">
        <w:rPr>
          <w:lang w:val="en-US"/>
        </w:rPr>
        <w:t xml:space="preserve"> </w:t>
      </w:r>
      <w:r w:rsidRPr="00FF78DB">
        <w:t>у</w:t>
      </w:r>
      <w:r w:rsidRPr="00FF78DB">
        <w:rPr>
          <w:lang w:val="en-US"/>
        </w:rPr>
        <w:t xml:space="preserve"> </w:t>
      </w:r>
      <w:r w:rsidRPr="00FF78DB">
        <w:t>вигляді</w:t>
      </w:r>
      <w:r w:rsidRPr="00FF78DB">
        <w:rPr>
          <w:lang w:val="en-US"/>
        </w:rPr>
        <w:t xml:space="preserve"> </w:t>
      </w:r>
      <w:r w:rsidRPr="00FF78DB">
        <w:t>двох</w:t>
      </w:r>
      <w:r w:rsidRPr="00FF78DB">
        <w:rPr>
          <w:lang w:val="en-US"/>
        </w:rPr>
        <w:t xml:space="preserve"> </w:t>
      </w:r>
      <w:r w:rsidRPr="00FF78DB">
        <w:t>ізольованих</w:t>
      </w:r>
      <w:r w:rsidRPr="00FF78DB">
        <w:rPr>
          <w:lang w:val="en-US"/>
        </w:rPr>
        <w:t xml:space="preserve"> </w:t>
      </w:r>
      <w:r w:rsidRPr="00FF78DB">
        <w:t>комітів</w:t>
      </w:r>
      <w:r w:rsidRPr="00FF78DB">
        <w:rPr>
          <w:lang w:val="en-US"/>
        </w:rPr>
        <w:t xml:space="preserve"> C2 </w:t>
      </w:r>
      <w:r w:rsidRPr="00FF78DB">
        <w:t>та</w:t>
      </w:r>
      <w:r w:rsidRPr="00FF78DB">
        <w:rPr>
          <w:lang w:val="en-US"/>
        </w:rPr>
        <w:t xml:space="preserve"> C3</w:t>
      </w:r>
    </w:p>
    <w:p w14:paraId="33EAD1AE" w14:textId="77777777" w:rsidR="00FF78DB" w:rsidRDefault="00FF78DB" w:rsidP="00A45677">
      <w:pPr>
        <w:rPr>
          <w:lang w:val="en-US"/>
        </w:rPr>
      </w:pPr>
    </w:p>
    <w:p w14:paraId="2CC5EB6A" w14:textId="2F51FC64" w:rsidR="00A45677" w:rsidRDefault="00A45677" w:rsidP="00A45677">
      <w:pPr>
        <w:rPr>
          <w:lang w:val="en-US"/>
        </w:rPr>
      </w:pPr>
      <w:r>
        <w:rPr>
          <w:lang w:val="en-US"/>
        </w:rPr>
        <w:t xml:space="preserve">git add – </w:t>
      </w:r>
      <w:r w:rsidRPr="00A45677">
        <w:t>додає</w:t>
      </w:r>
      <w:r w:rsidRPr="00A45677">
        <w:rPr>
          <w:lang w:val="en-US"/>
        </w:rPr>
        <w:t xml:space="preserve"> </w:t>
      </w:r>
      <w:r w:rsidRPr="00A45677">
        <w:t>змінені</w:t>
      </w:r>
      <w:r w:rsidRPr="00A45677">
        <w:rPr>
          <w:lang w:val="en-US"/>
        </w:rPr>
        <w:t xml:space="preserve"> </w:t>
      </w:r>
      <w:r w:rsidRPr="00A45677">
        <w:t>та</w:t>
      </w:r>
      <w:r w:rsidRPr="00A45677">
        <w:rPr>
          <w:lang w:val="en-US"/>
        </w:rPr>
        <w:t xml:space="preserve"> </w:t>
      </w:r>
      <w:r w:rsidRPr="00A45677">
        <w:t>нові</w:t>
      </w:r>
      <w:r w:rsidRPr="00A45677">
        <w:rPr>
          <w:lang w:val="en-US"/>
        </w:rPr>
        <w:t xml:space="preserve"> </w:t>
      </w:r>
      <w:r w:rsidRPr="00A45677">
        <w:t>файли</w:t>
      </w:r>
      <w:r w:rsidRPr="00A45677">
        <w:rPr>
          <w:lang w:val="en-US"/>
        </w:rPr>
        <w:t xml:space="preserve"> </w:t>
      </w:r>
      <w:r w:rsidRPr="00A45677">
        <w:t>до</w:t>
      </w:r>
      <w:r w:rsidRPr="00A45677">
        <w:rPr>
          <w:lang w:val="en-US"/>
        </w:rPr>
        <w:t xml:space="preserve"> </w:t>
      </w:r>
      <w:r w:rsidRPr="00A45677">
        <w:t>проміжної</w:t>
      </w:r>
      <w:r w:rsidRPr="00A45677">
        <w:rPr>
          <w:lang w:val="en-US"/>
        </w:rPr>
        <w:t xml:space="preserve"> </w:t>
      </w:r>
      <w:r w:rsidRPr="00A45677">
        <w:t>зони</w:t>
      </w:r>
      <w:r w:rsidRPr="00A45677">
        <w:rPr>
          <w:lang w:val="en-US"/>
        </w:rPr>
        <w:t xml:space="preserve"> (staging area), </w:t>
      </w:r>
      <w:r w:rsidRPr="00A45677">
        <w:t>готуючи</w:t>
      </w:r>
      <w:r w:rsidRPr="00A45677">
        <w:rPr>
          <w:lang w:val="en-US"/>
        </w:rPr>
        <w:t xml:space="preserve"> </w:t>
      </w:r>
      <w:r w:rsidRPr="00A45677">
        <w:t>їх</w:t>
      </w:r>
      <w:r w:rsidRPr="00A45677">
        <w:rPr>
          <w:lang w:val="en-US"/>
        </w:rPr>
        <w:t xml:space="preserve"> </w:t>
      </w:r>
      <w:r w:rsidRPr="00A45677">
        <w:t>до</w:t>
      </w:r>
      <w:r w:rsidRPr="00A45677">
        <w:rPr>
          <w:lang w:val="en-US"/>
        </w:rPr>
        <w:t xml:space="preserve"> </w:t>
      </w:r>
      <w:r w:rsidRPr="00A45677">
        <w:t>створення</w:t>
      </w:r>
      <w:r w:rsidRPr="00A45677">
        <w:rPr>
          <w:lang w:val="en-US"/>
        </w:rPr>
        <w:t xml:space="preserve"> </w:t>
      </w:r>
      <w:r w:rsidRPr="00A45677">
        <w:t>наступного</w:t>
      </w:r>
      <w:r w:rsidRPr="00A45677">
        <w:rPr>
          <w:lang w:val="en-US"/>
        </w:rPr>
        <w:t xml:space="preserve"> </w:t>
      </w:r>
      <w:r w:rsidRPr="00A45677">
        <w:t>коміту</w:t>
      </w:r>
      <w:r w:rsidRPr="00A45677">
        <w:rPr>
          <w:lang w:val="en-US"/>
        </w:rPr>
        <w:t>.</w:t>
      </w:r>
    </w:p>
    <w:p w14:paraId="63B4D034" w14:textId="77777777" w:rsidR="00FF78DB" w:rsidRDefault="00FF78DB" w:rsidP="00A45677">
      <w:pPr>
        <w:rPr>
          <w:lang w:val="en-US"/>
        </w:rPr>
      </w:pPr>
    </w:p>
    <w:p w14:paraId="7C7E6DF3" w14:textId="65A8EF1C" w:rsidR="00FF78DB" w:rsidRDefault="00FF78DB" w:rsidP="00A45677">
      <w:pPr>
        <w:rPr>
          <w:lang w:val="en-US"/>
        </w:rPr>
      </w:pPr>
      <w:r w:rsidRPr="00FF78DB">
        <w:rPr>
          <w:lang w:val="en-US"/>
        </w:rPr>
        <w:t>Staging Area (</w:t>
      </w:r>
      <w:r w:rsidRPr="00FF78DB">
        <w:t>індекс</w:t>
      </w:r>
      <w:r w:rsidRPr="00FF78DB">
        <w:rPr>
          <w:lang w:val="en-US"/>
        </w:rPr>
        <w:t xml:space="preserve">) — </w:t>
      </w:r>
      <w:r w:rsidRPr="00FF78DB">
        <w:t>проміжний</w:t>
      </w:r>
      <w:r w:rsidRPr="00FF78DB">
        <w:rPr>
          <w:lang w:val="en-US"/>
        </w:rPr>
        <w:t xml:space="preserve"> </w:t>
      </w:r>
      <w:r w:rsidRPr="00FF78DB">
        <w:t>шар</w:t>
      </w:r>
      <w:r w:rsidRPr="00FF78DB">
        <w:rPr>
          <w:lang w:val="en-US"/>
        </w:rPr>
        <w:t xml:space="preserve"> </w:t>
      </w:r>
      <w:r w:rsidRPr="00FF78DB">
        <w:t>між</w:t>
      </w:r>
      <w:r w:rsidRPr="00FF78DB">
        <w:rPr>
          <w:lang w:val="en-US"/>
        </w:rPr>
        <w:t xml:space="preserve"> </w:t>
      </w:r>
      <w:r w:rsidRPr="00FF78DB">
        <w:t>файловою</w:t>
      </w:r>
      <w:r w:rsidRPr="00FF78DB">
        <w:rPr>
          <w:lang w:val="en-US"/>
        </w:rPr>
        <w:t xml:space="preserve"> </w:t>
      </w:r>
      <w:r w:rsidRPr="00FF78DB">
        <w:t>системою</w:t>
      </w:r>
      <w:r w:rsidRPr="00FF78DB">
        <w:rPr>
          <w:lang w:val="en-US"/>
        </w:rPr>
        <w:t xml:space="preserve"> </w:t>
      </w:r>
      <w:r w:rsidRPr="00FF78DB">
        <w:t>та</w:t>
      </w:r>
      <w:r w:rsidRPr="00FF78DB">
        <w:rPr>
          <w:lang w:val="en-US"/>
        </w:rPr>
        <w:t xml:space="preserve"> </w:t>
      </w:r>
      <w:r w:rsidRPr="00FF78DB">
        <w:t>історією</w:t>
      </w:r>
      <w:r w:rsidRPr="00FF78DB">
        <w:rPr>
          <w:lang w:val="en-US"/>
        </w:rPr>
        <w:t xml:space="preserve"> </w:t>
      </w:r>
      <w:r w:rsidRPr="00FF78DB">
        <w:t>Git, куди збираються файли перед створенням коміту.</w:t>
      </w:r>
    </w:p>
    <w:p w14:paraId="5CF2992E" w14:textId="77777777" w:rsidR="00A45677" w:rsidRDefault="00A45677" w:rsidP="00A45677">
      <w:pPr>
        <w:rPr>
          <w:lang w:val="en-US"/>
        </w:rPr>
      </w:pPr>
    </w:p>
    <w:p w14:paraId="1D278BEE" w14:textId="765EAD7A" w:rsidR="00A45677" w:rsidRDefault="00A45677" w:rsidP="00A45677">
      <w:pPr>
        <w:rPr>
          <w:lang w:val="en-US"/>
        </w:rPr>
      </w:pPr>
      <w:r w:rsidRPr="00A45677">
        <w:rPr>
          <w:lang w:val="en-US"/>
        </w:rPr>
        <w:drawing>
          <wp:inline distT="0" distB="0" distL="0" distR="0" wp14:anchorId="29321D8E" wp14:editId="4D8DD7D8">
            <wp:extent cx="5944235" cy="2882265"/>
            <wp:effectExtent l="0" t="0" r="0" b="0"/>
            <wp:docPr id="1114249423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9423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3DDA" w14:textId="77777777" w:rsidR="00A45677" w:rsidRDefault="00A45677" w:rsidP="00A45677">
      <w:pPr>
        <w:rPr>
          <w:lang w:val="en-US"/>
        </w:rPr>
      </w:pPr>
    </w:p>
    <w:p w14:paraId="5E2A7B67" w14:textId="5CF95636" w:rsidR="00FF78DB" w:rsidRPr="00FF78DB" w:rsidRDefault="00FF78DB" w:rsidP="00A45677">
      <w:pPr>
        <w:rPr>
          <w:lang w:val="en-US"/>
        </w:rPr>
      </w:pPr>
      <w:r w:rsidRPr="00FF78DB">
        <w:t>За</w:t>
      </w:r>
      <w:r w:rsidRPr="00FF78DB">
        <w:rPr>
          <w:lang w:val="en-US"/>
        </w:rPr>
        <w:t xml:space="preserve"> </w:t>
      </w:r>
      <w:r w:rsidRPr="00FF78DB">
        <w:t>допомогою</w:t>
      </w:r>
      <w:r w:rsidRPr="00FF78DB">
        <w:rPr>
          <w:lang w:val="en-US"/>
        </w:rPr>
        <w:t xml:space="preserve"> </w:t>
      </w:r>
      <w:r w:rsidRPr="00FF78DB">
        <w:t>команди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restore --staged secret.env</w:t>
      </w:r>
      <w:r w:rsidRPr="00FF78DB">
        <w:rPr>
          <w:lang w:val="en-US"/>
        </w:rPr>
        <w:t xml:space="preserve"> </w:t>
      </w:r>
      <w:r w:rsidRPr="00FF78DB">
        <w:t>конфіденційний</w:t>
      </w:r>
      <w:r w:rsidRPr="00FF78DB">
        <w:rPr>
          <w:lang w:val="en-US"/>
        </w:rPr>
        <w:t xml:space="preserve"> </w:t>
      </w:r>
      <w:r w:rsidRPr="00FF78DB">
        <w:t>конфігураційний</w:t>
      </w:r>
      <w:r w:rsidRPr="00FF78DB">
        <w:rPr>
          <w:lang w:val="en-US"/>
        </w:rPr>
        <w:t xml:space="preserve"> </w:t>
      </w:r>
      <w:r w:rsidRPr="00FF78DB">
        <w:t>файл</w:t>
      </w:r>
      <w:r w:rsidRPr="00FF78DB">
        <w:rPr>
          <w:lang w:val="en-US"/>
        </w:rPr>
        <w:t xml:space="preserve">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безпечно</w:t>
      </w:r>
      <w:r w:rsidRPr="00FF78DB">
        <w:rPr>
          <w:lang w:val="en-US"/>
        </w:rPr>
        <w:t xml:space="preserve"> </w:t>
      </w:r>
      <w:r w:rsidRPr="00FF78DB">
        <w:t>вилучено</w:t>
      </w:r>
      <w:r w:rsidRPr="00FF78DB">
        <w:rPr>
          <w:lang w:val="en-US"/>
        </w:rPr>
        <w:t xml:space="preserve"> </w:t>
      </w:r>
      <w:r w:rsidRPr="00FF78DB">
        <w:t>з</w:t>
      </w:r>
      <w:r w:rsidRPr="00FF78DB">
        <w:rPr>
          <w:lang w:val="en-US"/>
        </w:rPr>
        <w:t xml:space="preserve"> </w:t>
      </w:r>
      <w:r w:rsidRPr="00FF78DB">
        <w:t>індексу</w:t>
      </w:r>
      <w:r w:rsidRPr="00FF78DB">
        <w:rPr>
          <w:lang w:val="en-US"/>
        </w:rPr>
        <w:t xml:space="preserve">, </w:t>
      </w:r>
      <w:r w:rsidRPr="00FF78DB">
        <w:t>а</w:t>
      </w:r>
      <w:r w:rsidRPr="00FF78DB">
        <w:rPr>
          <w:lang w:val="en-US"/>
        </w:rPr>
        <w:t xml:space="preserve"> </w:t>
      </w:r>
      <w:r w:rsidRPr="00FF78DB">
        <w:t>команду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restore experiment.js</w:t>
      </w:r>
      <w:r w:rsidRPr="00FF78DB">
        <w:rPr>
          <w:lang w:val="en-US"/>
        </w:rPr>
        <w:t xml:space="preserve"> </w:t>
      </w:r>
      <w:r w:rsidRPr="00FF78DB">
        <w:t>застосовано</w:t>
      </w:r>
      <w:r w:rsidRPr="00FF78DB">
        <w:rPr>
          <w:lang w:val="en-US"/>
        </w:rPr>
        <w:t xml:space="preserve"> </w:t>
      </w:r>
      <w:r w:rsidRPr="00FF78DB">
        <w:t>для</w:t>
      </w:r>
      <w:r>
        <w:rPr>
          <w:lang w:val="en-US"/>
        </w:rPr>
        <w:t xml:space="preserve"> </w:t>
      </w:r>
      <w:r w:rsidRPr="00FF78DB">
        <w:lastRenderedPageBreak/>
        <w:t>повного</w:t>
      </w:r>
      <w:r w:rsidRPr="00FF78DB">
        <w:rPr>
          <w:lang w:val="en-US"/>
        </w:rPr>
        <w:t xml:space="preserve"> </w:t>
      </w:r>
      <w:r w:rsidRPr="00FF78DB">
        <w:t>відхилення</w:t>
      </w:r>
      <w:r w:rsidRPr="00FF78DB">
        <w:rPr>
          <w:lang w:val="en-US"/>
        </w:rPr>
        <w:t xml:space="preserve"> </w:t>
      </w:r>
      <w:r w:rsidRPr="00FF78DB">
        <w:t>експериментальних</w:t>
      </w:r>
      <w:r w:rsidRPr="00FF78DB">
        <w:rPr>
          <w:lang w:val="en-US"/>
        </w:rPr>
        <w:t xml:space="preserve"> </w:t>
      </w:r>
      <w:r w:rsidRPr="00FF78DB">
        <w:t>змін</w:t>
      </w:r>
      <w:r w:rsidRPr="00FF78DB">
        <w:rPr>
          <w:lang w:val="en-US"/>
        </w:rPr>
        <w:t xml:space="preserve"> </w:t>
      </w:r>
      <w:r w:rsidRPr="00FF78DB">
        <w:t>у</w:t>
      </w:r>
      <w:r w:rsidRPr="00FF78DB">
        <w:rPr>
          <w:lang w:val="en-US"/>
        </w:rPr>
        <w:t xml:space="preserve"> </w:t>
      </w:r>
      <w:r w:rsidRPr="00FF78DB">
        <w:t>робочій</w:t>
      </w:r>
      <w:r w:rsidRPr="00FF78DB">
        <w:rPr>
          <w:lang w:val="en-US"/>
        </w:rPr>
        <w:t xml:space="preserve"> </w:t>
      </w:r>
      <w:r w:rsidRPr="00FF78DB">
        <w:t>директорії</w:t>
      </w:r>
      <w:r w:rsidRPr="00FF78DB">
        <w:rPr>
          <w:lang w:val="en-US"/>
        </w:rPr>
        <w:t xml:space="preserve"> </w:t>
      </w:r>
      <w:r w:rsidRPr="00FF78DB">
        <w:t>перед</w:t>
      </w:r>
      <w:r w:rsidRPr="00FF78DB">
        <w:rPr>
          <w:lang w:val="en-US"/>
        </w:rPr>
        <w:t xml:space="preserve"> </w:t>
      </w:r>
      <w:r w:rsidRPr="00FF78DB">
        <w:t>створенням</w:t>
      </w:r>
      <w:r w:rsidRPr="00FF78DB">
        <w:rPr>
          <w:lang w:val="en-US"/>
        </w:rPr>
        <w:t xml:space="preserve"> </w:t>
      </w:r>
      <w:r w:rsidRPr="00FF78DB">
        <w:t>чистого</w:t>
      </w:r>
      <w:r w:rsidRPr="00FF78DB">
        <w:rPr>
          <w:lang w:val="en-US"/>
        </w:rPr>
        <w:t xml:space="preserve"> </w:t>
      </w:r>
      <w:r w:rsidRPr="00FF78DB">
        <w:t>коміту</w:t>
      </w:r>
      <w:r w:rsidRPr="00FF78DB">
        <w:rPr>
          <w:lang w:val="en-US"/>
        </w:rPr>
        <w:t xml:space="preserve"> </w:t>
      </w:r>
      <w:r w:rsidRPr="00FF78DB">
        <w:t>з</w:t>
      </w:r>
      <w:r w:rsidRPr="00FF78DB">
        <w:rPr>
          <w:lang w:val="en-US"/>
        </w:rPr>
        <w:t xml:space="preserve"> </w:t>
      </w:r>
      <w:r w:rsidRPr="00FF78DB">
        <w:t>файлом</w:t>
      </w:r>
      <w:r w:rsidRPr="00FF78DB">
        <w:rPr>
          <w:lang w:val="en-US"/>
        </w:rPr>
        <w:t xml:space="preserve"> app.js</w:t>
      </w:r>
    </w:p>
    <w:p w14:paraId="3C593FBD" w14:textId="77777777" w:rsidR="00FF78DB" w:rsidRDefault="00FF78DB" w:rsidP="00A45677">
      <w:pPr>
        <w:rPr>
          <w:lang w:val="en-US"/>
        </w:rPr>
      </w:pPr>
    </w:p>
    <w:p w14:paraId="44697170" w14:textId="1ECD12DC" w:rsidR="00A45677" w:rsidRDefault="00A45677" w:rsidP="00A45677">
      <w:pPr>
        <w:rPr>
          <w:lang w:val="en-US"/>
        </w:rPr>
      </w:pPr>
      <w:r>
        <w:rPr>
          <w:lang w:val="en-US"/>
        </w:rPr>
        <w:t xml:space="preserve">git </w:t>
      </w:r>
      <w:r>
        <w:rPr>
          <w:lang w:val="en-US"/>
        </w:rPr>
        <w:t xml:space="preserve">restore  --staged </w:t>
      </w:r>
      <w:r>
        <w:rPr>
          <w:lang w:val="en-US"/>
        </w:rPr>
        <w:t xml:space="preserve"> –</w:t>
      </w:r>
      <w:r>
        <w:rPr>
          <w:lang w:val="en-US"/>
        </w:rPr>
        <w:t xml:space="preserve"> </w:t>
      </w:r>
      <w:r w:rsidRPr="00A45677">
        <w:t>вилучає</w:t>
      </w:r>
      <w:r w:rsidRPr="00A45677">
        <w:rPr>
          <w:lang w:val="en-US"/>
        </w:rPr>
        <w:t xml:space="preserve"> </w:t>
      </w:r>
      <w:r w:rsidRPr="00A45677">
        <w:t>файл</w:t>
      </w:r>
      <w:r w:rsidRPr="00A45677">
        <w:rPr>
          <w:lang w:val="en-US"/>
        </w:rPr>
        <w:t xml:space="preserve"> </w:t>
      </w:r>
      <w:r w:rsidRPr="00A45677">
        <w:t>із</w:t>
      </w:r>
      <w:r w:rsidRPr="00A45677">
        <w:rPr>
          <w:lang w:val="en-US"/>
        </w:rPr>
        <w:t xml:space="preserve"> </w:t>
      </w:r>
      <w:r w:rsidRPr="00A45677">
        <w:t>проміжної</w:t>
      </w:r>
      <w:r w:rsidRPr="00A45677">
        <w:rPr>
          <w:lang w:val="en-US"/>
        </w:rPr>
        <w:t xml:space="preserve"> </w:t>
      </w:r>
      <w:r w:rsidRPr="00A45677">
        <w:t>зони</w:t>
      </w:r>
      <w:r w:rsidRPr="00A45677">
        <w:rPr>
          <w:lang w:val="en-US"/>
        </w:rPr>
        <w:t xml:space="preserve"> (staging area), </w:t>
      </w:r>
      <w:r w:rsidRPr="00A45677">
        <w:t>скасовуючи</w:t>
      </w:r>
      <w:r w:rsidRPr="00A45677">
        <w:rPr>
          <w:lang w:val="en-US"/>
        </w:rPr>
        <w:t xml:space="preserve"> </w:t>
      </w:r>
      <w:r w:rsidRPr="00A45677">
        <w:t>дію</w:t>
      </w:r>
      <w:r w:rsidRPr="00A45677">
        <w:rPr>
          <w:lang w:val="en-US"/>
        </w:rPr>
        <w:t xml:space="preserve"> git add, </w:t>
      </w:r>
      <w:r w:rsidRPr="00A45677">
        <w:t>але</w:t>
      </w:r>
      <w:r w:rsidRPr="00A45677">
        <w:rPr>
          <w:lang w:val="en-US"/>
        </w:rPr>
        <w:t xml:space="preserve"> </w:t>
      </w:r>
      <w:r w:rsidRPr="00A45677">
        <w:t>зберігає</w:t>
      </w:r>
      <w:r w:rsidRPr="00A45677">
        <w:rPr>
          <w:lang w:val="en-US"/>
        </w:rPr>
        <w:t xml:space="preserve"> </w:t>
      </w:r>
      <w:r w:rsidRPr="00A45677">
        <w:t>всі</w:t>
      </w:r>
      <w:r w:rsidRPr="00A45677">
        <w:rPr>
          <w:lang w:val="en-US"/>
        </w:rPr>
        <w:t xml:space="preserve"> </w:t>
      </w:r>
      <w:r w:rsidRPr="00A45677">
        <w:t>зміни</w:t>
      </w:r>
      <w:r w:rsidRPr="00A45677">
        <w:rPr>
          <w:lang w:val="en-US"/>
        </w:rPr>
        <w:t xml:space="preserve"> </w:t>
      </w:r>
      <w:r w:rsidRPr="00A45677">
        <w:t>в</w:t>
      </w:r>
      <w:r w:rsidRPr="00A45677">
        <w:rPr>
          <w:lang w:val="en-US"/>
        </w:rPr>
        <w:t xml:space="preserve"> </w:t>
      </w:r>
      <w:r w:rsidRPr="00A45677">
        <w:t>самому</w:t>
      </w:r>
      <w:r w:rsidRPr="00A45677">
        <w:rPr>
          <w:lang w:val="en-US"/>
        </w:rPr>
        <w:t xml:space="preserve"> </w:t>
      </w:r>
      <w:r w:rsidRPr="00A45677">
        <w:t>коді</w:t>
      </w:r>
      <w:r w:rsidRPr="00A45677">
        <w:rPr>
          <w:lang w:val="en-US"/>
        </w:rPr>
        <w:t>.</w:t>
      </w:r>
    </w:p>
    <w:p w14:paraId="4EC1EAA5" w14:textId="77777777" w:rsidR="00FF78DB" w:rsidRPr="00A45677" w:rsidRDefault="00FF78DB" w:rsidP="00A45677">
      <w:pPr>
        <w:rPr>
          <w:lang w:val="en-US"/>
        </w:rPr>
      </w:pPr>
    </w:p>
    <w:p w14:paraId="2B46C95F" w14:textId="1DD70F0F" w:rsidR="004A7991" w:rsidRPr="00FF78DB" w:rsidRDefault="00A45677" w:rsidP="004A7991">
      <w:pPr>
        <w:rPr>
          <w:lang w:val="en-US"/>
        </w:rPr>
      </w:pPr>
      <w:r>
        <w:rPr>
          <w:lang w:val="en-US"/>
        </w:rPr>
        <w:t xml:space="preserve">git </w:t>
      </w:r>
      <w:r>
        <w:rPr>
          <w:lang w:val="en-US"/>
        </w:rPr>
        <w:t xml:space="preserve">restore </w:t>
      </w:r>
      <w:r>
        <w:rPr>
          <w:lang w:val="en-US"/>
        </w:rPr>
        <w:t xml:space="preserve"> –</w:t>
      </w:r>
      <w:r>
        <w:rPr>
          <w:lang w:val="uk-UA"/>
        </w:rPr>
        <w:t xml:space="preserve"> </w:t>
      </w:r>
      <w:r w:rsidR="004A7991" w:rsidRPr="004A7991">
        <w:t>скасовує</w:t>
      </w:r>
      <w:r w:rsidR="004A7991" w:rsidRPr="004A7991">
        <w:rPr>
          <w:lang w:val="en-US"/>
        </w:rPr>
        <w:t xml:space="preserve"> </w:t>
      </w:r>
      <w:r w:rsidR="004A7991" w:rsidRPr="004A7991">
        <w:t>всі</w:t>
      </w:r>
      <w:r w:rsidR="004A7991" w:rsidRPr="004A7991">
        <w:rPr>
          <w:lang w:val="en-US"/>
        </w:rPr>
        <w:t xml:space="preserve"> </w:t>
      </w:r>
      <w:r w:rsidR="004A7991" w:rsidRPr="004A7991">
        <w:t>незафіксовані</w:t>
      </w:r>
      <w:r w:rsidR="004A7991" w:rsidRPr="004A7991">
        <w:rPr>
          <w:lang w:val="en-US"/>
        </w:rPr>
        <w:t xml:space="preserve"> </w:t>
      </w:r>
      <w:r w:rsidR="004A7991" w:rsidRPr="004A7991">
        <w:t>зміни</w:t>
      </w:r>
      <w:r w:rsidR="004A7991" w:rsidRPr="004A7991">
        <w:rPr>
          <w:lang w:val="en-US"/>
        </w:rPr>
        <w:t xml:space="preserve"> </w:t>
      </w:r>
      <w:r w:rsidR="004A7991" w:rsidRPr="004A7991">
        <w:t>у</w:t>
      </w:r>
      <w:r w:rsidR="004A7991" w:rsidRPr="004A7991">
        <w:rPr>
          <w:lang w:val="en-US"/>
        </w:rPr>
        <w:t xml:space="preserve"> </w:t>
      </w:r>
      <w:r w:rsidR="004A7991" w:rsidRPr="004A7991">
        <w:t>файлі</w:t>
      </w:r>
      <w:r w:rsidR="004A7991" w:rsidRPr="004A7991">
        <w:rPr>
          <w:lang w:val="en-US"/>
        </w:rPr>
        <w:t xml:space="preserve">, </w:t>
      </w:r>
      <w:r w:rsidR="004A7991" w:rsidRPr="004A7991">
        <w:t>повертаючи</w:t>
      </w:r>
      <w:r w:rsidR="004A7991" w:rsidRPr="004A7991">
        <w:rPr>
          <w:lang w:val="en-US"/>
        </w:rPr>
        <w:t xml:space="preserve"> </w:t>
      </w:r>
      <w:r w:rsidR="004A7991" w:rsidRPr="004A7991">
        <w:t>його</w:t>
      </w:r>
      <w:r w:rsidR="004A7991" w:rsidRPr="004A7991">
        <w:rPr>
          <w:lang w:val="en-US"/>
        </w:rPr>
        <w:t xml:space="preserve"> </w:t>
      </w:r>
      <w:r w:rsidR="004A7991" w:rsidRPr="004A7991">
        <w:t>до</w:t>
      </w:r>
      <w:r w:rsidR="004A7991" w:rsidRPr="004A7991">
        <w:rPr>
          <w:lang w:val="en-US"/>
        </w:rPr>
        <w:t xml:space="preserve"> </w:t>
      </w:r>
      <w:r w:rsidR="004A7991" w:rsidRPr="004A7991">
        <w:t>стану</w:t>
      </w:r>
      <w:r w:rsidR="004A7991" w:rsidRPr="004A7991">
        <w:rPr>
          <w:lang w:val="en-US"/>
        </w:rPr>
        <w:t xml:space="preserve"> </w:t>
      </w:r>
      <w:r w:rsidR="004A7991" w:rsidRPr="004A7991">
        <w:t>останнього</w:t>
      </w:r>
      <w:r w:rsidR="004A7991" w:rsidRPr="004A7991">
        <w:rPr>
          <w:lang w:val="en-US"/>
        </w:rPr>
        <w:t xml:space="preserve"> </w:t>
      </w:r>
      <w:r w:rsidR="004A7991" w:rsidRPr="004A7991">
        <w:t>коміту</w:t>
      </w:r>
      <w:r w:rsidR="004A7991" w:rsidRPr="004A7991">
        <w:rPr>
          <w:lang w:val="en-US"/>
        </w:rPr>
        <w:t>.</w:t>
      </w:r>
    </w:p>
    <w:p w14:paraId="009637D5" w14:textId="77777777" w:rsidR="004B0578" w:rsidRPr="004B0578" w:rsidRDefault="004B0578" w:rsidP="004A7991">
      <w:pPr>
        <w:rPr>
          <w:lang w:val="uk-UA"/>
        </w:rPr>
      </w:pPr>
    </w:p>
    <w:p w14:paraId="2973C84E" w14:textId="4D6862A8" w:rsidR="004A7991" w:rsidRDefault="004A7991" w:rsidP="004A7991">
      <w:pPr>
        <w:rPr>
          <w:lang w:val="en-US"/>
        </w:rPr>
      </w:pPr>
      <w:r w:rsidRPr="004A7991">
        <w:rPr>
          <w:lang w:val="en-US"/>
        </w:rPr>
        <w:drawing>
          <wp:inline distT="0" distB="0" distL="0" distR="0" wp14:anchorId="389DA9CA" wp14:editId="7646D876">
            <wp:extent cx="5774397" cy="1943100"/>
            <wp:effectExtent l="0" t="0" r="0" b="0"/>
            <wp:docPr id="1667395708" name="Рисунок 1" descr="Зображення, що містить знімок екрана, текст, схема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5708" name="Рисунок 1" descr="Зображення, що містить знімок екрана, текст, схема, Графічний редактор&#10;&#10;Вміст на основі ШІ може бути неправильни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85264" cy="194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9CF5" w14:textId="77777777" w:rsidR="00FF78DB" w:rsidRDefault="00FF78DB" w:rsidP="004A7991">
      <w:pPr>
        <w:rPr>
          <w:lang w:val="en-US"/>
        </w:rPr>
      </w:pPr>
    </w:p>
    <w:p w14:paraId="0E55314E" w14:textId="0ABE60AF" w:rsidR="00FF78DB" w:rsidRPr="00FF78DB" w:rsidRDefault="00FF78DB" w:rsidP="004A7991">
      <w:pPr>
        <w:rPr>
          <w:lang w:val="en-US"/>
        </w:rPr>
      </w:pPr>
      <w:r w:rsidRPr="00FF78DB">
        <w:t>Перейшовши</w:t>
      </w:r>
      <w:r w:rsidRPr="00FF78DB">
        <w:rPr>
          <w:lang w:val="en-US"/>
        </w:rPr>
        <w:t xml:space="preserve"> </w:t>
      </w:r>
      <w:r w:rsidRPr="00FF78DB">
        <w:t>на</w:t>
      </w:r>
      <w:r w:rsidRPr="00FF78DB">
        <w:rPr>
          <w:lang w:val="en-US"/>
        </w:rPr>
        <w:t xml:space="preserve"> </w:t>
      </w:r>
      <w:r w:rsidRPr="00FF78DB">
        <w:t>головну</w:t>
      </w:r>
      <w:r w:rsidRPr="00FF78DB">
        <w:rPr>
          <w:lang w:val="en-US"/>
        </w:rPr>
        <w:t xml:space="preserve"> </w:t>
      </w:r>
      <w:r w:rsidRPr="00FF78DB">
        <w:t>гілку</w:t>
      </w:r>
      <w:r w:rsidRPr="00FF78DB">
        <w:rPr>
          <w:lang w:val="en-US"/>
        </w:rPr>
        <w:t xml:space="preserve"> main, </w:t>
      </w:r>
      <w:r w:rsidRPr="00FF78DB">
        <w:t>за</w:t>
      </w:r>
      <w:r w:rsidRPr="00FF78DB">
        <w:rPr>
          <w:lang w:val="en-US"/>
        </w:rPr>
        <w:t xml:space="preserve"> </w:t>
      </w:r>
      <w:r w:rsidRPr="00FF78DB">
        <w:t>допомогою</w:t>
      </w:r>
      <w:r w:rsidRPr="00FF78DB">
        <w:rPr>
          <w:lang w:val="en-US"/>
        </w:rPr>
        <w:t xml:space="preserve"> </w:t>
      </w:r>
      <w:r w:rsidRPr="00FF78DB">
        <w:t>команди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cherry-pick C4</w:t>
      </w:r>
      <w:r w:rsidRPr="00FF78DB">
        <w:rPr>
          <w:lang w:val="en-US"/>
        </w:rPr>
        <w:t xml:space="preserve">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точково</w:t>
      </w:r>
      <w:r w:rsidRPr="00FF78DB">
        <w:rPr>
          <w:lang w:val="en-US"/>
        </w:rPr>
        <w:t xml:space="preserve"> </w:t>
      </w:r>
      <w:r w:rsidRPr="00FF78DB">
        <w:t>перенесено</w:t>
      </w:r>
      <w:r w:rsidRPr="00FF78DB">
        <w:rPr>
          <w:lang w:val="en-US"/>
        </w:rPr>
        <w:t xml:space="preserve"> </w:t>
      </w:r>
      <w:r w:rsidRPr="00FF78DB">
        <w:t>лише</w:t>
      </w:r>
      <w:r w:rsidRPr="00FF78DB">
        <w:rPr>
          <w:lang w:val="en-US"/>
        </w:rPr>
        <w:t xml:space="preserve"> </w:t>
      </w:r>
      <w:r w:rsidRPr="00FF78DB">
        <w:t>фінальний</w:t>
      </w:r>
      <w:r w:rsidRPr="00FF78DB">
        <w:rPr>
          <w:lang w:val="en-US"/>
        </w:rPr>
        <w:t xml:space="preserve"> </w:t>
      </w:r>
      <w:r w:rsidRPr="00FF78DB">
        <w:t>коміт</w:t>
      </w:r>
      <w:r w:rsidRPr="00FF78DB">
        <w:rPr>
          <w:lang w:val="en-US"/>
        </w:rPr>
        <w:t xml:space="preserve"> </w:t>
      </w:r>
      <w:r w:rsidRPr="00FF78DB">
        <w:t>із</w:t>
      </w:r>
      <w:r w:rsidRPr="00FF78DB">
        <w:rPr>
          <w:lang w:val="en-US"/>
        </w:rPr>
        <w:t xml:space="preserve"> </w:t>
      </w:r>
      <w:r w:rsidRPr="00FF78DB">
        <w:t>налагодженням</w:t>
      </w:r>
      <w:r w:rsidRPr="00FF78DB">
        <w:rPr>
          <w:lang w:val="en-US"/>
        </w:rPr>
        <w:t xml:space="preserve"> </w:t>
      </w:r>
      <w:r w:rsidRPr="00FF78DB">
        <w:t>функціоналу</w:t>
      </w:r>
      <w:r w:rsidRPr="00FF78DB">
        <w:rPr>
          <w:lang w:val="en-US"/>
        </w:rPr>
        <w:t xml:space="preserve"> </w:t>
      </w:r>
      <w:r w:rsidRPr="00FF78DB">
        <w:t>гілки</w:t>
      </w:r>
      <w:r w:rsidRPr="00FF78DB">
        <w:rPr>
          <w:lang w:val="en-US"/>
        </w:rPr>
        <w:t xml:space="preserve"> bugFix, </w:t>
      </w:r>
      <w:r w:rsidRPr="00FF78DB">
        <w:t>оминувши</w:t>
      </w:r>
      <w:r w:rsidRPr="00FF78DB">
        <w:rPr>
          <w:lang w:val="en-US"/>
        </w:rPr>
        <w:t xml:space="preserve"> </w:t>
      </w:r>
      <w:r w:rsidRPr="00FF78DB">
        <w:t>проміжні</w:t>
      </w:r>
      <w:r w:rsidRPr="00FF78DB">
        <w:rPr>
          <w:lang w:val="en-US"/>
        </w:rPr>
        <w:t xml:space="preserve"> </w:t>
      </w:r>
      <w:r w:rsidRPr="00FF78DB">
        <w:t>та</w:t>
      </w:r>
      <w:r w:rsidRPr="00FF78DB">
        <w:rPr>
          <w:lang w:val="en-US"/>
        </w:rPr>
        <w:t xml:space="preserve"> </w:t>
      </w:r>
      <w:r w:rsidRPr="00FF78DB">
        <w:t>чорнові</w:t>
      </w:r>
      <w:r w:rsidRPr="00FF78DB">
        <w:rPr>
          <w:lang w:val="en-US"/>
        </w:rPr>
        <w:t xml:space="preserve"> </w:t>
      </w:r>
      <w:r w:rsidRPr="00FF78DB">
        <w:t>коміти</w:t>
      </w:r>
      <w:r w:rsidRPr="00FF78DB">
        <w:rPr>
          <w:lang w:val="en-US"/>
        </w:rPr>
        <w:t xml:space="preserve"> </w:t>
      </w:r>
      <w:r w:rsidRPr="00FF78DB">
        <w:t>налагодження</w:t>
      </w:r>
      <w:r w:rsidRPr="00FF78DB">
        <w:rPr>
          <w:lang w:val="en-US"/>
        </w:rPr>
        <w:t xml:space="preserve"> (debug, printf</w:t>
      </w:r>
      <w:r>
        <w:rPr>
          <w:lang w:val="en-US"/>
        </w:rPr>
        <w:t>).</w:t>
      </w:r>
    </w:p>
    <w:p w14:paraId="1BDA395B" w14:textId="77777777" w:rsidR="00FF78DB" w:rsidRDefault="00FF78DB" w:rsidP="004A7991">
      <w:pPr>
        <w:rPr>
          <w:lang w:val="en-US"/>
        </w:rPr>
      </w:pPr>
    </w:p>
    <w:p w14:paraId="7018DFD1" w14:textId="57B73CA7" w:rsidR="004A7991" w:rsidRDefault="00690218" w:rsidP="004A7991">
      <w:pPr>
        <w:rPr>
          <w:lang w:val="en-US"/>
        </w:rPr>
      </w:pPr>
      <w:r w:rsidRPr="00690218">
        <w:rPr>
          <w:lang w:val="en-US"/>
        </w:rPr>
        <w:drawing>
          <wp:inline distT="0" distB="0" distL="0" distR="0" wp14:anchorId="2B9EA88A" wp14:editId="35F0C709">
            <wp:extent cx="5944235" cy="3535045"/>
            <wp:effectExtent l="0" t="0" r="0" b="8255"/>
            <wp:docPr id="244487055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7055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9F0" w14:textId="77777777" w:rsidR="00690218" w:rsidRPr="00690218" w:rsidRDefault="00690218" w:rsidP="00690218">
      <w:pPr>
        <w:rPr>
          <w:lang w:val="en-US"/>
        </w:rPr>
      </w:pPr>
    </w:p>
    <w:p w14:paraId="44C6FAF5" w14:textId="412FA55D" w:rsidR="00690218" w:rsidRPr="00FF78DB" w:rsidRDefault="00FF78DB" w:rsidP="00690218">
      <w:pPr>
        <w:rPr>
          <w:lang w:val="en-US"/>
        </w:rPr>
      </w:pPr>
      <w:r w:rsidRPr="00FF78DB">
        <w:t>Використовуючи</w:t>
      </w:r>
      <w:r w:rsidRPr="00FF78DB">
        <w:rPr>
          <w:lang w:val="en-US"/>
        </w:rPr>
        <w:t xml:space="preserve"> </w:t>
      </w:r>
      <w:r w:rsidRPr="00FF78DB">
        <w:t>інтерактивний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rebase git rebase -i HEAD~2</w:t>
      </w:r>
      <w:r w:rsidRPr="00FF78DB">
        <w:rPr>
          <w:lang w:val="en-US"/>
        </w:rPr>
        <w:t xml:space="preserve">,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тимчасово</w:t>
      </w:r>
      <w:r w:rsidRPr="00FF78DB">
        <w:rPr>
          <w:lang w:val="en-US"/>
        </w:rPr>
        <w:t xml:space="preserve"> </w:t>
      </w:r>
      <w:r w:rsidRPr="00FF78DB">
        <w:t>змінено</w:t>
      </w:r>
      <w:r w:rsidRPr="00FF78DB">
        <w:rPr>
          <w:lang w:val="en-US"/>
        </w:rPr>
        <w:t xml:space="preserve"> </w:t>
      </w:r>
      <w:r w:rsidRPr="00FF78DB">
        <w:t>порядок</w:t>
      </w:r>
      <w:r w:rsidRPr="00FF78DB">
        <w:rPr>
          <w:lang w:val="en-US"/>
        </w:rPr>
        <w:t xml:space="preserve"> </w:t>
      </w:r>
      <w:r w:rsidRPr="00FF78DB">
        <w:t>комітів</w:t>
      </w:r>
      <w:r w:rsidRPr="00FF78DB">
        <w:rPr>
          <w:lang w:val="en-US"/>
        </w:rPr>
        <w:t xml:space="preserve"> </w:t>
      </w:r>
      <w:r w:rsidRPr="00FF78DB">
        <w:t>для</w:t>
      </w:r>
      <w:r w:rsidRPr="00FF78DB">
        <w:rPr>
          <w:lang w:val="en-US"/>
        </w:rPr>
        <w:t xml:space="preserve"> </w:t>
      </w:r>
      <w:r w:rsidRPr="00FF78DB">
        <w:t>внесення</w:t>
      </w:r>
      <w:r w:rsidRPr="00FF78DB">
        <w:rPr>
          <w:lang w:val="en-US"/>
        </w:rPr>
        <w:t xml:space="preserve"> </w:t>
      </w:r>
      <w:r w:rsidRPr="00FF78DB">
        <w:t>правок</w:t>
      </w:r>
      <w:r w:rsidRPr="00FF78DB">
        <w:rPr>
          <w:lang w:val="en-US"/>
        </w:rPr>
        <w:t xml:space="preserve"> </w:t>
      </w:r>
      <w:r w:rsidRPr="00FF78DB">
        <w:t>у</w:t>
      </w:r>
      <w:r w:rsidRPr="00FF78DB">
        <w:rPr>
          <w:lang w:val="en-US"/>
        </w:rPr>
        <w:t xml:space="preserve"> </w:t>
      </w:r>
      <w:r w:rsidRPr="00FF78DB">
        <w:t>потрібний</w:t>
      </w:r>
      <w:r w:rsidRPr="00FF78DB">
        <w:rPr>
          <w:lang w:val="en-US"/>
        </w:rPr>
        <w:t xml:space="preserve"> </w:t>
      </w:r>
      <w:r w:rsidRPr="00FF78DB">
        <w:t>стан</w:t>
      </w:r>
      <w:r w:rsidRPr="00FF78DB">
        <w:rPr>
          <w:lang w:val="en-US"/>
        </w:rPr>
        <w:t xml:space="preserve"> </w:t>
      </w:r>
      <w:r w:rsidRPr="00FF78DB">
        <w:t>за</w:t>
      </w:r>
      <w:r w:rsidRPr="00FF78DB">
        <w:rPr>
          <w:lang w:val="en-US"/>
        </w:rPr>
        <w:t xml:space="preserve"> </w:t>
      </w:r>
      <w:r w:rsidRPr="00FF78DB">
        <w:t>допомогою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commit --amend</w:t>
      </w:r>
      <w:r w:rsidRPr="00FF78DB">
        <w:rPr>
          <w:lang w:val="en-US"/>
        </w:rPr>
        <w:t xml:space="preserve">, </w:t>
      </w:r>
      <w:r w:rsidRPr="00FF78DB">
        <w:t>після</w:t>
      </w:r>
      <w:r w:rsidRPr="00FF78DB">
        <w:rPr>
          <w:lang w:val="en-US"/>
        </w:rPr>
        <w:t xml:space="preserve"> </w:t>
      </w:r>
      <w:r w:rsidRPr="00FF78DB">
        <w:t>чого</w:t>
      </w:r>
      <w:r w:rsidRPr="00FF78DB">
        <w:rPr>
          <w:lang w:val="en-US"/>
        </w:rPr>
        <w:t xml:space="preserve"> </w:t>
      </w:r>
      <w:r w:rsidRPr="00FF78DB">
        <w:t>повторним</w:t>
      </w:r>
      <w:r w:rsidRPr="00FF78DB">
        <w:rPr>
          <w:lang w:val="en-US"/>
        </w:rPr>
        <w:t xml:space="preserve"> </w:t>
      </w:r>
      <w:r w:rsidRPr="00FF78DB">
        <w:t>інтерактивним</w:t>
      </w:r>
      <w:r w:rsidRPr="00FF78DB">
        <w:rPr>
          <w:lang w:val="en-US"/>
        </w:rPr>
        <w:t xml:space="preserve"> </w:t>
      </w:r>
      <w:r w:rsidRPr="00FF78DB">
        <w:t>ребейзом</w:t>
      </w:r>
      <w:r w:rsidRPr="00FF78DB">
        <w:rPr>
          <w:lang w:val="en-US"/>
        </w:rPr>
        <w:t xml:space="preserve"> </w:t>
      </w:r>
      <w:r w:rsidRPr="00FF78DB">
        <w:t>та</w:t>
      </w:r>
      <w:r w:rsidRPr="00FF78DB">
        <w:rPr>
          <w:lang w:val="en-US"/>
        </w:rPr>
        <w:t xml:space="preserve"> </w:t>
      </w:r>
      <w:r w:rsidRPr="00FF78DB">
        <w:t>командою</w:t>
      </w:r>
      <w:r w:rsidRPr="00FF78DB">
        <w:rPr>
          <w:lang w:val="en-US"/>
        </w:rPr>
        <w:t xml:space="preserve"> </w:t>
      </w:r>
      <w:r w:rsidRPr="00FF78DB">
        <w:rPr>
          <w:i/>
          <w:iCs/>
          <w:lang w:val="en-US"/>
        </w:rPr>
        <w:t>git rebase caption main</w:t>
      </w:r>
      <w:r w:rsidRPr="00FF78DB">
        <w:rPr>
          <w:lang w:val="en-US"/>
        </w:rPr>
        <w:t xml:space="preserve"> </w:t>
      </w:r>
      <w:r w:rsidRPr="00FF78DB">
        <w:t>історію</w:t>
      </w:r>
      <w:r w:rsidRPr="00FF78DB">
        <w:rPr>
          <w:lang w:val="en-US"/>
        </w:rPr>
        <w:t xml:space="preserve"> </w:t>
      </w:r>
      <w:r w:rsidRPr="00FF78DB">
        <w:t>виправлень</w:t>
      </w:r>
      <w:r w:rsidRPr="00FF78DB">
        <w:rPr>
          <w:lang w:val="en-US"/>
        </w:rPr>
        <w:t xml:space="preserve"> </w:t>
      </w:r>
      <w:r w:rsidRPr="00FF78DB">
        <w:t>було</w:t>
      </w:r>
      <w:r w:rsidRPr="00FF78DB">
        <w:rPr>
          <w:lang w:val="en-US"/>
        </w:rPr>
        <w:t xml:space="preserve"> </w:t>
      </w:r>
      <w:r w:rsidRPr="00FF78DB">
        <w:t>лінійно</w:t>
      </w:r>
      <w:r w:rsidRPr="00FF78DB">
        <w:rPr>
          <w:lang w:val="en-US"/>
        </w:rPr>
        <w:t xml:space="preserve"> </w:t>
      </w:r>
      <w:r w:rsidRPr="00FF78DB">
        <w:t>зібрано</w:t>
      </w:r>
      <w:r w:rsidRPr="00FF78DB">
        <w:rPr>
          <w:lang w:val="en-US"/>
        </w:rPr>
        <w:t xml:space="preserve"> </w:t>
      </w:r>
      <w:r w:rsidRPr="00FF78DB">
        <w:t>в</w:t>
      </w:r>
      <w:r w:rsidRPr="00FF78DB">
        <w:rPr>
          <w:lang w:val="en-US"/>
        </w:rPr>
        <w:t xml:space="preserve"> </w:t>
      </w:r>
      <w:r w:rsidRPr="00FF78DB">
        <w:t>гілці</w:t>
      </w:r>
      <w:r w:rsidRPr="00FF78DB">
        <w:rPr>
          <w:lang w:val="en-US"/>
        </w:rPr>
        <w:t xml:space="preserve"> main </w:t>
      </w:r>
      <w:r w:rsidRPr="00FF78DB">
        <w:t>без</w:t>
      </w:r>
      <w:r w:rsidRPr="00FF78DB">
        <w:rPr>
          <w:lang w:val="en-US"/>
        </w:rPr>
        <w:t xml:space="preserve"> </w:t>
      </w:r>
      <w:r w:rsidRPr="00FF78DB">
        <w:t>додаткових</w:t>
      </w:r>
      <w:r w:rsidRPr="00FF78DB">
        <w:rPr>
          <w:lang w:val="en-US"/>
        </w:rPr>
        <w:t xml:space="preserve"> </w:t>
      </w:r>
      <w:r w:rsidRPr="00FF78DB">
        <w:t>конфліктів</w:t>
      </w:r>
      <w:r w:rsidRPr="00FF78DB">
        <w:rPr>
          <w:lang w:val="en-US"/>
        </w:rPr>
        <w:t>.</w:t>
      </w:r>
    </w:p>
    <w:p w14:paraId="5E3580D0" w14:textId="77777777" w:rsidR="00FF78DB" w:rsidRDefault="00FF78DB" w:rsidP="00690218">
      <w:pPr>
        <w:rPr>
          <w:lang w:val="en-US"/>
        </w:rPr>
      </w:pPr>
    </w:p>
    <w:p w14:paraId="0036BD97" w14:textId="3FC27464" w:rsidR="00690218" w:rsidRDefault="00690218" w:rsidP="00690218">
      <w:pPr>
        <w:rPr>
          <w:lang w:val="en-US"/>
        </w:rPr>
      </w:pPr>
      <w:r>
        <w:rPr>
          <w:lang w:val="en-US"/>
        </w:rPr>
        <w:lastRenderedPageBreak/>
        <w:t xml:space="preserve">git commit --amend – </w:t>
      </w:r>
      <w:r w:rsidR="00FF78DB" w:rsidRPr="00FF78DB">
        <w:t>додає</w:t>
      </w:r>
      <w:r w:rsidR="00FF78DB" w:rsidRPr="00FF78DB">
        <w:rPr>
          <w:lang w:val="en-US"/>
        </w:rPr>
        <w:t xml:space="preserve"> </w:t>
      </w:r>
      <w:r w:rsidR="00FF78DB" w:rsidRPr="00FF78DB">
        <w:t>підготовлені</w:t>
      </w:r>
      <w:r w:rsidR="00FF78DB" w:rsidRPr="00FF78DB">
        <w:rPr>
          <w:lang w:val="en-US"/>
        </w:rPr>
        <w:t xml:space="preserve"> </w:t>
      </w:r>
      <w:r w:rsidR="00FF78DB" w:rsidRPr="00FF78DB">
        <w:t>зміни</w:t>
      </w:r>
      <w:r w:rsidR="00FF78DB" w:rsidRPr="00FF78DB">
        <w:rPr>
          <w:lang w:val="en-US"/>
        </w:rPr>
        <w:t xml:space="preserve"> </w:t>
      </w:r>
      <w:r w:rsidR="00FF78DB" w:rsidRPr="00FF78DB">
        <w:t>або</w:t>
      </w:r>
      <w:r w:rsidR="00FF78DB" w:rsidRPr="00FF78DB">
        <w:rPr>
          <w:lang w:val="en-US"/>
        </w:rPr>
        <w:t xml:space="preserve"> </w:t>
      </w:r>
      <w:r w:rsidR="00FF78DB" w:rsidRPr="00FF78DB">
        <w:t>змінює</w:t>
      </w:r>
      <w:r w:rsidR="00FF78DB" w:rsidRPr="00FF78DB">
        <w:rPr>
          <w:lang w:val="en-US"/>
        </w:rPr>
        <w:t xml:space="preserve"> </w:t>
      </w:r>
      <w:r w:rsidR="00FF78DB" w:rsidRPr="00FF78DB">
        <w:t>коментар</w:t>
      </w:r>
      <w:r w:rsidR="00FF78DB" w:rsidRPr="00FF78DB">
        <w:rPr>
          <w:lang w:val="en-US"/>
        </w:rPr>
        <w:t xml:space="preserve"> </w:t>
      </w:r>
      <w:r w:rsidR="00FF78DB" w:rsidRPr="00FF78DB">
        <w:t>у</w:t>
      </w:r>
      <w:r w:rsidR="00FF78DB" w:rsidRPr="00FF78DB">
        <w:rPr>
          <w:lang w:val="en-US"/>
        </w:rPr>
        <w:t xml:space="preserve"> </w:t>
      </w:r>
      <w:r w:rsidR="00FF78DB" w:rsidRPr="00FF78DB">
        <w:t>найостаннішому</w:t>
      </w:r>
      <w:r w:rsidR="00FF78DB" w:rsidRPr="00FF78DB">
        <w:rPr>
          <w:lang w:val="en-US"/>
        </w:rPr>
        <w:t xml:space="preserve"> </w:t>
      </w:r>
      <w:r w:rsidR="00FF78DB" w:rsidRPr="00FF78DB">
        <w:t>коміті</w:t>
      </w:r>
      <w:r w:rsidR="00FF78DB" w:rsidRPr="00FF78DB">
        <w:rPr>
          <w:lang w:val="en-US"/>
        </w:rPr>
        <w:t xml:space="preserve"> </w:t>
      </w:r>
      <w:r w:rsidR="00FF78DB" w:rsidRPr="00FF78DB">
        <w:t>без</w:t>
      </w:r>
      <w:r w:rsidR="00FF78DB" w:rsidRPr="00FF78DB">
        <w:rPr>
          <w:lang w:val="en-US"/>
        </w:rPr>
        <w:t xml:space="preserve"> </w:t>
      </w:r>
      <w:r w:rsidR="00FF78DB" w:rsidRPr="00FF78DB">
        <w:t>створення</w:t>
      </w:r>
      <w:r w:rsidR="00FF78DB" w:rsidRPr="00FF78DB">
        <w:rPr>
          <w:lang w:val="en-US"/>
        </w:rPr>
        <w:t xml:space="preserve"> </w:t>
      </w:r>
      <w:r w:rsidR="00FF78DB" w:rsidRPr="00FF78DB">
        <w:t>нового</w:t>
      </w:r>
      <w:r w:rsidR="00FF78DB" w:rsidRPr="00FF78DB">
        <w:rPr>
          <w:lang w:val="en-US"/>
        </w:rPr>
        <w:t xml:space="preserve"> </w:t>
      </w:r>
      <w:r w:rsidR="00FF78DB" w:rsidRPr="00FF78DB">
        <w:t>запису</w:t>
      </w:r>
      <w:r w:rsidR="00FF78DB" w:rsidRPr="00FF78DB">
        <w:rPr>
          <w:lang w:val="en-US"/>
        </w:rPr>
        <w:t xml:space="preserve"> </w:t>
      </w:r>
      <w:r w:rsidR="00FF78DB" w:rsidRPr="00FF78DB">
        <w:t>в</w:t>
      </w:r>
      <w:r w:rsidR="00FF78DB" w:rsidRPr="00FF78DB">
        <w:rPr>
          <w:lang w:val="en-US"/>
        </w:rPr>
        <w:t xml:space="preserve"> </w:t>
      </w:r>
      <w:r w:rsidR="00FF78DB" w:rsidRPr="00FF78DB">
        <w:t>історії</w:t>
      </w:r>
      <w:r w:rsidR="00FF78DB" w:rsidRPr="00FF78DB">
        <w:rPr>
          <w:lang w:val="en-US"/>
        </w:rPr>
        <w:t>.</w:t>
      </w:r>
    </w:p>
    <w:p w14:paraId="1FF9D06A" w14:textId="77777777" w:rsidR="00FF78DB" w:rsidRDefault="00FF78DB" w:rsidP="00690218">
      <w:pPr>
        <w:rPr>
          <w:lang w:val="en-US"/>
        </w:rPr>
      </w:pPr>
    </w:p>
    <w:p w14:paraId="6C9AC3E3" w14:textId="0835AC0A" w:rsidR="00FF78DB" w:rsidRPr="008D1BDC" w:rsidRDefault="008D1BDC" w:rsidP="00690218">
      <w:pPr>
        <w:rPr>
          <w:lang w:val="uk-UA"/>
        </w:rPr>
      </w:pPr>
      <w:r w:rsidRPr="008D1BDC">
        <w:t xml:space="preserve">git rebase </w:t>
      </w:r>
      <w:r w:rsidRPr="008D1BDC">
        <w:t>[</w:t>
      </w:r>
      <w:r>
        <w:rPr>
          <w:lang w:val="uk-UA"/>
        </w:rPr>
        <w:t>д</w:t>
      </w:r>
      <w:r w:rsidRPr="008D1BDC">
        <w:t>жерело</w:t>
      </w:r>
      <w:r w:rsidRPr="008D1BDC">
        <w:t xml:space="preserve">] </w:t>
      </w:r>
      <w:r w:rsidRPr="008D1BDC">
        <w:t xml:space="preserve"> </w:t>
      </w:r>
      <w:r w:rsidRPr="008D1BDC">
        <w:t>[</w:t>
      </w:r>
      <w:r w:rsidRPr="008D1BDC">
        <w:t>призначення — бере гілку «призначення» і переносить її коміти так, щоб вони починалися від кінця гілки «джерело».</w:t>
      </w:r>
    </w:p>
    <w:p w14:paraId="7A9D7D3E" w14:textId="77777777" w:rsidR="00FF78DB" w:rsidRPr="008D1BDC" w:rsidRDefault="00FF78DB" w:rsidP="00690218"/>
    <w:p w14:paraId="4A8BF2D7" w14:textId="40C17286" w:rsidR="00690218" w:rsidRDefault="00690218" w:rsidP="00690218">
      <w:pPr>
        <w:rPr>
          <w:lang w:val="en-US"/>
        </w:rPr>
      </w:pPr>
      <w:r w:rsidRPr="00690218">
        <w:rPr>
          <w:lang w:val="en-US"/>
        </w:rPr>
        <w:drawing>
          <wp:inline distT="0" distB="0" distL="0" distR="0" wp14:anchorId="58535260" wp14:editId="10563092">
            <wp:extent cx="5944235" cy="3789045"/>
            <wp:effectExtent l="0" t="0" r="0" b="1905"/>
            <wp:docPr id="154650544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544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0CA5" w14:textId="77777777" w:rsidR="00690218" w:rsidRPr="00690218" w:rsidRDefault="00690218" w:rsidP="00690218">
      <w:pPr>
        <w:rPr>
          <w:lang w:val="en-US"/>
        </w:rPr>
      </w:pPr>
    </w:p>
    <w:p w14:paraId="475E55E2" w14:textId="1991FFBB" w:rsidR="00690218" w:rsidRPr="008D1BDC" w:rsidRDefault="008D1BDC" w:rsidP="00690218">
      <w:pPr>
        <w:rPr>
          <w:lang w:val="uk-UA"/>
        </w:rPr>
      </w:pPr>
      <w:r w:rsidRPr="008D1BDC">
        <w:t>Замість</w:t>
      </w:r>
      <w:r w:rsidRPr="008D1BDC">
        <w:rPr>
          <w:lang w:val="en-US"/>
        </w:rPr>
        <w:t xml:space="preserve"> </w:t>
      </w:r>
      <w:r w:rsidRPr="008D1BDC">
        <w:t>зміни</w:t>
      </w:r>
      <w:r w:rsidRPr="008D1BDC">
        <w:rPr>
          <w:lang w:val="en-US"/>
        </w:rPr>
        <w:t xml:space="preserve"> </w:t>
      </w:r>
      <w:r w:rsidRPr="008D1BDC">
        <w:t>порядку</w:t>
      </w:r>
      <w:r w:rsidRPr="008D1BDC">
        <w:rPr>
          <w:lang w:val="en-US"/>
        </w:rPr>
        <w:t xml:space="preserve"> </w:t>
      </w:r>
      <w:r w:rsidRPr="008D1BDC">
        <w:t>всієї</w:t>
      </w:r>
      <w:r w:rsidRPr="008D1BDC">
        <w:rPr>
          <w:lang w:val="en-US"/>
        </w:rPr>
        <w:t xml:space="preserve"> </w:t>
      </w:r>
      <w:r w:rsidRPr="008D1BDC">
        <w:t>гілки</w:t>
      </w:r>
      <w:r w:rsidRPr="008D1BDC">
        <w:rPr>
          <w:lang w:val="en-US"/>
        </w:rPr>
        <w:t xml:space="preserve"> </w:t>
      </w:r>
      <w:r w:rsidRPr="008D1BDC">
        <w:t>через</w:t>
      </w:r>
      <w:r w:rsidRPr="008D1BDC">
        <w:rPr>
          <w:lang w:val="en-US"/>
        </w:rPr>
        <w:t xml:space="preserve"> </w:t>
      </w:r>
      <w:r w:rsidRPr="008D1BDC">
        <w:t>інтерактивний</w:t>
      </w:r>
      <w:r w:rsidRPr="008D1BDC">
        <w:rPr>
          <w:lang w:val="en-US"/>
        </w:rPr>
        <w:t xml:space="preserve"> rebase, </w:t>
      </w:r>
      <w:r w:rsidRPr="008D1BDC">
        <w:t>за</w:t>
      </w:r>
      <w:r w:rsidRPr="008D1BDC">
        <w:rPr>
          <w:lang w:val="en-US"/>
        </w:rPr>
        <w:t xml:space="preserve"> </w:t>
      </w:r>
      <w:r w:rsidRPr="008D1BDC">
        <w:t>допомогою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cherry-pick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C2</w:t>
      </w:r>
      <w:r w:rsidRPr="008D1BDC">
        <w:rPr>
          <w:lang w:val="en-US"/>
        </w:rPr>
        <w:t xml:space="preserve">, </w:t>
      </w:r>
      <w:r w:rsidRPr="008D1BDC">
        <w:t>внесення</w:t>
      </w:r>
      <w:r w:rsidRPr="008D1BDC">
        <w:rPr>
          <w:lang w:val="en-US"/>
        </w:rPr>
        <w:t xml:space="preserve"> </w:t>
      </w:r>
      <w:r w:rsidRPr="008D1BDC">
        <w:t>змін</w:t>
      </w:r>
      <w:r w:rsidRPr="008D1BDC">
        <w:rPr>
          <w:lang w:val="en-US"/>
        </w:rPr>
        <w:t xml:space="preserve"> </w:t>
      </w:r>
      <w:r w:rsidRPr="008D1BDC">
        <w:t>через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commit --amend</w:t>
      </w:r>
      <w:r w:rsidRPr="008D1BDC">
        <w:rPr>
          <w:lang w:val="en-US"/>
        </w:rPr>
        <w:t xml:space="preserve">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t>наступного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cherry-pick C3</w:t>
      </w:r>
      <w:r w:rsidRPr="008D1BDC">
        <w:rPr>
          <w:lang w:val="en-US"/>
        </w:rPr>
        <w:t xml:space="preserve">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безпечно</w:t>
      </w:r>
      <w:r w:rsidRPr="008D1BDC">
        <w:rPr>
          <w:lang w:val="en-US"/>
        </w:rPr>
        <w:t xml:space="preserve"> </w:t>
      </w:r>
      <w:r w:rsidRPr="008D1BDC">
        <w:t>створено</w:t>
      </w:r>
      <w:r w:rsidRPr="008D1BDC">
        <w:rPr>
          <w:lang w:val="en-US"/>
        </w:rPr>
        <w:t xml:space="preserve"> </w:t>
      </w:r>
      <w:r w:rsidRPr="008D1BDC">
        <w:t>оновлену</w:t>
      </w:r>
      <w:r w:rsidRPr="008D1BDC">
        <w:rPr>
          <w:lang w:val="en-US"/>
        </w:rPr>
        <w:t xml:space="preserve"> </w:t>
      </w:r>
      <w:r w:rsidRPr="008D1BDC">
        <w:t>копію</w:t>
      </w:r>
      <w:r w:rsidRPr="008D1BDC">
        <w:rPr>
          <w:lang w:val="en-US"/>
        </w:rPr>
        <w:t xml:space="preserve"> </w:t>
      </w:r>
      <w:r w:rsidRPr="008D1BDC">
        <w:t>коміту</w:t>
      </w:r>
      <w:r w:rsidRPr="008D1BDC">
        <w:rPr>
          <w:lang w:val="en-US"/>
        </w:rPr>
        <w:t xml:space="preserve"> C2'' </w:t>
      </w:r>
      <w:r w:rsidRPr="008D1BDC">
        <w:t>із</w:t>
      </w:r>
      <w:r w:rsidRPr="008D1BDC">
        <w:rPr>
          <w:lang w:val="en-US"/>
        </w:rPr>
        <w:t xml:space="preserve"> </w:t>
      </w:r>
      <w:r w:rsidRPr="008D1BDC">
        <w:t>коректною</w:t>
      </w:r>
      <w:r w:rsidRPr="008D1BDC">
        <w:rPr>
          <w:lang w:val="en-US"/>
        </w:rPr>
        <w:t xml:space="preserve"> </w:t>
      </w:r>
      <w:r w:rsidRPr="008D1BDC">
        <w:t>послідовністю</w:t>
      </w:r>
      <w:r w:rsidRPr="008D1BDC">
        <w:rPr>
          <w:lang w:val="en-US"/>
        </w:rPr>
        <w:t xml:space="preserve"> </w:t>
      </w:r>
      <w:r w:rsidRPr="008D1BDC">
        <w:t>змін</w:t>
      </w:r>
      <w:r w:rsidRPr="008D1BDC">
        <w:rPr>
          <w:lang w:val="en-US"/>
        </w:rPr>
        <w:t xml:space="preserve"> </w:t>
      </w:r>
      <w:r w:rsidRPr="008D1BDC">
        <w:t>безпосередньо</w:t>
      </w:r>
      <w:r w:rsidRPr="008D1BDC">
        <w:rPr>
          <w:lang w:val="en-US"/>
        </w:rPr>
        <w:t xml:space="preserve"> </w:t>
      </w:r>
      <w:r w:rsidRPr="008D1BDC">
        <w:t>в</w:t>
      </w:r>
      <w:r w:rsidRPr="008D1BDC">
        <w:rPr>
          <w:lang w:val="en-US"/>
        </w:rPr>
        <w:t xml:space="preserve"> </w:t>
      </w:r>
      <w:r w:rsidRPr="008D1BDC">
        <w:t>гілці</w:t>
      </w:r>
      <w:r w:rsidRPr="008D1BDC">
        <w:rPr>
          <w:lang w:val="en-US"/>
        </w:rPr>
        <w:t xml:space="preserve"> main</w:t>
      </w:r>
      <w:r>
        <w:rPr>
          <w:lang w:val="en-US"/>
        </w:rPr>
        <w:t>.</w:t>
      </w:r>
    </w:p>
    <w:p w14:paraId="046FB85B" w14:textId="77777777" w:rsidR="00690218" w:rsidRDefault="00690218" w:rsidP="00690218">
      <w:pPr>
        <w:rPr>
          <w:lang w:val="en-US"/>
        </w:rPr>
      </w:pPr>
    </w:p>
    <w:p w14:paraId="18EC87A1" w14:textId="18EB08AC" w:rsidR="00690218" w:rsidRDefault="00690218" w:rsidP="00690218">
      <w:pPr>
        <w:rPr>
          <w:lang w:val="en-US"/>
        </w:rPr>
      </w:pPr>
      <w:r w:rsidRPr="00690218">
        <w:rPr>
          <w:lang w:val="en-US"/>
        </w:rPr>
        <w:drawing>
          <wp:inline distT="0" distB="0" distL="0" distR="0" wp14:anchorId="0BB867F5" wp14:editId="1A348A88">
            <wp:extent cx="5944235" cy="1752600"/>
            <wp:effectExtent l="0" t="0" r="0" b="0"/>
            <wp:docPr id="1543090129" name="Рисунок 1" descr="Зображення, що містить знімок екрана, текст, схема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0129" name="Рисунок 1" descr="Зображення, що містить знімок екрана, текст, схема, Графічний редактор&#10;&#10;Вміст на основі ШІ може бути неправильни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9452" w14:textId="77777777" w:rsidR="00690218" w:rsidRPr="00690218" w:rsidRDefault="00690218" w:rsidP="00690218">
      <w:pPr>
        <w:rPr>
          <w:lang w:val="en-US"/>
        </w:rPr>
      </w:pPr>
    </w:p>
    <w:p w14:paraId="26D94C7B" w14:textId="3866FEEF" w:rsidR="008D1BDC" w:rsidRPr="008D1BDC" w:rsidRDefault="008D1BDC" w:rsidP="00690218">
      <w:pPr>
        <w:rPr>
          <w:lang w:val="en-US"/>
        </w:rPr>
      </w:pPr>
      <w:r w:rsidRPr="008D1BDC">
        <w:t>Для</w:t>
      </w:r>
      <w:r w:rsidRPr="008D1BDC">
        <w:rPr>
          <w:lang w:val="en-US"/>
        </w:rPr>
        <w:t xml:space="preserve"> </w:t>
      </w:r>
      <w:r w:rsidRPr="008D1BDC">
        <w:t>позначення</w:t>
      </w:r>
      <w:r w:rsidRPr="008D1BDC">
        <w:rPr>
          <w:lang w:val="en-US"/>
        </w:rPr>
        <w:t xml:space="preserve"> </w:t>
      </w:r>
      <w:r w:rsidRPr="008D1BDC">
        <w:t>важливих</w:t>
      </w:r>
      <w:r w:rsidRPr="008D1BDC">
        <w:rPr>
          <w:lang w:val="en-US"/>
        </w:rPr>
        <w:t xml:space="preserve"> </w:t>
      </w:r>
      <w:r w:rsidRPr="008D1BDC">
        <w:t>релізних</w:t>
      </w:r>
      <w:r w:rsidRPr="008D1BDC">
        <w:rPr>
          <w:lang w:val="en-US"/>
        </w:rPr>
        <w:t xml:space="preserve"> </w:t>
      </w:r>
      <w:r w:rsidRPr="008D1BDC">
        <w:t>версій</w:t>
      </w:r>
      <w:r w:rsidRPr="008D1BDC">
        <w:rPr>
          <w:lang w:val="en-US"/>
        </w:rPr>
        <w:t xml:space="preserve"> </w:t>
      </w:r>
      <w:r w:rsidRPr="008D1BDC">
        <w:t>у</w:t>
      </w:r>
      <w:r w:rsidRPr="008D1BDC">
        <w:rPr>
          <w:lang w:val="en-US"/>
        </w:rPr>
        <w:t xml:space="preserve"> </w:t>
      </w:r>
      <w:r w:rsidRPr="008D1BDC">
        <w:t>проєкті</w:t>
      </w:r>
      <w:r w:rsidRPr="008D1BDC">
        <w:rPr>
          <w:lang w:val="en-US"/>
        </w:rPr>
        <w:t xml:space="preserve"> </w:t>
      </w:r>
      <w:r w:rsidRPr="008D1BDC">
        <w:t>за</w:t>
      </w:r>
      <w:r w:rsidRPr="008D1BDC">
        <w:rPr>
          <w:lang w:val="en-US"/>
        </w:rPr>
        <w:t xml:space="preserve"> </w:t>
      </w:r>
      <w:r w:rsidRPr="008D1BDC">
        <w:t>допомогою</w:t>
      </w:r>
      <w:r w:rsidRPr="008D1BDC">
        <w:rPr>
          <w:lang w:val="en-US"/>
        </w:rPr>
        <w:t xml:space="preserve"> </w:t>
      </w:r>
      <w:r w:rsidRPr="008D1BDC">
        <w:t>команд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tag v0 C1</w:t>
      </w:r>
      <w:r w:rsidRPr="008D1BDC">
        <w:rPr>
          <w:lang w:val="en-US"/>
        </w:rPr>
        <w:t xml:space="preserve">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tag v1 C2</w:t>
      </w:r>
      <w:r w:rsidRPr="008D1BDC">
        <w:rPr>
          <w:lang w:val="en-US"/>
        </w:rPr>
        <w:t xml:space="preserve">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створено</w:t>
      </w:r>
      <w:r w:rsidRPr="008D1BDC">
        <w:rPr>
          <w:lang w:val="en-US"/>
        </w:rPr>
        <w:t xml:space="preserve"> </w:t>
      </w:r>
      <w:r w:rsidRPr="008D1BDC">
        <w:t>статичні</w:t>
      </w:r>
      <w:r w:rsidRPr="008D1BDC">
        <w:rPr>
          <w:lang w:val="en-US"/>
        </w:rPr>
        <w:t xml:space="preserve"> </w:t>
      </w:r>
      <w:r w:rsidRPr="008D1BDC">
        <w:t>мітки</w:t>
      </w:r>
      <w:r w:rsidRPr="008D1BDC">
        <w:rPr>
          <w:lang w:val="en-US"/>
        </w:rPr>
        <w:t xml:space="preserve"> </w:t>
      </w:r>
      <w:r w:rsidRPr="008D1BDC">
        <w:t>на</w:t>
      </w:r>
      <w:r w:rsidRPr="008D1BDC">
        <w:rPr>
          <w:lang w:val="en-US"/>
        </w:rPr>
        <w:t xml:space="preserve"> </w:t>
      </w:r>
      <w:r w:rsidRPr="008D1BDC">
        <w:t>конкретні</w:t>
      </w:r>
      <w:r w:rsidRPr="008D1BDC">
        <w:rPr>
          <w:lang w:val="en-US"/>
        </w:rPr>
        <w:t xml:space="preserve"> </w:t>
      </w:r>
      <w:r w:rsidRPr="008D1BDC">
        <w:t>коміти</w:t>
      </w:r>
      <w:r w:rsidRPr="008D1BDC">
        <w:rPr>
          <w:lang w:val="en-US"/>
        </w:rPr>
        <w:t xml:space="preserve">, </w:t>
      </w:r>
      <w:r w:rsidRPr="008D1BDC">
        <w:t>після</w:t>
      </w:r>
      <w:r w:rsidRPr="008D1BDC">
        <w:rPr>
          <w:lang w:val="en-US"/>
        </w:rPr>
        <w:t xml:space="preserve"> </w:t>
      </w:r>
      <w:r w:rsidRPr="008D1BDC">
        <w:t>чого</w:t>
      </w:r>
      <w:r w:rsidRPr="008D1BDC">
        <w:rPr>
          <w:lang w:val="en-US"/>
        </w:rPr>
        <w:t xml:space="preserve"> </w:t>
      </w:r>
      <w:r w:rsidRPr="008D1BDC">
        <w:t>здійснено</w:t>
      </w:r>
      <w:r w:rsidRPr="008D1BDC">
        <w:rPr>
          <w:lang w:val="en-US"/>
        </w:rPr>
        <w:t xml:space="preserve"> </w:t>
      </w:r>
      <w:r w:rsidRPr="008D1BDC">
        <w:t>перехід</w:t>
      </w:r>
      <w:r w:rsidRPr="008D1BDC">
        <w:rPr>
          <w:lang w:val="en-US"/>
        </w:rPr>
        <w:t xml:space="preserve"> </w:t>
      </w:r>
      <w:r w:rsidRPr="008D1BDC">
        <w:t>на</w:t>
      </w:r>
      <w:r w:rsidRPr="008D1BDC">
        <w:rPr>
          <w:lang w:val="en-US"/>
        </w:rPr>
        <w:t xml:space="preserve"> </w:t>
      </w:r>
      <w:r w:rsidRPr="008D1BDC">
        <w:t>релізну</w:t>
      </w:r>
      <w:r w:rsidRPr="008D1BDC">
        <w:rPr>
          <w:lang w:val="en-US"/>
        </w:rPr>
        <w:t xml:space="preserve"> </w:t>
      </w:r>
      <w:r w:rsidRPr="008D1BDC">
        <w:t>точку</w:t>
      </w:r>
      <w:r w:rsidRPr="008D1BDC">
        <w:rPr>
          <w:lang w:val="en-US"/>
        </w:rPr>
        <w:t xml:space="preserve"> v1 </w:t>
      </w:r>
      <w:r w:rsidRPr="008D1BDC">
        <w:t>командою</w:t>
      </w:r>
      <w:r w:rsidRPr="008D1BDC">
        <w:rPr>
          <w:lang w:val="en-US"/>
        </w:rPr>
        <w:t xml:space="preserve"> git checkout v1</w:t>
      </w:r>
    </w:p>
    <w:p w14:paraId="37D0696D" w14:textId="77777777" w:rsidR="008D1BDC" w:rsidRDefault="008D1BDC" w:rsidP="00690218">
      <w:pPr>
        <w:rPr>
          <w:lang w:val="uk-UA"/>
        </w:rPr>
      </w:pPr>
    </w:p>
    <w:p w14:paraId="10B2F733" w14:textId="7957C93F" w:rsidR="00690218" w:rsidRDefault="00690218" w:rsidP="00690218">
      <w:pPr>
        <w:rPr>
          <w:lang w:val="uk-UA"/>
        </w:rPr>
      </w:pPr>
      <w:r>
        <w:rPr>
          <w:lang w:val="en-US"/>
        </w:rPr>
        <w:t>git</w:t>
      </w:r>
      <w:r w:rsidRPr="00690218">
        <w:t xml:space="preserve"> </w:t>
      </w:r>
      <w:r>
        <w:rPr>
          <w:lang w:val="en-US"/>
        </w:rPr>
        <w:t>tag</w:t>
      </w:r>
      <w:r w:rsidRPr="00690218">
        <w:t xml:space="preserve"> – </w:t>
      </w:r>
      <w:r>
        <w:rPr>
          <w:lang w:val="uk-UA"/>
        </w:rPr>
        <w:t>встановлює тег на коміт.</w:t>
      </w:r>
    </w:p>
    <w:p w14:paraId="164BFB5F" w14:textId="77777777" w:rsidR="00690218" w:rsidRDefault="00690218" w:rsidP="00690218">
      <w:pPr>
        <w:rPr>
          <w:lang w:val="uk-UA"/>
        </w:rPr>
      </w:pPr>
    </w:p>
    <w:p w14:paraId="55B9BB8F" w14:textId="51D5C939" w:rsidR="00690218" w:rsidRPr="00690218" w:rsidRDefault="00690218" w:rsidP="00690218">
      <w:pPr>
        <w:rPr>
          <w:lang w:val="uk-UA"/>
        </w:rPr>
      </w:pPr>
      <w:r>
        <w:rPr>
          <w:lang w:val="uk-UA"/>
        </w:rPr>
        <w:lastRenderedPageBreak/>
        <w:t xml:space="preserve">Тег – </w:t>
      </w:r>
      <w:r w:rsidRPr="00690218">
        <w:rPr>
          <w:lang w:val="uk-UA"/>
        </w:rPr>
        <w:t>це постійна закладка або маркер, який створюється для позначення конкретного важливого моменту в історії репозиторію, найчастіше</w:t>
      </w:r>
      <w:r>
        <w:rPr>
          <w:lang w:val="uk-UA"/>
        </w:rPr>
        <w:t xml:space="preserve"> </w:t>
      </w:r>
      <w:r w:rsidRPr="00690218">
        <w:rPr>
          <w:lang w:val="uk-UA"/>
        </w:rPr>
        <w:t>для випуску версії продукту</w:t>
      </w:r>
      <w:r>
        <w:rPr>
          <w:lang w:val="uk-UA"/>
        </w:rPr>
        <w:t>.</w:t>
      </w:r>
    </w:p>
    <w:p w14:paraId="7BA50770" w14:textId="77777777" w:rsidR="00690218" w:rsidRPr="00690218" w:rsidRDefault="00690218" w:rsidP="00690218"/>
    <w:p w14:paraId="04430572" w14:textId="0A62B317" w:rsidR="00690218" w:rsidRDefault="001C3A5B" w:rsidP="00690218">
      <w:pPr>
        <w:rPr>
          <w:lang w:val="en-US"/>
        </w:rPr>
      </w:pPr>
      <w:r w:rsidRPr="001C3A5B">
        <w:rPr>
          <w:lang w:val="en-US"/>
        </w:rPr>
        <w:drawing>
          <wp:inline distT="0" distB="0" distL="0" distR="0" wp14:anchorId="077D3095" wp14:editId="41732867">
            <wp:extent cx="5944235" cy="2725420"/>
            <wp:effectExtent l="0" t="0" r="0" b="0"/>
            <wp:docPr id="32590257" name="Рисунок 1" descr="Зображення, що містить знімок екрана, текст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257" name="Рисунок 1" descr="Зображення, що містить знімок екрана, текст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5C1C" w14:textId="77777777" w:rsidR="001C3A5B" w:rsidRDefault="001C3A5B" w:rsidP="001C3A5B">
      <w:pPr>
        <w:rPr>
          <w:lang w:val="uk-UA"/>
        </w:rPr>
      </w:pPr>
    </w:p>
    <w:p w14:paraId="31A60B56" w14:textId="4C0A1FEE" w:rsidR="008D1BDC" w:rsidRPr="008D1BDC" w:rsidRDefault="008D1BDC" w:rsidP="001C3A5B">
      <w:pPr>
        <w:rPr>
          <w:lang w:val="uk-UA"/>
        </w:rPr>
      </w:pPr>
      <w:r w:rsidRPr="008D1BDC">
        <w:rPr>
          <w:lang w:val="uk-UA"/>
        </w:rPr>
        <w:t xml:space="preserve">За допомогою команди </w:t>
      </w:r>
      <w:r w:rsidRPr="008D1BDC">
        <w:rPr>
          <w:i/>
          <w:iCs/>
        </w:rPr>
        <w:t>git</w:t>
      </w:r>
      <w:r w:rsidRPr="008D1BDC">
        <w:rPr>
          <w:i/>
          <w:iCs/>
          <w:lang w:val="uk-UA"/>
        </w:rPr>
        <w:t xml:space="preserve"> </w:t>
      </w:r>
      <w:r w:rsidRPr="008D1BDC">
        <w:rPr>
          <w:i/>
          <w:iCs/>
        </w:rPr>
        <w:t>describe</w:t>
      </w:r>
      <w:r w:rsidRPr="008D1BDC">
        <w:rPr>
          <w:lang w:val="uk-UA"/>
        </w:rPr>
        <w:t xml:space="preserve"> було визначено відносне положення поточних комітів та гілок щодо найближчих релізних тегів, після чого в робочій гілці </w:t>
      </w:r>
      <w:r w:rsidRPr="008D1BDC">
        <w:t>bugFix</w:t>
      </w:r>
      <w:r w:rsidRPr="008D1BDC">
        <w:rPr>
          <w:lang w:val="uk-UA"/>
        </w:rPr>
        <w:t xml:space="preserve"> зафіксовано новий коміт для продовження розробки.</w:t>
      </w:r>
    </w:p>
    <w:p w14:paraId="11F70A58" w14:textId="77777777" w:rsidR="001C3A5B" w:rsidRPr="008D1BDC" w:rsidRDefault="001C3A5B" w:rsidP="001C3A5B">
      <w:pPr>
        <w:rPr>
          <w:lang w:val="uk-UA"/>
        </w:rPr>
      </w:pPr>
    </w:p>
    <w:p w14:paraId="401A065E" w14:textId="46EA6FD1" w:rsidR="001C3A5B" w:rsidRPr="008D1BDC" w:rsidRDefault="001C3A5B" w:rsidP="001C3A5B">
      <w:pPr>
        <w:rPr>
          <w:lang w:val="uk-UA"/>
        </w:rPr>
      </w:pPr>
      <w:r>
        <w:rPr>
          <w:lang w:val="en-US"/>
        </w:rPr>
        <w:t>git</w:t>
      </w:r>
      <w:r w:rsidRPr="008D1BDC">
        <w:rPr>
          <w:lang w:val="uk-UA"/>
        </w:rPr>
        <w:t xml:space="preserve"> </w:t>
      </w:r>
      <w:r>
        <w:rPr>
          <w:lang w:val="en-US"/>
        </w:rPr>
        <w:t>describe</w:t>
      </w:r>
      <w:r w:rsidRPr="008D1BDC">
        <w:rPr>
          <w:lang w:val="uk-UA"/>
        </w:rPr>
        <w:t xml:space="preserve"> – </w:t>
      </w:r>
      <w:r w:rsidR="008D1BDC" w:rsidRPr="008D1BDC">
        <w:rPr>
          <w:lang w:val="uk-UA"/>
        </w:rPr>
        <w:t xml:space="preserve">показує, де саме знаходиться коміт відносно найближчого тегу, у форматі </w:t>
      </w:r>
      <w:r w:rsidR="008D1BDC" w:rsidRPr="008D1BDC">
        <w:rPr>
          <w:lang w:val="uk-UA"/>
        </w:rPr>
        <w:t>[</w:t>
      </w:r>
      <w:r w:rsidR="008D1BDC" w:rsidRPr="008D1BDC">
        <w:rPr>
          <w:lang w:val="uk-UA"/>
        </w:rPr>
        <w:t>тег</w:t>
      </w:r>
      <w:r w:rsidR="008D1BDC" w:rsidRPr="008D1BDC">
        <w:rPr>
          <w:lang w:val="uk-UA"/>
        </w:rPr>
        <w:t>]</w:t>
      </w:r>
      <w:r w:rsidR="008D1BDC" w:rsidRPr="008D1BDC">
        <w:rPr>
          <w:lang w:val="uk-UA"/>
        </w:rPr>
        <w:t>_</w:t>
      </w:r>
      <w:r w:rsidR="008D1BDC" w:rsidRPr="008D1BDC">
        <w:rPr>
          <w:lang w:val="uk-UA"/>
        </w:rPr>
        <w:t>[</w:t>
      </w:r>
      <w:r w:rsidR="008D1BDC" w:rsidRPr="008D1BDC">
        <w:rPr>
          <w:lang w:val="uk-UA"/>
        </w:rPr>
        <w:t>кількість</w:t>
      </w:r>
      <w:r w:rsidR="008D1BDC" w:rsidRPr="008D1BDC">
        <w:rPr>
          <w:lang w:val="uk-UA"/>
        </w:rPr>
        <w:t xml:space="preserve"> </w:t>
      </w:r>
      <w:r w:rsidR="008D1BDC" w:rsidRPr="008D1BDC">
        <w:rPr>
          <w:lang w:val="uk-UA"/>
        </w:rPr>
        <w:t>комітів</w:t>
      </w:r>
      <w:r w:rsidR="008D1BDC" w:rsidRPr="008D1BDC">
        <w:rPr>
          <w:lang w:val="uk-UA"/>
        </w:rPr>
        <w:t>]</w:t>
      </w:r>
      <w:r w:rsidR="008D1BDC" w:rsidRPr="008D1BDC">
        <w:rPr>
          <w:lang w:val="uk-UA"/>
        </w:rPr>
        <w:t>_</w:t>
      </w:r>
      <w:r w:rsidR="008D1BDC" w:rsidRPr="008D1BDC">
        <w:t>g</w:t>
      </w:r>
      <w:r w:rsidR="008D1BDC" w:rsidRPr="008D1BDC">
        <w:rPr>
          <w:lang w:val="uk-UA"/>
        </w:rPr>
        <w:t>[</w:t>
      </w:r>
      <w:r w:rsidR="008D1BDC" w:rsidRPr="008D1BDC">
        <w:rPr>
          <w:lang w:val="uk-UA"/>
        </w:rPr>
        <w:t>хеш</w:t>
      </w:r>
      <w:r w:rsidR="008D1BDC" w:rsidRPr="008D1BDC">
        <w:rPr>
          <w:lang w:val="uk-UA"/>
        </w:rPr>
        <w:t>]</w:t>
      </w:r>
    </w:p>
    <w:p w14:paraId="1650F2D4" w14:textId="77777777" w:rsidR="004B0578" w:rsidRPr="008D1BDC" w:rsidRDefault="004B0578" w:rsidP="004B0578">
      <w:pPr>
        <w:rPr>
          <w:lang w:val="uk-UA"/>
        </w:rPr>
      </w:pPr>
    </w:p>
    <w:p w14:paraId="6C4936AE" w14:textId="77777777" w:rsidR="004B0578" w:rsidRPr="008D1BDC" w:rsidRDefault="004B0578" w:rsidP="004B0578">
      <w:pPr>
        <w:rPr>
          <w:lang w:val="uk-UA"/>
        </w:rPr>
      </w:pPr>
    </w:p>
    <w:p w14:paraId="21F2BBD3" w14:textId="25C9AB0B" w:rsidR="004B0578" w:rsidRDefault="004B0578" w:rsidP="004B0578">
      <w:pPr>
        <w:pStyle w:val="12"/>
        <w:numPr>
          <w:ilvl w:val="0"/>
          <w:numId w:val="30"/>
        </w:numPr>
      </w:pPr>
      <w:r>
        <w:t>Віддалені репозиторії</w:t>
      </w:r>
    </w:p>
    <w:p w14:paraId="399C4C85" w14:textId="77777777" w:rsidR="004B0578" w:rsidRDefault="004B0578" w:rsidP="004B0578">
      <w:pPr>
        <w:rPr>
          <w:lang w:val="en-US"/>
        </w:rPr>
      </w:pPr>
    </w:p>
    <w:p w14:paraId="0BD086B3" w14:textId="3EBC6438" w:rsidR="00EA1332" w:rsidRPr="00EA1332" w:rsidRDefault="00EA1332" w:rsidP="004B0578">
      <w:pPr>
        <w:rPr>
          <w:lang w:val="uk-UA"/>
        </w:rPr>
      </w:pPr>
      <w:r>
        <w:rPr>
          <w:lang w:val="uk-UA"/>
        </w:rPr>
        <w:t xml:space="preserve">Віддалений репозиторій – </w:t>
      </w:r>
    </w:p>
    <w:p w14:paraId="0A23C93F" w14:textId="77777777" w:rsidR="00EA1332" w:rsidRPr="00EA1332" w:rsidRDefault="00EA1332" w:rsidP="004B0578">
      <w:pPr>
        <w:rPr>
          <w:lang w:val="en-US"/>
        </w:rPr>
      </w:pPr>
    </w:p>
    <w:p w14:paraId="250100EA" w14:textId="50DC7011" w:rsidR="004B0578" w:rsidRDefault="00EA1332" w:rsidP="004B0578">
      <w:pPr>
        <w:rPr>
          <w:lang w:val="en-US"/>
        </w:rPr>
      </w:pPr>
      <w:r w:rsidRPr="00EA1332">
        <w:rPr>
          <w:lang w:val="en-US"/>
        </w:rPr>
        <w:drawing>
          <wp:inline distT="0" distB="0" distL="0" distR="0" wp14:anchorId="33C42E38" wp14:editId="771EE086">
            <wp:extent cx="5944235" cy="1068705"/>
            <wp:effectExtent l="0" t="0" r="0" b="0"/>
            <wp:docPr id="944307658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7658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EDB6" w14:textId="77777777" w:rsidR="00EA1332" w:rsidRDefault="00EA1332" w:rsidP="00EA1332">
      <w:pPr>
        <w:rPr>
          <w:lang w:val="en-US"/>
        </w:rPr>
      </w:pPr>
    </w:p>
    <w:p w14:paraId="1CF4E75C" w14:textId="7C37524C" w:rsidR="008D1BDC" w:rsidRPr="008D1BDC" w:rsidRDefault="008D1BDC" w:rsidP="00EA1332">
      <w:pPr>
        <w:rPr>
          <w:lang w:val="en-US"/>
        </w:rPr>
      </w:pPr>
      <w:r w:rsidRPr="008D1BDC">
        <w:t>За</w:t>
      </w:r>
      <w:r w:rsidRPr="008D1BDC">
        <w:rPr>
          <w:lang w:val="en-US"/>
        </w:rPr>
        <w:t xml:space="preserve"> </w:t>
      </w:r>
      <w:r w:rsidRPr="008D1BDC">
        <w:t>допомогою</w:t>
      </w:r>
      <w:r w:rsidRPr="008D1BDC">
        <w:rPr>
          <w:lang w:val="en-US"/>
        </w:rPr>
        <w:t xml:space="preserve"> </w:t>
      </w:r>
      <w:r w:rsidRPr="008D1BDC">
        <w:t>команди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clone</w:t>
      </w:r>
      <w:r w:rsidRPr="008D1BDC">
        <w:rPr>
          <w:lang w:val="en-US"/>
        </w:rPr>
        <w:t xml:space="preserve">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створено</w:t>
      </w:r>
      <w:r w:rsidRPr="008D1BDC">
        <w:rPr>
          <w:lang w:val="en-US"/>
        </w:rPr>
        <w:t xml:space="preserve"> </w:t>
      </w:r>
      <w:r w:rsidRPr="008D1BDC">
        <w:t>локальну</w:t>
      </w:r>
      <w:r w:rsidRPr="008D1BDC">
        <w:rPr>
          <w:lang w:val="en-US"/>
        </w:rPr>
        <w:t xml:space="preserve"> </w:t>
      </w:r>
      <w:r w:rsidRPr="008D1BDC">
        <w:t>копію</w:t>
      </w:r>
      <w:r w:rsidRPr="008D1BDC">
        <w:rPr>
          <w:lang w:val="en-US"/>
        </w:rPr>
        <w:t xml:space="preserve"> </w:t>
      </w:r>
      <w:r w:rsidRPr="008D1BDC">
        <w:t>віддаленого</w:t>
      </w:r>
      <w:r w:rsidRPr="008D1BDC">
        <w:rPr>
          <w:lang w:val="en-US"/>
        </w:rPr>
        <w:t xml:space="preserve"> </w:t>
      </w:r>
      <w:r w:rsidRPr="008D1BDC">
        <w:t>репозиторію</w:t>
      </w:r>
      <w:r w:rsidRPr="008D1BDC">
        <w:rPr>
          <w:lang w:val="en-US"/>
        </w:rPr>
        <w:t xml:space="preserve"> </w:t>
      </w:r>
      <w:r w:rsidRPr="008D1BDC">
        <w:t>разом</w:t>
      </w:r>
      <w:r w:rsidRPr="008D1BDC">
        <w:rPr>
          <w:lang w:val="en-US"/>
        </w:rPr>
        <w:t xml:space="preserve"> </w:t>
      </w:r>
      <w:r w:rsidRPr="008D1BDC">
        <w:t>з</w:t>
      </w:r>
      <w:r w:rsidRPr="008D1BDC">
        <w:rPr>
          <w:lang w:val="en-US"/>
        </w:rPr>
        <w:t xml:space="preserve"> </w:t>
      </w:r>
      <w:r w:rsidRPr="008D1BDC">
        <w:t>усією</w:t>
      </w:r>
      <w:r w:rsidRPr="008D1BDC">
        <w:rPr>
          <w:lang w:val="en-US"/>
        </w:rPr>
        <w:t xml:space="preserve"> </w:t>
      </w:r>
      <w:r w:rsidRPr="008D1BDC">
        <w:t>історією</w:t>
      </w:r>
      <w:r w:rsidRPr="008D1BDC">
        <w:rPr>
          <w:lang w:val="en-US"/>
        </w:rPr>
        <w:t xml:space="preserve"> </w:t>
      </w:r>
      <w:r w:rsidRPr="008D1BDC">
        <w:t>комітів</w:t>
      </w:r>
      <w:r w:rsidRPr="008D1BDC">
        <w:rPr>
          <w:lang w:val="en-US"/>
        </w:rPr>
        <w:t xml:space="preserve">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t>віддаленою</w:t>
      </w:r>
      <w:r w:rsidRPr="008D1BDC">
        <w:rPr>
          <w:lang w:val="en-US"/>
        </w:rPr>
        <w:t xml:space="preserve"> </w:t>
      </w:r>
      <w:r w:rsidRPr="008D1BDC">
        <w:t>гілкою</w:t>
      </w:r>
      <w:r w:rsidRPr="008D1BDC">
        <w:rPr>
          <w:lang w:val="en-US"/>
        </w:rPr>
        <w:t xml:space="preserve"> </w:t>
      </w:r>
      <w:r w:rsidRPr="008D1BDC">
        <w:t>відстеження</w:t>
      </w:r>
      <w:r w:rsidRPr="008D1BDC">
        <w:rPr>
          <w:lang w:val="en-US"/>
        </w:rPr>
        <w:t xml:space="preserve"> o/main</w:t>
      </w:r>
      <w:r>
        <w:rPr>
          <w:lang w:val="en-US"/>
        </w:rPr>
        <w:t>.</w:t>
      </w:r>
    </w:p>
    <w:p w14:paraId="469A6DC3" w14:textId="77777777" w:rsidR="008D1BDC" w:rsidRDefault="008D1BDC" w:rsidP="00EA1332">
      <w:pPr>
        <w:rPr>
          <w:lang w:val="en-US"/>
        </w:rPr>
      </w:pPr>
    </w:p>
    <w:p w14:paraId="0B68B53A" w14:textId="10D90A09" w:rsidR="00EA1332" w:rsidRPr="008D1BDC" w:rsidRDefault="00EA1332" w:rsidP="00EA1332">
      <w:pPr>
        <w:rPr>
          <w:lang w:val="en-US"/>
        </w:rPr>
      </w:pPr>
      <w:r>
        <w:rPr>
          <w:lang w:val="en-US"/>
        </w:rPr>
        <w:t xml:space="preserve">git clone – </w:t>
      </w:r>
      <w:r w:rsidR="008D1BDC" w:rsidRPr="008D1BDC">
        <w:t>повністю</w:t>
      </w:r>
      <w:r w:rsidR="008D1BDC" w:rsidRPr="008D1BDC">
        <w:rPr>
          <w:lang w:val="en-US"/>
        </w:rPr>
        <w:t xml:space="preserve"> </w:t>
      </w:r>
      <w:r w:rsidR="008D1BDC" w:rsidRPr="008D1BDC">
        <w:t>копіює</w:t>
      </w:r>
      <w:r w:rsidR="008D1BDC" w:rsidRPr="008D1BDC">
        <w:rPr>
          <w:lang w:val="en-US"/>
        </w:rPr>
        <w:t xml:space="preserve"> </w:t>
      </w:r>
      <w:r w:rsidR="008D1BDC" w:rsidRPr="008D1BDC">
        <w:t>віддалений</w:t>
      </w:r>
      <w:r w:rsidR="008D1BDC" w:rsidRPr="008D1BDC">
        <w:rPr>
          <w:lang w:val="en-US"/>
        </w:rPr>
        <w:t xml:space="preserve"> </w:t>
      </w:r>
      <w:r w:rsidR="008D1BDC" w:rsidRPr="008D1BDC">
        <w:t>репозиторій</w:t>
      </w:r>
      <w:r w:rsidR="008D1BDC">
        <w:rPr>
          <w:lang w:val="en-US"/>
        </w:rPr>
        <w:t>.</w:t>
      </w:r>
    </w:p>
    <w:p w14:paraId="3D934D10" w14:textId="77777777" w:rsidR="00EA1332" w:rsidRDefault="00EA1332" w:rsidP="00EA1332">
      <w:pPr>
        <w:rPr>
          <w:lang w:val="en-US"/>
        </w:rPr>
      </w:pPr>
    </w:p>
    <w:p w14:paraId="76737282" w14:textId="1675D4AB" w:rsidR="00EA1332" w:rsidRPr="008D1BDC" w:rsidRDefault="008D1BDC" w:rsidP="00EA1332">
      <w:pPr>
        <w:rPr>
          <w:lang w:val="en-US"/>
        </w:rPr>
      </w:pPr>
      <w:r w:rsidRPr="008D1BDC">
        <w:rPr>
          <w:lang w:val="en-US"/>
        </w:rPr>
        <w:t>o/main (</w:t>
      </w:r>
      <w:r w:rsidRPr="008D1BDC">
        <w:t>або</w:t>
      </w:r>
      <w:r w:rsidRPr="008D1BDC">
        <w:rPr>
          <w:lang w:val="en-US"/>
        </w:rPr>
        <w:t xml:space="preserve"> origin/main) — </w:t>
      </w:r>
      <w:r w:rsidRPr="008D1BDC">
        <w:t>локальна</w:t>
      </w:r>
      <w:r w:rsidRPr="008D1BDC">
        <w:rPr>
          <w:lang w:val="en-US"/>
        </w:rPr>
        <w:t xml:space="preserve"> </w:t>
      </w:r>
      <w:r w:rsidRPr="008D1BDC">
        <w:t>копія</w:t>
      </w:r>
      <w:r w:rsidRPr="008D1BDC">
        <w:rPr>
          <w:lang w:val="en-US"/>
        </w:rPr>
        <w:t xml:space="preserve"> </w:t>
      </w:r>
      <w:r w:rsidRPr="008D1BDC">
        <w:t>гілки</w:t>
      </w:r>
      <w:r w:rsidRPr="008D1BDC">
        <w:rPr>
          <w:lang w:val="en-US"/>
        </w:rPr>
        <w:t xml:space="preserve"> main </w:t>
      </w:r>
      <w:r w:rsidRPr="008D1BDC">
        <w:t>з</w:t>
      </w:r>
      <w:r w:rsidRPr="008D1BDC">
        <w:rPr>
          <w:lang w:val="en-US"/>
        </w:rPr>
        <w:t xml:space="preserve"> </w:t>
      </w:r>
      <w:r w:rsidRPr="008D1BDC">
        <w:t>віддаленого</w:t>
      </w:r>
      <w:r w:rsidRPr="008D1BDC">
        <w:rPr>
          <w:lang w:val="en-US"/>
        </w:rPr>
        <w:t xml:space="preserve"> </w:t>
      </w:r>
      <w:r w:rsidRPr="008D1BDC">
        <w:t>сервера</w:t>
      </w:r>
      <w:r w:rsidRPr="008D1BDC">
        <w:rPr>
          <w:lang w:val="en-US"/>
        </w:rPr>
        <w:t xml:space="preserve">, </w:t>
      </w:r>
      <w:r w:rsidRPr="008D1BDC">
        <w:t>яка</w:t>
      </w:r>
      <w:r w:rsidRPr="008D1BDC">
        <w:rPr>
          <w:lang w:val="en-US"/>
        </w:rPr>
        <w:t xml:space="preserve"> </w:t>
      </w:r>
      <w:r w:rsidRPr="008D1BDC">
        <w:t>показує</w:t>
      </w:r>
      <w:r w:rsidRPr="008D1BDC">
        <w:rPr>
          <w:lang w:val="en-US"/>
        </w:rPr>
        <w:t xml:space="preserve"> </w:t>
      </w:r>
      <w:r w:rsidRPr="008D1BDC">
        <w:t>стан</w:t>
      </w:r>
      <w:r w:rsidRPr="008D1BDC">
        <w:rPr>
          <w:lang w:val="en-US"/>
        </w:rPr>
        <w:t xml:space="preserve"> </w:t>
      </w:r>
      <w:r w:rsidRPr="008D1BDC">
        <w:t>проєкту</w:t>
      </w:r>
      <w:r w:rsidRPr="008D1BDC">
        <w:rPr>
          <w:lang w:val="en-US"/>
        </w:rPr>
        <w:t xml:space="preserve"> </w:t>
      </w:r>
      <w:r w:rsidRPr="008D1BDC">
        <w:t>на</w:t>
      </w:r>
      <w:r w:rsidRPr="008D1BDC">
        <w:rPr>
          <w:lang w:val="en-US"/>
        </w:rPr>
        <w:t xml:space="preserve"> </w:t>
      </w:r>
      <w:r w:rsidRPr="008D1BDC">
        <w:t>момент</w:t>
      </w:r>
      <w:r w:rsidRPr="008D1BDC">
        <w:rPr>
          <w:lang w:val="en-US"/>
        </w:rPr>
        <w:t xml:space="preserve"> </w:t>
      </w:r>
      <w:r w:rsidRPr="008D1BDC">
        <w:t>останньої</w:t>
      </w:r>
      <w:r w:rsidRPr="008D1BDC">
        <w:rPr>
          <w:lang w:val="en-US"/>
        </w:rPr>
        <w:t xml:space="preserve"> </w:t>
      </w:r>
      <w:r w:rsidRPr="008D1BDC">
        <w:t>синхронізації</w:t>
      </w:r>
      <w:r w:rsidRPr="008D1BDC">
        <w:rPr>
          <w:lang w:val="en-US"/>
        </w:rPr>
        <w:t>.</w:t>
      </w:r>
    </w:p>
    <w:p w14:paraId="11DDC001" w14:textId="77777777" w:rsidR="00EA1332" w:rsidRDefault="00EA1332" w:rsidP="00EA1332">
      <w:pPr>
        <w:rPr>
          <w:lang w:val="en-US"/>
        </w:rPr>
      </w:pPr>
    </w:p>
    <w:p w14:paraId="5650EE9C" w14:textId="4EE9A817" w:rsidR="00EA1332" w:rsidRDefault="00EA1332" w:rsidP="00EA1332">
      <w:pPr>
        <w:rPr>
          <w:lang w:val="en-US"/>
        </w:rPr>
      </w:pPr>
      <w:r w:rsidRPr="00EA1332">
        <w:rPr>
          <w:lang w:val="en-US"/>
        </w:rPr>
        <w:lastRenderedPageBreak/>
        <w:drawing>
          <wp:inline distT="0" distB="0" distL="0" distR="0" wp14:anchorId="74E25577" wp14:editId="43517B20">
            <wp:extent cx="5944235" cy="1842770"/>
            <wp:effectExtent l="0" t="0" r="0" b="5080"/>
            <wp:docPr id="580395622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5622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A96" w14:textId="77777777" w:rsidR="00EA1332" w:rsidRDefault="00EA1332" w:rsidP="00EA1332">
      <w:pPr>
        <w:rPr>
          <w:lang w:val="en-US"/>
        </w:rPr>
      </w:pPr>
    </w:p>
    <w:p w14:paraId="77E1A94B" w14:textId="7AE49C3F" w:rsidR="008D1BDC" w:rsidRDefault="008D1BDC" w:rsidP="00EA1332">
      <w:pPr>
        <w:rPr>
          <w:lang w:val="en-US"/>
        </w:rPr>
      </w:pPr>
      <w:r w:rsidRPr="008D1BDC">
        <w:t>Після</w:t>
      </w:r>
      <w:r w:rsidRPr="008D1BDC">
        <w:rPr>
          <w:lang w:val="en-US"/>
        </w:rPr>
        <w:t xml:space="preserve"> </w:t>
      </w:r>
      <w:r w:rsidRPr="008D1BDC">
        <w:t>створення</w:t>
      </w:r>
      <w:r w:rsidRPr="008D1BDC">
        <w:rPr>
          <w:lang w:val="en-US"/>
        </w:rPr>
        <w:t xml:space="preserve"> </w:t>
      </w:r>
      <w:r w:rsidRPr="008D1BDC">
        <w:t>локального</w:t>
      </w:r>
      <w:r w:rsidRPr="008D1BDC">
        <w:rPr>
          <w:lang w:val="en-US"/>
        </w:rPr>
        <w:t xml:space="preserve"> </w:t>
      </w:r>
      <w:r w:rsidRPr="008D1BDC">
        <w:t>коміту</w:t>
      </w:r>
      <w:r w:rsidRPr="008D1BDC">
        <w:rPr>
          <w:lang w:val="en-US"/>
        </w:rPr>
        <w:t xml:space="preserve"> </w:t>
      </w:r>
      <w:r w:rsidRPr="008D1BDC">
        <w:t>в</w:t>
      </w:r>
      <w:r w:rsidRPr="008D1BDC">
        <w:rPr>
          <w:lang w:val="en-US"/>
        </w:rPr>
        <w:t xml:space="preserve"> </w:t>
      </w:r>
      <w:r w:rsidRPr="008D1BDC">
        <w:t>гілці</w:t>
      </w:r>
      <w:r w:rsidRPr="008D1BDC">
        <w:rPr>
          <w:lang w:val="en-US"/>
        </w:rPr>
        <w:t xml:space="preserve"> main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здійснено</w:t>
      </w:r>
      <w:r w:rsidRPr="008D1BDC">
        <w:rPr>
          <w:lang w:val="en-US"/>
        </w:rPr>
        <w:t xml:space="preserve"> </w:t>
      </w:r>
      <w:r w:rsidRPr="008D1BDC">
        <w:t>перехід</w:t>
      </w:r>
      <w:r w:rsidRPr="008D1BDC">
        <w:rPr>
          <w:lang w:val="en-US"/>
        </w:rPr>
        <w:t xml:space="preserve"> </w:t>
      </w:r>
      <w:r w:rsidRPr="008D1BDC">
        <w:t>на</w:t>
      </w:r>
      <w:r w:rsidRPr="008D1BDC">
        <w:rPr>
          <w:lang w:val="en-US"/>
        </w:rPr>
        <w:t xml:space="preserve"> </w:t>
      </w:r>
      <w:r w:rsidRPr="008D1BDC">
        <w:t>віддалену</w:t>
      </w:r>
      <w:r w:rsidRPr="008D1BDC">
        <w:rPr>
          <w:lang w:val="en-US"/>
        </w:rPr>
        <w:t xml:space="preserve"> </w:t>
      </w:r>
      <w:r w:rsidRPr="008D1BDC">
        <w:t>гілку</w:t>
      </w:r>
      <w:r w:rsidRPr="008D1BDC">
        <w:rPr>
          <w:lang w:val="en-US"/>
        </w:rPr>
        <w:t xml:space="preserve"> </w:t>
      </w:r>
      <w:r w:rsidRPr="008D1BDC">
        <w:t>відстеження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checkout o/main</w:t>
      </w:r>
      <w:r w:rsidRPr="008D1BDC">
        <w:rPr>
          <w:lang w:val="en-US"/>
        </w:rPr>
        <w:t xml:space="preserve"> </w:t>
      </w:r>
      <w:r w:rsidRPr="008D1BDC">
        <w:t>і</w:t>
      </w:r>
      <w:r w:rsidRPr="008D1BDC">
        <w:rPr>
          <w:lang w:val="en-US"/>
        </w:rPr>
        <w:t xml:space="preserve"> </w:t>
      </w:r>
      <w:r w:rsidRPr="008D1BDC">
        <w:t>створено</w:t>
      </w:r>
      <w:r w:rsidRPr="008D1BDC">
        <w:rPr>
          <w:lang w:val="en-US"/>
        </w:rPr>
        <w:t xml:space="preserve"> </w:t>
      </w:r>
      <w:r w:rsidRPr="008D1BDC">
        <w:t>ізольований</w:t>
      </w:r>
      <w:r w:rsidRPr="008D1BDC">
        <w:rPr>
          <w:lang w:val="en-US"/>
        </w:rPr>
        <w:t xml:space="preserve"> </w:t>
      </w:r>
      <w:r w:rsidRPr="008D1BDC">
        <w:t>коміт</w:t>
      </w:r>
      <w:r w:rsidRPr="008D1BDC">
        <w:rPr>
          <w:lang w:val="en-US"/>
        </w:rPr>
        <w:t xml:space="preserve"> C4, </w:t>
      </w:r>
      <w:r w:rsidRPr="008D1BDC">
        <w:t>що</w:t>
      </w:r>
      <w:r w:rsidRPr="008D1BDC">
        <w:rPr>
          <w:lang w:val="en-US"/>
        </w:rPr>
        <w:t xml:space="preserve"> </w:t>
      </w:r>
      <w:r w:rsidRPr="008D1BDC">
        <w:t>продемонструвало</w:t>
      </w:r>
      <w:r w:rsidRPr="008D1BDC">
        <w:rPr>
          <w:lang w:val="en-US"/>
        </w:rPr>
        <w:t xml:space="preserve"> </w:t>
      </w:r>
      <w:r w:rsidRPr="008D1BDC">
        <w:t>поведінку</w:t>
      </w:r>
      <w:r w:rsidRPr="008D1BDC">
        <w:rPr>
          <w:lang w:val="en-US"/>
        </w:rPr>
        <w:t xml:space="preserve"> </w:t>
      </w:r>
      <w:r w:rsidRPr="008D1BDC">
        <w:t>роботи</w:t>
      </w:r>
      <w:r w:rsidRPr="008D1BDC">
        <w:rPr>
          <w:lang w:val="en-US"/>
        </w:rPr>
        <w:t xml:space="preserve"> </w:t>
      </w:r>
      <w:r w:rsidRPr="008D1BDC">
        <w:t>безпосередньо</w:t>
      </w:r>
      <w:r w:rsidRPr="008D1BDC">
        <w:rPr>
          <w:lang w:val="en-US"/>
        </w:rPr>
        <w:t xml:space="preserve"> </w:t>
      </w:r>
      <w:r w:rsidRPr="008D1BDC">
        <w:t>над</w:t>
      </w:r>
      <w:r w:rsidRPr="008D1BDC">
        <w:rPr>
          <w:lang w:val="en-US"/>
        </w:rPr>
        <w:t xml:space="preserve"> </w:t>
      </w:r>
      <w:r w:rsidRPr="008D1BDC">
        <w:t>зафіксованим</w:t>
      </w:r>
      <w:r w:rsidRPr="008D1BDC">
        <w:rPr>
          <w:lang w:val="en-US"/>
        </w:rPr>
        <w:t xml:space="preserve"> </w:t>
      </w:r>
      <w:r w:rsidRPr="008D1BDC">
        <w:t>станом</w:t>
      </w:r>
      <w:r w:rsidRPr="008D1BDC">
        <w:rPr>
          <w:lang w:val="en-US"/>
        </w:rPr>
        <w:t xml:space="preserve"> </w:t>
      </w:r>
      <w:r w:rsidRPr="008D1BDC">
        <w:t>сервера</w:t>
      </w:r>
      <w:r w:rsidRPr="008D1BDC">
        <w:rPr>
          <w:lang w:val="en-US"/>
        </w:rPr>
        <w:t xml:space="preserve"> </w:t>
      </w:r>
      <w:r w:rsidRPr="008D1BDC">
        <w:t>у</w:t>
      </w:r>
      <w:r w:rsidRPr="008D1BDC">
        <w:rPr>
          <w:lang w:val="en-US"/>
        </w:rPr>
        <w:t xml:space="preserve"> </w:t>
      </w:r>
      <w:r w:rsidRPr="008D1BDC">
        <w:t>режимі</w:t>
      </w:r>
      <w:r w:rsidRPr="008D1BDC">
        <w:rPr>
          <w:lang w:val="en-US"/>
        </w:rPr>
        <w:t xml:space="preserve"> detached HEAD</w:t>
      </w:r>
      <w:r>
        <w:rPr>
          <w:lang w:val="en-US"/>
        </w:rPr>
        <w:t>.</w:t>
      </w:r>
    </w:p>
    <w:p w14:paraId="6D0CF6A4" w14:textId="77777777" w:rsidR="008D1BDC" w:rsidRDefault="008D1BDC" w:rsidP="00EA1332">
      <w:pPr>
        <w:rPr>
          <w:lang w:val="en-US"/>
        </w:rPr>
      </w:pPr>
    </w:p>
    <w:p w14:paraId="46CD330F" w14:textId="276E7E67" w:rsidR="008D1BDC" w:rsidRPr="008D1BDC" w:rsidRDefault="008D1BDC" w:rsidP="00EA1332">
      <w:r w:rsidRPr="008D1BDC">
        <w:t>git checkout o/</w:t>
      </w:r>
      <w:r w:rsidRPr="008D1BDC">
        <w:t>[</w:t>
      </w:r>
      <w:r w:rsidRPr="008D1BDC">
        <w:t>гілка</w:t>
      </w:r>
      <w:r w:rsidRPr="008D1BDC">
        <w:t>]</w:t>
      </w:r>
      <w:r w:rsidRPr="008D1BDC">
        <w:t xml:space="preserve"> — переводить робоче середовище на стан серверної гілки без створення нової локальної гілки (перехід у detached HEAD).</w:t>
      </w:r>
    </w:p>
    <w:p w14:paraId="0A750918" w14:textId="77777777" w:rsidR="00EA1332" w:rsidRPr="008D1BDC" w:rsidRDefault="00EA1332" w:rsidP="00EA1332"/>
    <w:p w14:paraId="41729CC9" w14:textId="0A5D2A14" w:rsidR="00EA1332" w:rsidRDefault="00EA1332" w:rsidP="00EA1332">
      <w:pPr>
        <w:rPr>
          <w:lang w:val="uk-UA"/>
        </w:rPr>
      </w:pPr>
      <w:r>
        <w:rPr>
          <w:lang w:val="uk-UA"/>
        </w:rPr>
        <w:t xml:space="preserve">Віддалені гілки – </w:t>
      </w:r>
    </w:p>
    <w:p w14:paraId="462D62BE" w14:textId="77777777" w:rsidR="00EA1332" w:rsidRDefault="00EA1332" w:rsidP="00EA1332">
      <w:pPr>
        <w:rPr>
          <w:lang w:val="uk-UA"/>
        </w:rPr>
      </w:pPr>
    </w:p>
    <w:p w14:paraId="56529532" w14:textId="2C786990" w:rsidR="00EA1332" w:rsidRDefault="00EA1332" w:rsidP="00EA1332">
      <w:pPr>
        <w:rPr>
          <w:lang w:val="uk-UA"/>
        </w:rPr>
      </w:pPr>
      <w:r w:rsidRPr="00EA1332">
        <w:rPr>
          <w:lang w:val="uk-UA"/>
        </w:rPr>
        <w:drawing>
          <wp:inline distT="0" distB="0" distL="0" distR="0" wp14:anchorId="22768E22" wp14:editId="51F15161">
            <wp:extent cx="5944235" cy="2318385"/>
            <wp:effectExtent l="0" t="0" r="0" b="5715"/>
            <wp:docPr id="117036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60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06C1" w14:textId="77777777" w:rsidR="00EA1332" w:rsidRDefault="00EA1332" w:rsidP="00EA1332">
      <w:pPr>
        <w:rPr>
          <w:lang w:val="en-US"/>
        </w:rPr>
      </w:pPr>
    </w:p>
    <w:p w14:paraId="2EEC4BD4" w14:textId="7F10D3FD" w:rsidR="008D1BDC" w:rsidRPr="008D1BDC" w:rsidRDefault="008D1BDC" w:rsidP="00EA1332">
      <w:pPr>
        <w:rPr>
          <w:lang w:val="en-US"/>
        </w:rPr>
      </w:pPr>
      <w:r w:rsidRPr="008D1BDC">
        <w:t>За</w:t>
      </w:r>
      <w:r w:rsidRPr="008D1BDC">
        <w:rPr>
          <w:lang w:val="en-US"/>
        </w:rPr>
        <w:t xml:space="preserve"> </w:t>
      </w:r>
      <w:r w:rsidRPr="008D1BDC">
        <w:t>допомогою</w:t>
      </w:r>
      <w:r w:rsidRPr="008D1BDC">
        <w:rPr>
          <w:lang w:val="en-US"/>
        </w:rPr>
        <w:t xml:space="preserve"> </w:t>
      </w:r>
      <w:r w:rsidRPr="008D1BDC">
        <w:t>команди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fetch</w:t>
      </w:r>
      <w:r w:rsidRPr="008D1BDC">
        <w:rPr>
          <w:lang w:val="en-US"/>
        </w:rPr>
        <w:t xml:space="preserve"> </w:t>
      </w:r>
      <w:r w:rsidRPr="008D1BDC">
        <w:t>із</w:t>
      </w:r>
      <w:r w:rsidRPr="008D1BDC">
        <w:rPr>
          <w:lang w:val="en-US"/>
        </w:rPr>
        <w:t xml:space="preserve"> </w:t>
      </w:r>
      <w:r w:rsidRPr="008D1BDC">
        <w:t>віддаленого</w:t>
      </w:r>
      <w:r w:rsidRPr="008D1BDC">
        <w:rPr>
          <w:lang w:val="en-US"/>
        </w:rPr>
        <w:t xml:space="preserve"> </w:t>
      </w:r>
      <w:r w:rsidRPr="008D1BDC">
        <w:t>репозиторію</w:t>
      </w:r>
      <w:r w:rsidRPr="008D1BDC">
        <w:rPr>
          <w:lang w:val="en-US"/>
        </w:rPr>
        <w:t xml:space="preserve">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завантажено</w:t>
      </w:r>
      <w:r w:rsidRPr="008D1BDC">
        <w:rPr>
          <w:lang w:val="en-US"/>
        </w:rPr>
        <w:t xml:space="preserve"> </w:t>
      </w:r>
      <w:r w:rsidRPr="008D1BDC">
        <w:t>всі</w:t>
      </w:r>
      <w:r w:rsidRPr="008D1BDC">
        <w:rPr>
          <w:lang w:val="en-US"/>
        </w:rPr>
        <w:t xml:space="preserve"> </w:t>
      </w:r>
      <w:r w:rsidRPr="008D1BDC">
        <w:t>нові</w:t>
      </w:r>
      <w:r w:rsidRPr="008D1BDC">
        <w:rPr>
          <w:lang w:val="en-US"/>
        </w:rPr>
        <w:t xml:space="preserve"> </w:t>
      </w:r>
      <w:r w:rsidRPr="008D1BDC">
        <w:t>коміти</w:t>
      </w:r>
      <w:r w:rsidRPr="008D1BDC">
        <w:rPr>
          <w:lang w:val="en-US"/>
        </w:rPr>
        <w:t xml:space="preserve"> (C4, C5, C6, C7)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t>оновлено</w:t>
      </w:r>
      <w:r w:rsidRPr="008D1BDC">
        <w:rPr>
          <w:lang w:val="en-US"/>
        </w:rPr>
        <w:t xml:space="preserve"> </w:t>
      </w:r>
      <w:r w:rsidRPr="008D1BDC">
        <w:t>позиції</w:t>
      </w:r>
      <w:r w:rsidRPr="008D1BDC">
        <w:rPr>
          <w:lang w:val="en-US"/>
        </w:rPr>
        <w:t xml:space="preserve"> </w:t>
      </w:r>
      <w:r w:rsidRPr="008D1BDC">
        <w:t>віддалених</w:t>
      </w:r>
      <w:r w:rsidRPr="008D1BDC">
        <w:rPr>
          <w:lang w:val="en-US"/>
        </w:rPr>
        <w:t xml:space="preserve"> </w:t>
      </w:r>
      <w:r w:rsidRPr="008D1BDC">
        <w:t>покажчиків</w:t>
      </w:r>
      <w:r w:rsidRPr="008D1BDC">
        <w:rPr>
          <w:lang w:val="en-US"/>
        </w:rPr>
        <w:t xml:space="preserve"> (o/main, o/bugFix) </w:t>
      </w:r>
      <w:r w:rsidRPr="008D1BDC">
        <w:t>без</w:t>
      </w:r>
      <w:r w:rsidRPr="008D1BDC">
        <w:rPr>
          <w:lang w:val="en-US"/>
        </w:rPr>
        <w:t xml:space="preserve"> </w:t>
      </w:r>
      <w:r w:rsidRPr="008D1BDC">
        <w:t>зміни</w:t>
      </w:r>
      <w:r w:rsidRPr="008D1BDC">
        <w:rPr>
          <w:lang w:val="en-US"/>
        </w:rPr>
        <w:t xml:space="preserve">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t>злиття</w:t>
      </w:r>
      <w:r w:rsidRPr="008D1BDC">
        <w:rPr>
          <w:lang w:val="en-US"/>
        </w:rPr>
        <w:t xml:space="preserve"> </w:t>
      </w:r>
      <w:r w:rsidRPr="008D1BDC">
        <w:t>з</w:t>
      </w:r>
      <w:r w:rsidRPr="008D1BDC">
        <w:rPr>
          <w:lang w:val="en-US"/>
        </w:rPr>
        <w:t xml:space="preserve"> </w:t>
      </w:r>
      <w:r w:rsidRPr="008D1BDC">
        <w:t>локальними</w:t>
      </w:r>
      <w:r w:rsidRPr="008D1BDC">
        <w:rPr>
          <w:lang w:val="en-US"/>
        </w:rPr>
        <w:t xml:space="preserve"> </w:t>
      </w:r>
      <w:r w:rsidRPr="008D1BDC">
        <w:t>робочими</w:t>
      </w:r>
      <w:r w:rsidRPr="008D1BDC">
        <w:rPr>
          <w:lang w:val="en-US"/>
        </w:rPr>
        <w:t xml:space="preserve"> </w:t>
      </w:r>
      <w:r w:rsidRPr="008D1BDC">
        <w:t>гілками</w:t>
      </w:r>
      <w:r w:rsidRPr="008D1BDC">
        <w:rPr>
          <w:lang w:val="en-US"/>
        </w:rPr>
        <w:t>.</w:t>
      </w:r>
    </w:p>
    <w:p w14:paraId="65C9D2DD" w14:textId="77777777" w:rsidR="00EA1332" w:rsidRDefault="00EA1332" w:rsidP="00EA1332">
      <w:pPr>
        <w:rPr>
          <w:lang w:val="uk-UA"/>
        </w:rPr>
      </w:pPr>
    </w:p>
    <w:p w14:paraId="6B7884BA" w14:textId="23A0A96A" w:rsidR="00EA1332" w:rsidRPr="008D1BDC" w:rsidRDefault="00EA1332" w:rsidP="00EA1332">
      <w:pPr>
        <w:rPr>
          <w:lang w:val="uk-UA"/>
        </w:rPr>
      </w:pPr>
      <w:r>
        <w:rPr>
          <w:lang w:val="en-US"/>
        </w:rPr>
        <w:t>git</w:t>
      </w:r>
      <w:r w:rsidRPr="008D1BDC">
        <w:rPr>
          <w:lang w:val="uk-UA"/>
        </w:rPr>
        <w:t xml:space="preserve"> </w:t>
      </w:r>
      <w:r>
        <w:rPr>
          <w:lang w:val="en-US"/>
        </w:rPr>
        <w:t>fetch</w:t>
      </w:r>
      <w:r w:rsidRPr="008D1BDC">
        <w:rPr>
          <w:lang w:val="uk-UA"/>
        </w:rPr>
        <w:t xml:space="preserve"> – </w:t>
      </w:r>
      <w:r w:rsidR="008D1BDC" w:rsidRPr="008D1BDC">
        <w:rPr>
          <w:lang w:val="uk-UA"/>
        </w:rPr>
        <w:t>завантажує всі нові дані та історію з віддаленого сервера у локальний репозиторій, але не змінює ваші робочі файли та поточні гілки.</w:t>
      </w:r>
    </w:p>
    <w:p w14:paraId="005449AB" w14:textId="77777777" w:rsidR="003A625E" w:rsidRPr="00C80F0E" w:rsidRDefault="003A625E" w:rsidP="003A625E">
      <w:pPr>
        <w:rPr>
          <w:lang w:val="en-US"/>
        </w:rPr>
      </w:pPr>
    </w:p>
    <w:p w14:paraId="1CB35FE6" w14:textId="10060F5A" w:rsidR="003A625E" w:rsidRDefault="003A625E" w:rsidP="003A625E">
      <w:pPr>
        <w:rPr>
          <w:lang w:val="en-US"/>
        </w:rPr>
      </w:pPr>
      <w:r w:rsidRPr="003A625E">
        <w:rPr>
          <w:lang w:val="en-US"/>
        </w:rPr>
        <w:lastRenderedPageBreak/>
        <w:drawing>
          <wp:inline distT="0" distB="0" distL="0" distR="0" wp14:anchorId="53879EF9" wp14:editId="0B4BB1FB">
            <wp:extent cx="5944235" cy="1791970"/>
            <wp:effectExtent l="0" t="0" r="0" b="0"/>
            <wp:docPr id="21049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9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052" w14:textId="77777777" w:rsidR="003A625E" w:rsidRPr="003A625E" w:rsidRDefault="003A625E" w:rsidP="003A625E">
      <w:pPr>
        <w:rPr>
          <w:lang w:val="en-US"/>
        </w:rPr>
      </w:pPr>
    </w:p>
    <w:p w14:paraId="580A6689" w14:textId="3EFEE767" w:rsidR="003A625E" w:rsidRPr="008D1BDC" w:rsidRDefault="008D1BDC" w:rsidP="003A625E">
      <w:pPr>
        <w:rPr>
          <w:lang w:val="en-US"/>
        </w:rPr>
      </w:pPr>
      <w:r w:rsidRPr="008D1BDC">
        <w:t>За</w:t>
      </w:r>
      <w:r w:rsidRPr="008D1BDC">
        <w:rPr>
          <w:lang w:val="en-US"/>
        </w:rPr>
        <w:t xml:space="preserve"> </w:t>
      </w:r>
      <w:r w:rsidRPr="008D1BDC">
        <w:t>допомогою</w:t>
      </w:r>
      <w:r w:rsidRPr="008D1BDC">
        <w:rPr>
          <w:lang w:val="en-US"/>
        </w:rPr>
        <w:t xml:space="preserve"> </w:t>
      </w:r>
      <w:r w:rsidRPr="008D1BDC">
        <w:t>команди</w:t>
      </w:r>
      <w:r w:rsidRPr="008D1BDC">
        <w:rPr>
          <w:lang w:val="en-US"/>
        </w:rPr>
        <w:t xml:space="preserve"> </w:t>
      </w:r>
      <w:r w:rsidRPr="008D1BDC">
        <w:rPr>
          <w:i/>
          <w:iCs/>
          <w:lang w:val="en-US"/>
        </w:rPr>
        <w:t>git pull</w:t>
      </w:r>
      <w:r w:rsidRPr="008D1BDC">
        <w:rPr>
          <w:lang w:val="en-US"/>
        </w:rPr>
        <w:t xml:space="preserve"> </w:t>
      </w:r>
      <w:r w:rsidRPr="008D1BDC">
        <w:t>було</w:t>
      </w:r>
      <w:r w:rsidRPr="008D1BDC">
        <w:rPr>
          <w:lang w:val="en-US"/>
        </w:rPr>
        <w:t xml:space="preserve"> </w:t>
      </w:r>
      <w:r w:rsidRPr="008D1BDC">
        <w:t>за</w:t>
      </w:r>
      <w:r w:rsidRPr="008D1BDC">
        <w:rPr>
          <w:lang w:val="en-US"/>
        </w:rPr>
        <w:t xml:space="preserve"> </w:t>
      </w:r>
      <w:r w:rsidRPr="008D1BDC">
        <w:t>один</w:t>
      </w:r>
      <w:r w:rsidRPr="008D1BDC">
        <w:rPr>
          <w:lang w:val="en-US"/>
        </w:rPr>
        <w:t xml:space="preserve"> </w:t>
      </w:r>
      <w:r w:rsidRPr="008D1BDC">
        <w:t>крок</w:t>
      </w:r>
      <w:r w:rsidRPr="008D1BDC">
        <w:rPr>
          <w:lang w:val="en-US"/>
        </w:rPr>
        <w:t xml:space="preserve"> </w:t>
      </w:r>
      <w:r w:rsidRPr="008D1BDC">
        <w:t>завантажено</w:t>
      </w:r>
      <w:r w:rsidRPr="008D1BDC">
        <w:rPr>
          <w:lang w:val="en-US"/>
        </w:rPr>
        <w:t xml:space="preserve"> </w:t>
      </w:r>
      <w:r w:rsidRPr="008D1BDC">
        <w:t>свіжі</w:t>
      </w:r>
      <w:r w:rsidRPr="008D1BDC">
        <w:rPr>
          <w:lang w:val="en-US"/>
        </w:rPr>
        <w:t xml:space="preserve"> </w:t>
      </w:r>
      <w:r w:rsidRPr="008D1BDC">
        <w:t>зміни</w:t>
      </w:r>
      <w:r w:rsidRPr="008D1BDC">
        <w:rPr>
          <w:lang w:val="en-US"/>
        </w:rPr>
        <w:t xml:space="preserve"> </w:t>
      </w:r>
      <w:r w:rsidRPr="008D1BDC">
        <w:t>з</w:t>
      </w:r>
      <w:r w:rsidRPr="008D1BDC">
        <w:rPr>
          <w:lang w:val="en-US"/>
        </w:rPr>
        <w:t xml:space="preserve"> </w:t>
      </w:r>
      <w:r w:rsidRPr="008D1BDC">
        <w:t>віддаленого</w:t>
      </w:r>
      <w:r w:rsidRPr="008D1BDC">
        <w:rPr>
          <w:lang w:val="en-US"/>
        </w:rPr>
        <w:t xml:space="preserve"> </w:t>
      </w:r>
      <w:r w:rsidRPr="008D1BDC">
        <w:t>репозиторію</w:t>
      </w:r>
      <w:r w:rsidRPr="008D1BDC">
        <w:rPr>
          <w:lang w:val="en-US"/>
        </w:rPr>
        <w:t xml:space="preserve"> </w:t>
      </w:r>
      <w:r w:rsidRPr="008D1BDC">
        <w:t>та</w:t>
      </w:r>
      <w:r w:rsidRPr="008D1BDC">
        <w:rPr>
          <w:lang w:val="en-US"/>
        </w:rPr>
        <w:t xml:space="preserve"> </w:t>
      </w:r>
      <w:r w:rsidRPr="008D1BDC">
        <w:t>автоматично</w:t>
      </w:r>
      <w:r w:rsidRPr="008D1BDC">
        <w:rPr>
          <w:lang w:val="en-US"/>
        </w:rPr>
        <w:t xml:space="preserve"> </w:t>
      </w:r>
      <w:r w:rsidRPr="008D1BDC">
        <w:t>об</w:t>
      </w:r>
      <w:r w:rsidRPr="008D1BDC">
        <w:rPr>
          <w:lang w:val="en-US"/>
        </w:rPr>
        <w:t>’</w:t>
      </w:r>
      <w:r w:rsidRPr="008D1BDC">
        <w:t>єднано</w:t>
      </w:r>
      <w:r w:rsidRPr="008D1BDC">
        <w:rPr>
          <w:lang w:val="en-US"/>
        </w:rPr>
        <w:t xml:space="preserve"> </w:t>
      </w:r>
      <w:r w:rsidRPr="008D1BDC">
        <w:t>їх</w:t>
      </w:r>
      <w:r w:rsidRPr="008D1BDC">
        <w:rPr>
          <w:lang w:val="en-US"/>
        </w:rPr>
        <w:t xml:space="preserve"> </w:t>
      </w:r>
      <w:r w:rsidRPr="008D1BDC">
        <w:t>із</w:t>
      </w:r>
      <w:r w:rsidRPr="008D1BDC">
        <w:rPr>
          <w:lang w:val="en-US"/>
        </w:rPr>
        <w:t xml:space="preserve"> </w:t>
      </w:r>
      <w:r w:rsidRPr="008D1BDC">
        <w:t>локальною</w:t>
      </w:r>
      <w:r w:rsidRPr="008D1BDC">
        <w:rPr>
          <w:lang w:val="en-US"/>
        </w:rPr>
        <w:t xml:space="preserve"> </w:t>
      </w:r>
      <w:r w:rsidRPr="008D1BDC">
        <w:t>гілкою</w:t>
      </w:r>
      <w:r w:rsidRPr="008D1BDC">
        <w:rPr>
          <w:lang w:val="en-US"/>
        </w:rPr>
        <w:t xml:space="preserve"> main, </w:t>
      </w:r>
      <w:r w:rsidRPr="008D1BDC">
        <w:t>утворивши</w:t>
      </w:r>
      <w:r w:rsidRPr="008D1BDC">
        <w:rPr>
          <w:lang w:val="en-US"/>
        </w:rPr>
        <w:t xml:space="preserve"> </w:t>
      </w:r>
      <w:r w:rsidRPr="008D1BDC">
        <w:t>спільний</w:t>
      </w:r>
      <w:r w:rsidRPr="008D1BDC">
        <w:rPr>
          <w:lang w:val="en-US"/>
        </w:rPr>
        <w:t xml:space="preserve"> </w:t>
      </w:r>
      <w:r w:rsidRPr="008D1BDC">
        <w:t>мердж</w:t>
      </w:r>
      <w:r w:rsidRPr="008D1BDC">
        <w:rPr>
          <w:lang w:val="en-US"/>
        </w:rPr>
        <w:t>-</w:t>
      </w:r>
      <w:r w:rsidRPr="008D1BDC">
        <w:t>коміт</w:t>
      </w:r>
      <w:r w:rsidRPr="008D1BDC">
        <w:rPr>
          <w:lang w:val="en-US"/>
        </w:rPr>
        <w:t xml:space="preserve"> C4</w:t>
      </w:r>
      <w:r>
        <w:rPr>
          <w:lang w:val="en-US"/>
        </w:rPr>
        <w:t>.</w:t>
      </w:r>
    </w:p>
    <w:p w14:paraId="6048DF75" w14:textId="77777777" w:rsidR="008D1BDC" w:rsidRDefault="008D1BDC" w:rsidP="003A625E">
      <w:pPr>
        <w:rPr>
          <w:lang w:val="en-US"/>
        </w:rPr>
      </w:pPr>
    </w:p>
    <w:p w14:paraId="551F22F1" w14:textId="14D21D21" w:rsidR="003A625E" w:rsidRDefault="003A625E" w:rsidP="003A625E">
      <w:pPr>
        <w:rPr>
          <w:lang w:val="en-US"/>
        </w:rPr>
      </w:pPr>
      <w:r>
        <w:rPr>
          <w:lang w:val="en-US"/>
        </w:rPr>
        <w:t xml:space="preserve">git pull – </w:t>
      </w:r>
      <w:r w:rsidR="008D1BDC" w:rsidRPr="008D1BDC">
        <w:t>одночасно</w:t>
      </w:r>
      <w:r w:rsidR="008D1BDC" w:rsidRPr="008D1BDC">
        <w:rPr>
          <w:lang w:val="en-US"/>
        </w:rPr>
        <w:t xml:space="preserve"> </w:t>
      </w:r>
      <w:r w:rsidR="008D1BDC" w:rsidRPr="008D1BDC">
        <w:t>завантажує</w:t>
      </w:r>
      <w:r w:rsidR="008D1BDC" w:rsidRPr="008D1BDC">
        <w:rPr>
          <w:lang w:val="en-US"/>
        </w:rPr>
        <w:t xml:space="preserve"> </w:t>
      </w:r>
      <w:r w:rsidR="008D1BDC" w:rsidRPr="008D1BDC">
        <w:t>зміни</w:t>
      </w:r>
      <w:r w:rsidR="008D1BDC" w:rsidRPr="008D1BDC">
        <w:rPr>
          <w:lang w:val="en-US"/>
        </w:rPr>
        <w:t xml:space="preserve"> </w:t>
      </w:r>
      <w:r w:rsidR="008D1BDC" w:rsidRPr="008D1BDC">
        <w:t>з</w:t>
      </w:r>
      <w:r w:rsidR="008D1BDC" w:rsidRPr="008D1BDC">
        <w:rPr>
          <w:lang w:val="en-US"/>
        </w:rPr>
        <w:t xml:space="preserve"> </w:t>
      </w:r>
      <w:r w:rsidR="008D1BDC" w:rsidRPr="008D1BDC">
        <w:t>віддаленого</w:t>
      </w:r>
      <w:r w:rsidR="008D1BDC" w:rsidRPr="008D1BDC">
        <w:rPr>
          <w:lang w:val="en-US"/>
        </w:rPr>
        <w:t xml:space="preserve"> </w:t>
      </w:r>
      <w:r w:rsidR="008D1BDC" w:rsidRPr="008D1BDC">
        <w:t>сервера</w:t>
      </w:r>
      <w:r w:rsidR="008D1BDC" w:rsidRPr="008D1BDC">
        <w:rPr>
          <w:lang w:val="en-US"/>
        </w:rPr>
        <w:t xml:space="preserve"> </w:t>
      </w:r>
      <w:r w:rsidR="008D1BDC" w:rsidRPr="008D1BDC">
        <w:t>та</w:t>
      </w:r>
      <w:r w:rsidR="008D1BDC" w:rsidRPr="008D1BDC">
        <w:rPr>
          <w:lang w:val="en-US"/>
        </w:rPr>
        <w:t xml:space="preserve"> </w:t>
      </w:r>
      <w:r w:rsidR="008D1BDC" w:rsidRPr="008D1BDC">
        <w:t>зливає</w:t>
      </w:r>
      <w:r w:rsidR="008D1BDC" w:rsidRPr="008D1BDC">
        <w:rPr>
          <w:lang w:val="en-US"/>
        </w:rPr>
        <w:t xml:space="preserve"> </w:t>
      </w:r>
      <w:r w:rsidR="008D1BDC" w:rsidRPr="008D1BDC">
        <w:t>їх</w:t>
      </w:r>
      <w:r w:rsidR="008D1BDC" w:rsidRPr="008D1BDC">
        <w:rPr>
          <w:lang w:val="en-US"/>
        </w:rPr>
        <w:t xml:space="preserve"> </w:t>
      </w:r>
      <w:r w:rsidR="008D1BDC" w:rsidRPr="008D1BDC">
        <w:t>із</w:t>
      </w:r>
      <w:r w:rsidR="008D1BDC" w:rsidRPr="008D1BDC">
        <w:rPr>
          <w:lang w:val="en-US"/>
        </w:rPr>
        <w:t xml:space="preserve"> </w:t>
      </w:r>
      <w:r w:rsidR="008D1BDC" w:rsidRPr="008D1BDC">
        <w:t>поточною</w:t>
      </w:r>
      <w:r w:rsidR="008D1BDC" w:rsidRPr="008D1BDC">
        <w:rPr>
          <w:lang w:val="en-US"/>
        </w:rPr>
        <w:t xml:space="preserve"> </w:t>
      </w:r>
      <w:r w:rsidR="008D1BDC" w:rsidRPr="008D1BDC">
        <w:t>гілкою</w:t>
      </w:r>
      <w:r w:rsidR="008D1BDC" w:rsidRPr="008D1BDC">
        <w:rPr>
          <w:lang w:val="en-US"/>
        </w:rPr>
        <w:t xml:space="preserve"> </w:t>
      </w:r>
      <w:r w:rsidR="008D1BDC" w:rsidRPr="008D1BDC">
        <w:t>(фактично поєднує команди git fetch + git merge)</w:t>
      </w:r>
    </w:p>
    <w:p w14:paraId="6FAD6366" w14:textId="77777777" w:rsidR="003A625E" w:rsidRDefault="003A625E" w:rsidP="003A625E">
      <w:pPr>
        <w:rPr>
          <w:lang w:val="en-US"/>
        </w:rPr>
      </w:pPr>
    </w:p>
    <w:p w14:paraId="3652EB61" w14:textId="77777777" w:rsidR="003A625E" w:rsidRDefault="003A625E" w:rsidP="003A625E">
      <w:pPr>
        <w:rPr>
          <w:lang w:val="en-US"/>
        </w:rPr>
      </w:pPr>
    </w:p>
    <w:p w14:paraId="35DE8701" w14:textId="07DB4697" w:rsidR="003A625E" w:rsidRDefault="00B20D2C" w:rsidP="003A625E">
      <w:pPr>
        <w:rPr>
          <w:lang w:val="en-US"/>
        </w:rPr>
      </w:pPr>
      <w:r w:rsidRPr="00B20D2C">
        <w:rPr>
          <w:lang w:val="en-US"/>
        </w:rPr>
        <w:drawing>
          <wp:inline distT="0" distB="0" distL="0" distR="0" wp14:anchorId="022FB932" wp14:editId="756C5F67">
            <wp:extent cx="5944235" cy="2334895"/>
            <wp:effectExtent l="0" t="0" r="0" b="8255"/>
            <wp:docPr id="330655811" name="Рисунок 1" descr="Зображення, що містить знімок екрана, схема, текс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5811" name="Рисунок 1" descr="Зображення, що містить знімок екрана, схема, текст, дизайн&#10;&#10;Вміст на основі ШІ може бути неправильни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370B" w14:textId="77777777" w:rsidR="00B20D2C" w:rsidRPr="00B20D2C" w:rsidRDefault="00B20D2C" w:rsidP="00B20D2C">
      <w:pPr>
        <w:rPr>
          <w:lang w:val="en-US"/>
        </w:rPr>
      </w:pPr>
    </w:p>
    <w:p w14:paraId="7E2CD0FE" w14:textId="5577144C" w:rsidR="00C21859" w:rsidRPr="00C21859" w:rsidRDefault="00C21859" w:rsidP="00B20D2C">
      <w:pPr>
        <w:rPr>
          <w:lang w:val="en-US"/>
        </w:rPr>
      </w:pPr>
      <w:r w:rsidRPr="00C21859">
        <w:t>Після</w:t>
      </w:r>
      <w:r w:rsidRPr="00C21859">
        <w:rPr>
          <w:lang w:val="en-US"/>
        </w:rPr>
        <w:t xml:space="preserve"> </w:t>
      </w:r>
      <w:r>
        <w:rPr>
          <w:lang w:val="uk-UA"/>
        </w:rPr>
        <w:t>симуляції</w:t>
      </w:r>
      <w:r w:rsidRPr="00C21859">
        <w:rPr>
          <w:lang w:val="en-US"/>
        </w:rPr>
        <w:t xml:space="preserve"> </w:t>
      </w:r>
      <w:r w:rsidRPr="00C21859">
        <w:t>відправки</w:t>
      </w:r>
      <w:r w:rsidRPr="00C21859">
        <w:rPr>
          <w:lang w:val="en-US"/>
        </w:rPr>
        <w:t xml:space="preserve"> </w:t>
      </w:r>
      <w:r w:rsidRPr="00C21859">
        <w:t>правок</w:t>
      </w:r>
      <w:r w:rsidRPr="00C21859">
        <w:rPr>
          <w:lang w:val="en-US"/>
        </w:rPr>
        <w:t xml:space="preserve"> </w:t>
      </w:r>
      <w:r w:rsidRPr="00C21859">
        <w:t>колегами</w:t>
      </w:r>
      <w:r w:rsidRPr="00C21859">
        <w:rPr>
          <w:lang w:val="en-US"/>
        </w:rPr>
        <w:t xml:space="preserve"> </w:t>
      </w:r>
      <w:r w:rsidRPr="00C21859">
        <w:t>за</w:t>
      </w:r>
      <w:r w:rsidRPr="00C21859">
        <w:rPr>
          <w:lang w:val="en-US"/>
        </w:rPr>
        <w:t xml:space="preserve"> </w:t>
      </w:r>
      <w:r w:rsidRPr="00C21859">
        <w:t>допомогою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fakeTeamwork 2</w:t>
      </w:r>
      <w:r w:rsidRPr="00C21859">
        <w:rPr>
          <w:lang w:val="en-US"/>
        </w:rPr>
        <w:t xml:space="preserve">, </w:t>
      </w:r>
      <w:r w:rsidRPr="00C21859">
        <w:t>локальну</w:t>
      </w:r>
      <w:r w:rsidRPr="00C21859">
        <w:rPr>
          <w:lang w:val="en-US"/>
        </w:rPr>
        <w:t xml:space="preserve"> </w:t>
      </w:r>
      <w:r w:rsidRPr="00C21859">
        <w:t>історію</w:t>
      </w:r>
      <w:r w:rsidRPr="00C21859">
        <w:rPr>
          <w:lang w:val="en-US"/>
        </w:rPr>
        <w:t xml:space="preserve"> </w:t>
      </w:r>
      <w:r w:rsidRPr="00C21859">
        <w:t>було</w:t>
      </w:r>
      <w:r w:rsidRPr="00C21859">
        <w:rPr>
          <w:lang w:val="en-US"/>
        </w:rPr>
        <w:t xml:space="preserve"> </w:t>
      </w:r>
      <w:r w:rsidRPr="00C21859">
        <w:t>оновлено</w:t>
      </w:r>
      <w:r w:rsidRPr="00C21859">
        <w:rPr>
          <w:lang w:val="en-US"/>
        </w:rPr>
        <w:t xml:space="preserve"> </w:t>
      </w:r>
      <w:r w:rsidRPr="00C21859">
        <w:t>командою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fetch</w:t>
      </w:r>
      <w:r w:rsidRPr="00C21859">
        <w:rPr>
          <w:lang w:val="en-US"/>
        </w:rPr>
        <w:t xml:space="preserve">, </w:t>
      </w:r>
      <w:r w:rsidRPr="00C21859">
        <w:t>зафіксовано</w:t>
      </w:r>
      <w:r w:rsidRPr="00C21859">
        <w:rPr>
          <w:lang w:val="en-US"/>
        </w:rPr>
        <w:t xml:space="preserve"> </w:t>
      </w:r>
      <w:r w:rsidRPr="00C21859">
        <w:t>власні</w:t>
      </w:r>
      <w:r w:rsidRPr="00C21859">
        <w:rPr>
          <w:lang w:val="en-US"/>
        </w:rPr>
        <w:t xml:space="preserve"> </w:t>
      </w:r>
      <w:r w:rsidRPr="00C21859">
        <w:t>локальні</w:t>
      </w:r>
      <w:r w:rsidRPr="00C21859">
        <w:rPr>
          <w:lang w:val="en-US"/>
        </w:rPr>
        <w:t xml:space="preserve"> </w:t>
      </w:r>
      <w:r w:rsidRPr="00C21859">
        <w:t>зміни</w:t>
      </w:r>
      <w:r w:rsidRPr="00C21859">
        <w:rPr>
          <w:lang w:val="en-US"/>
        </w:rPr>
        <w:t xml:space="preserve"> </w:t>
      </w:r>
      <w:r w:rsidRPr="00C21859">
        <w:t>через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commit</w:t>
      </w:r>
      <w:r w:rsidRPr="00C21859">
        <w:rPr>
          <w:lang w:val="en-US"/>
        </w:rPr>
        <w:t xml:space="preserve"> </w:t>
      </w:r>
      <w:r w:rsidRPr="00C21859">
        <w:t>та</w:t>
      </w:r>
      <w:r w:rsidRPr="00C21859">
        <w:rPr>
          <w:lang w:val="en-US"/>
        </w:rPr>
        <w:t xml:space="preserve"> </w:t>
      </w:r>
      <w:r w:rsidRPr="00C21859">
        <w:t>синхронізовано</w:t>
      </w:r>
      <w:r w:rsidRPr="00C21859">
        <w:rPr>
          <w:lang w:val="en-US"/>
        </w:rPr>
        <w:t xml:space="preserve"> </w:t>
      </w:r>
      <w:r w:rsidRPr="00C21859">
        <w:t>обидві</w:t>
      </w:r>
      <w:r w:rsidRPr="00C21859">
        <w:rPr>
          <w:lang w:val="en-US"/>
        </w:rPr>
        <w:t xml:space="preserve"> </w:t>
      </w:r>
      <w:r w:rsidRPr="00C21859">
        <w:t>лінії</w:t>
      </w:r>
      <w:r w:rsidRPr="00C21859">
        <w:rPr>
          <w:lang w:val="en-US"/>
        </w:rPr>
        <w:t xml:space="preserve"> </w:t>
      </w:r>
      <w:r w:rsidRPr="00C21859">
        <w:t>роботи</w:t>
      </w:r>
      <w:r w:rsidRPr="00C21859">
        <w:rPr>
          <w:lang w:val="en-US"/>
        </w:rPr>
        <w:t xml:space="preserve"> </w:t>
      </w:r>
      <w:r w:rsidRPr="00C21859">
        <w:t>фінальним</w:t>
      </w:r>
      <w:r w:rsidRPr="00C21859">
        <w:rPr>
          <w:lang w:val="en-US"/>
        </w:rPr>
        <w:t xml:space="preserve"> </w:t>
      </w:r>
      <w:r w:rsidRPr="00C21859">
        <w:t>викликом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pull</w:t>
      </w:r>
    </w:p>
    <w:p w14:paraId="675DFEFB" w14:textId="77777777" w:rsidR="00C21859" w:rsidRDefault="00C21859" w:rsidP="00B20D2C">
      <w:pPr>
        <w:rPr>
          <w:lang w:val="en-US"/>
        </w:rPr>
      </w:pPr>
    </w:p>
    <w:p w14:paraId="535A10B2" w14:textId="77777777" w:rsidR="00C21859" w:rsidRDefault="00C21859" w:rsidP="00B20D2C">
      <w:pPr>
        <w:rPr>
          <w:lang w:val="uk-UA"/>
        </w:rPr>
      </w:pPr>
    </w:p>
    <w:p w14:paraId="39F135FA" w14:textId="77777777" w:rsidR="00C21859" w:rsidRDefault="00C21859" w:rsidP="00B20D2C">
      <w:pPr>
        <w:rPr>
          <w:lang w:val="uk-UA"/>
        </w:rPr>
      </w:pPr>
    </w:p>
    <w:p w14:paraId="52933BDD" w14:textId="413F717A" w:rsidR="00B20D2C" w:rsidRDefault="00B20D2C" w:rsidP="00B20D2C">
      <w:pPr>
        <w:rPr>
          <w:lang w:val="en-US"/>
        </w:rPr>
      </w:pPr>
      <w:r w:rsidRPr="00B20D2C">
        <w:rPr>
          <w:lang w:val="en-US"/>
        </w:rPr>
        <w:drawing>
          <wp:inline distT="0" distB="0" distL="0" distR="0" wp14:anchorId="3A385ACA" wp14:editId="6ED75441">
            <wp:extent cx="5944235" cy="1908810"/>
            <wp:effectExtent l="0" t="0" r="0" b="0"/>
            <wp:docPr id="205407906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906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6DB1" w14:textId="77777777" w:rsidR="00C21859" w:rsidRDefault="00C21859" w:rsidP="00B20D2C">
      <w:pPr>
        <w:rPr>
          <w:lang w:val="uk-UA"/>
        </w:rPr>
      </w:pPr>
    </w:p>
    <w:p w14:paraId="7B06786A" w14:textId="75B09DCB" w:rsidR="00C21859" w:rsidRPr="00C21859" w:rsidRDefault="00C21859" w:rsidP="00B20D2C">
      <w:pPr>
        <w:rPr>
          <w:lang w:val="uk-UA"/>
        </w:rPr>
      </w:pPr>
      <w:r w:rsidRPr="00C21859">
        <w:rPr>
          <w:lang w:val="uk-UA"/>
        </w:rPr>
        <w:lastRenderedPageBreak/>
        <w:t xml:space="preserve">Після формування двох локальних комітів за допомогою команди </w:t>
      </w:r>
      <w:r w:rsidRPr="00C21859">
        <w:rPr>
          <w:i/>
          <w:iCs/>
        </w:rPr>
        <w:t>git</w:t>
      </w:r>
      <w:r w:rsidRPr="00C21859">
        <w:rPr>
          <w:i/>
          <w:iCs/>
          <w:lang w:val="uk-UA"/>
        </w:rPr>
        <w:t xml:space="preserve"> </w:t>
      </w:r>
      <w:r w:rsidRPr="00C21859">
        <w:rPr>
          <w:i/>
          <w:iCs/>
        </w:rPr>
        <w:t>commit</w:t>
      </w:r>
      <w:r w:rsidRPr="00C21859">
        <w:rPr>
          <w:lang w:val="uk-UA"/>
        </w:rPr>
        <w:t xml:space="preserve"> виконано </w:t>
      </w:r>
      <w:r w:rsidRPr="00C21859">
        <w:rPr>
          <w:i/>
          <w:iCs/>
        </w:rPr>
        <w:t>git</w:t>
      </w:r>
      <w:r w:rsidRPr="00C21859">
        <w:rPr>
          <w:i/>
          <w:iCs/>
          <w:lang w:val="uk-UA"/>
        </w:rPr>
        <w:t xml:space="preserve"> </w:t>
      </w:r>
      <w:r w:rsidRPr="00C21859">
        <w:rPr>
          <w:i/>
          <w:iCs/>
        </w:rPr>
        <w:t>push</w:t>
      </w:r>
      <w:r w:rsidRPr="00C21859">
        <w:rPr>
          <w:lang w:val="uk-UA"/>
        </w:rPr>
        <w:t xml:space="preserve">, що успішно опублікувало локальну історію змін на віддалений сервер та перемістило віддалений покажчик </w:t>
      </w:r>
      <w:r w:rsidRPr="00C21859">
        <w:t>o</w:t>
      </w:r>
      <w:r w:rsidRPr="00C21859">
        <w:rPr>
          <w:lang w:val="uk-UA"/>
        </w:rPr>
        <w:t>/</w:t>
      </w:r>
      <w:r w:rsidRPr="00C21859">
        <w:t>main</w:t>
      </w:r>
      <w:r w:rsidRPr="00C21859">
        <w:rPr>
          <w:lang w:val="uk-UA"/>
        </w:rPr>
        <w:t xml:space="preserve"> на коміт </w:t>
      </w:r>
      <w:r w:rsidRPr="00C21859">
        <w:t>C</w:t>
      </w:r>
      <w:r w:rsidRPr="00C21859">
        <w:rPr>
          <w:lang w:val="uk-UA"/>
        </w:rPr>
        <w:t>3.</w:t>
      </w:r>
    </w:p>
    <w:p w14:paraId="7B924320" w14:textId="77777777" w:rsidR="00B20D2C" w:rsidRPr="00C21859" w:rsidRDefault="00B20D2C" w:rsidP="00B20D2C">
      <w:pPr>
        <w:rPr>
          <w:lang w:val="uk-UA"/>
        </w:rPr>
      </w:pPr>
    </w:p>
    <w:p w14:paraId="7F096B40" w14:textId="5DD041D7" w:rsidR="00B20D2C" w:rsidRPr="00C21859" w:rsidRDefault="00B20D2C" w:rsidP="00B20D2C">
      <w:pPr>
        <w:rPr>
          <w:lang w:val="uk-UA"/>
        </w:rPr>
      </w:pPr>
      <w:r>
        <w:rPr>
          <w:lang w:val="en-US"/>
        </w:rPr>
        <w:t>git</w:t>
      </w:r>
      <w:r w:rsidRPr="00C21859">
        <w:rPr>
          <w:lang w:val="uk-UA"/>
        </w:rPr>
        <w:t xml:space="preserve"> </w:t>
      </w:r>
      <w:r>
        <w:rPr>
          <w:lang w:val="en-US"/>
        </w:rPr>
        <w:t>push</w:t>
      </w:r>
      <w:r w:rsidRPr="00C21859">
        <w:rPr>
          <w:lang w:val="uk-UA"/>
        </w:rPr>
        <w:t xml:space="preserve"> – </w:t>
      </w:r>
      <w:r w:rsidR="00C21859" w:rsidRPr="00C21859">
        <w:rPr>
          <w:lang w:val="uk-UA"/>
        </w:rPr>
        <w:t>вивантажує ваші збережені локальні коміти на віддалений сервер, синхронізуючи стан гілок для команди.</w:t>
      </w:r>
    </w:p>
    <w:p w14:paraId="5FAED8DC" w14:textId="77777777" w:rsidR="00B20D2C" w:rsidRPr="00C21859" w:rsidRDefault="00B20D2C" w:rsidP="00B20D2C">
      <w:pPr>
        <w:rPr>
          <w:lang w:val="uk-UA"/>
        </w:rPr>
      </w:pPr>
    </w:p>
    <w:p w14:paraId="29408539" w14:textId="02FCCB39" w:rsidR="00B20D2C" w:rsidRDefault="00B20D2C" w:rsidP="00B20D2C">
      <w:pPr>
        <w:rPr>
          <w:lang w:val="en-US"/>
        </w:rPr>
      </w:pPr>
      <w:r w:rsidRPr="00B20D2C">
        <w:rPr>
          <w:lang w:val="en-US"/>
        </w:rPr>
        <w:drawing>
          <wp:inline distT="0" distB="0" distL="0" distR="0" wp14:anchorId="370CF0A2" wp14:editId="7EB7128F">
            <wp:extent cx="5944235" cy="3237865"/>
            <wp:effectExtent l="0" t="0" r="0" b="635"/>
            <wp:docPr id="47409568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568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5B44" w14:textId="77777777" w:rsidR="00B20D2C" w:rsidRPr="00B20D2C" w:rsidRDefault="00B20D2C" w:rsidP="00B20D2C">
      <w:pPr>
        <w:rPr>
          <w:lang w:val="en-US"/>
        </w:rPr>
      </w:pPr>
    </w:p>
    <w:p w14:paraId="25998E83" w14:textId="38871F8A" w:rsidR="00B20D2C" w:rsidRPr="00C21859" w:rsidRDefault="00C21859" w:rsidP="00B20D2C">
      <w:pPr>
        <w:rPr>
          <w:lang w:val="en-US"/>
        </w:rPr>
      </w:pPr>
      <w:r w:rsidRPr="00C21859">
        <w:t>Для</w:t>
      </w:r>
      <w:r w:rsidRPr="00C21859">
        <w:rPr>
          <w:lang w:val="en-US"/>
        </w:rPr>
        <w:t xml:space="preserve"> </w:t>
      </w:r>
      <w:r w:rsidRPr="00C21859">
        <w:t>уникнення</w:t>
      </w:r>
      <w:r w:rsidRPr="00C21859">
        <w:rPr>
          <w:lang w:val="en-US"/>
        </w:rPr>
        <w:t xml:space="preserve"> </w:t>
      </w:r>
      <w:r w:rsidRPr="00C21859">
        <w:t>зайвих</w:t>
      </w:r>
      <w:r w:rsidRPr="00C21859">
        <w:rPr>
          <w:lang w:val="en-US"/>
        </w:rPr>
        <w:t xml:space="preserve"> </w:t>
      </w:r>
      <w:r w:rsidRPr="00C21859">
        <w:t>мердж</w:t>
      </w:r>
      <w:r w:rsidRPr="00C21859">
        <w:rPr>
          <w:lang w:val="en-US"/>
        </w:rPr>
        <w:t>-</w:t>
      </w:r>
      <w:r w:rsidRPr="00C21859">
        <w:t>комітів</w:t>
      </w:r>
      <w:r w:rsidRPr="00C21859">
        <w:rPr>
          <w:lang w:val="en-US"/>
        </w:rPr>
        <w:t xml:space="preserve"> </w:t>
      </w:r>
      <w:r w:rsidRPr="00C21859">
        <w:t>після</w:t>
      </w:r>
      <w:r w:rsidRPr="00C21859">
        <w:rPr>
          <w:lang w:val="en-US"/>
        </w:rPr>
        <w:t xml:space="preserve"> </w:t>
      </w:r>
      <w:r w:rsidRPr="00C21859">
        <w:t>створення</w:t>
      </w:r>
      <w:r w:rsidRPr="00C21859">
        <w:rPr>
          <w:lang w:val="en-US"/>
        </w:rPr>
        <w:t xml:space="preserve"> </w:t>
      </w:r>
      <w:r w:rsidRPr="00C21859">
        <w:t>власного</w:t>
      </w:r>
      <w:r w:rsidRPr="00C21859">
        <w:rPr>
          <w:lang w:val="en-US"/>
        </w:rPr>
        <w:t xml:space="preserve"> </w:t>
      </w:r>
      <w:r w:rsidRPr="00C21859">
        <w:t>коміту</w:t>
      </w:r>
      <w:r w:rsidRPr="00C21859">
        <w:rPr>
          <w:lang w:val="en-US"/>
        </w:rPr>
        <w:t xml:space="preserve"> C3 </w:t>
      </w:r>
      <w:r w:rsidRPr="00C21859">
        <w:t>було</w:t>
      </w:r>
      <w:r w:rsidRPr="00C21859">
        <w:rPr>
          <w:lang w:val="en-US"/>
        </w:rPr>
        <w:t xml:space="preserve"> </w:t>
      </w:r>
      <w:r w:rsidRPr="00C21859">
        <w:t>застосовано</w:t>
      </w:r>
      <w:r w:rsidRPr="00C21859">
        <w:rPr>
          <w:lang w:val="en-US"/>
        </w:rPr>
        <w:t xml:space="preserve"> </w:t>
      </w:r>
      <w:r w:rsidRPr="00C21859">
        <w:t>команду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pull --rebase</w:t>
      </w:r>
      <w:r w:rsidRPr="00C21859">
        <w:rPr>
          <w:lang w:val="en-US"/>
        </w:rPr>
        <w:t xml:space="preserve">, </w:t>
      </w:r>
      <w:r w:rsidRPr="00C21859">
        <w:t>яка</w:t>
      </w:r>
      <w:r w:rsidRPr="00C21859">
        <w:rPr>
          <w:lang w:val="en-US"/>
        </w:rPr>
        <w:t xml:space="preserve"> </w:t>
      </w:r>
      <w:r w:rsidRPr="00C21859">
        <w:t>оновила</w:t>
      </w:r>
      <w:r w:rsidRPr="00C21859">
        <w:rPr>
          <w:lang w:val="en-US"/>
        </w:rPr>
        <w:t xml:space="preserve"> </w:t>
      </w:r>
      <w:r w:rsidRPr="00C21859">
        <w:t>віддалені</w:t>
      </w:r>
      <w:r w:rsidRPr="00C21859">
        <w:rPr>
          <w:lang w:val="en-US"/>
        </w:rPr>
        <w:t xml:space="preserve"> </w:t>
      </w:r>
      <w:r w:rsidRPr="00C21859">
        <w:t>дані</w:t>
      </w:r>
      <w:r w:rsidRPr="00C21859">
        <w:rPr>
          <w:lang w:val="en-US"/>
        </w:rPr>
        <w:t xml:space="preserve"> </w:t>
      </w:r>
      <w:r w:rsidRPr="00C21859">
        <w:t>та</w:t>
      </w:r>
      <w:r w:rsidRPr="00C21859">
        <w:rPr>
          <w:lang w:val="en-US"/>
        </w:rPr>
        <w:t xml:space="preserve"> </w:t>
      </w:r>
      <w:r w:rsidRPr="00C21859">
        <w:t>лінійно</w:t>
      </w:r>
      <w:r w:rsidRPr="00C21859">
        <w:rPr>
          <w:lang w:val="en-US"/>
        </w:rPr>
        <w:t xml:space="preserve"> </w:t>
      </w:r>
      <w:r w:rsidRPr="00C21859">
        <w:t>перенесла</w:t>
      </w:r>
      <w:r w:rsidRPr="00C21859">
        <w:rPr>
          <w:lang w:val="en-US"/>
        </w:rPr>
        <w:t xml:space="preserve"> </w:t>
      </w:r>
      <w:r w:rsidRPr="00C21859">
        <w:t>локальні</w:t>
      </w:r>
      <w:r w:rsidRPr="00C21859">
        <w:rPr>
          <w:lang w:val="en-US"/>
        </w:rPr>
        <w:t xml:space="preserve"> </w:t>
      </w:r>
      <w:r w:rsidRPr="00C21859">
        <w:t>зміни</w:t>
      </w:r>
      <w:r w:rsidRPr="00C21859">
        <w:rPr>
          <w:lang w:val="en-US"/>
        </w:rPr>
        <w:t xml:space="preserve"> </w:t>
      </w:r>
      <w:r w:rsidRPr="00C21859">
        <w:t>поверх</w:t>
      </w:r>
      <w:r w:rsidRPr="00C21859">
        <w:rPr>
          <w:lang w:val="en-US"/>
        </w:rPr>
        <w:t xml:space="preserve"> </w:t>
      </w:r>
      <w:r w:rsidRPr="00C21859">
        <w:t>нових</w:t>
      </w:r>
      <w:r w:rsidRPr="00C21859">
        <w:rPr>
          <w:lang w:val="en-US"/>
        </w:rPr>
        <w:t xml:space="preserve"> </w:t>
      </w:r>
      <w:r w:rsidRPr="00C21859">
        <w:t>комітів</w:t>
      </w:r>
      <w:r w:rsidRPr="00C21859">
        <w:rPr>
          <w:lang w:val="en-US"/>
        </w:rPr>
        <w:t xml:space="preserve"> </w:t>
      </w:r>
      <w:r w:rsidRPr="00C21859">
        <w:t>сервера</w:t>
      </w:r>
      <w:r w:rsidRPr="00C21859">
        <w:rPr>
          <w:lang w:val="en-US"/>
        </w:rPr>
        <w:t xml:space="preserve">, </w:t>
      </w:r>
      <w:r w:rsidRPr="00C21859">
        <w:t>після</w:t>
      </w:r>
      <w:r w:rsidRPr="00C21859">
        <w:rPr>
          <w:lang w:val="en-US"/>
        </w:rPr>
        <w:t xml:space="preserve"> </w:t>
      </w:r>
      <w:r w:rsidRPr="00C21859">
        <w:t>чого</w:t>
      </w:r>
      <w:r w:rsidRPr="00C21859">
        <w:rPr>
          <w:lang w:val="en-US"/>
        </w:rPr>
        <w:t xml:space="preserve"> </w:t>
      </w:r>
      <w:r w:rsidRPr="00C21859">
        <w:t>чисту</w:t>
      </w:r>
      <w:r w:rsidRPr="00C21859">
        <w:rPr>
          <w:lang w:val="en-US"/>
        </w:rPr>
        <w:t xml:space="preserve"> </w:t>
      </w:r>
      <w:r w:rsidRPr="00C21859">
        <w:t>історію</w:t>
      </w:r>
      <w:r w:rsidRPr="00C21859">
        <w:rPr>
          <w:lang w:val="en-US"/>
        </w:rPr>
        <w:t xml:space="preserve"> </w:t>
      </w:r>
      <w:r w:rsidRPr="00C21859">
        <w:t>вивантажено</w:t>
      </w:r>
      <w:r w:rsidRPr="00C21859">
        <w:rPr>
          <w:lang w:val="en-US"/>
        </w:rPr>
        <w:t xml:space="preserve"> </w:t>
      </w:r>
      <w:r w:rsidRPr="00C21859">
        <w:t>через</w:t>
      </w:r>
      <w:r w:rsidRPr="00C21859">
        <w:rPr>
          <w:lang w:val="en-US"/>
        </w:rPr>
        <w:t xml:space="preserve"> </w:t>
      </w:r>
      <w:r w:rsidRPr="00C21859">
        <w:rPr>
          <w:i/>
          <w:iCs/>
          <w:lang w:val="en-US"/>
        </w:rPr>
        <w:t>git push</w:t>
      </w:r>
      <w:r w:rsidRPr="00C21859">
        <w:rPr>
          <w:lang w:val="en-US"/>
        </w:rPr>
        <w:t>.</w:t>
      </w:r>
    </w:p>
    <w:p w14:paraId="16FA3906" w14:textId="77777777" w:rsidR="00C21859" w:rsidRPr="00C21859" w:rsidRDefault="00C21859" w:rsidP="00B20D2C">
      <w:pPr>
        <w:rPr>
          <w:lang w:val="uk-UA"/>
        </w:rPr>
      </w:pPr>
    </w:p>
    <w:p w14:paraId="290979BC" w14:textId="4E578056" w:rsidR="00B20D2C" w:rsidRPr="00C21859" w:rsidRDefault="00B20D2C" w:rsidP="00B20D2C">
      <w:pPr>
        <w:rPr>
          <w:lang w:val="uk-UA"/>
        </w:rPr>
      </w:pPr>
      <w:r>
        <w:rPr>
          <w:lang w:val="en-US"/>
        </w:rPr>
        <w:t>git</w:t>
      </w:r>
      <w:r w:rsidRPr="00C21859">
        <w:rPr>
          <w:lang w:val="uk-UA"/>
        </w:rPr>
        <w:t xml:space="preserve"> </w:t>
      </w:r>
      <w:r>
        <w:rPr>
          <w:lang w:val="en-US"/>
        </w:rPr>
        <w:t>pull</w:t>
      </w:r>
      <w:r w:rsidRPr="00C21859">
        <w:rPr>
          <w:lang w:val="uk-UA"/>
        </w:rPr>
        <w:t xml:space="preserve"> --</w:t>
      </w:r>
      <w:r>
        <w:rPr>
          <w:lang w:val="en-US"/>
        </w:rPr>
        <w:t>rebase</w:t>
      </w:r>
      <w:r w:rsidRPr="00C21859">
        <w:rPr>
          <w:lang w:val="uk-UA"/>
        </w:rPr>
        <w:t xml:space="preserve"> – </w:t>
      </w:r>
      <w:r w:rsidR="00C21859" w:rsidRPr="00C21859">
        <w:rPr>
          <w:lang w:val="uk-UA"/>
        </w:rPr>
        <w:t>завантажує зміни з віддаленого сервера та перебазовує (</w:t>
      </w:r>
      <w:r w:rsidR="00C21859" w:rsidRPr="00C21859">
        <w:t>rebase</w:t>
      </w:r>
      <w:r w:rsidR="00C21859" w:rsidRPr="00C21859">
        <w:rPr>
          <w:lang w:val="uk-UA"/>
        </w:rPr>
        <w:t>) ваші локальні коміти поверх них, зберігаючи історію повністю лінійною замість створення мердж-коміту.</w:t>
      </w:r>
    </w:p>
    <w:p w14:paraId="08B73809" w14:textId="77777777" w:rsidR="00B20D2C" w:rsidRPr="00C21859" w:rsidRDefault="00B20D2C" w:rsidP="00B20D2C">
      <w:pPr>
        <w:rPr>
          <w:lang w:val="uk-UA"/>
        </w:rPr>
      </w:pPr>
    </w:p>
    <w:p w14:paraId="1B78F2D2" w14:textId="21AF2352" w:rsidR="00B20D2C" w:rsidRDefault="006A3B9D" w:rsidP="00B20D2C">
      <w:pPr>
        <w:rPr>
          <w:lang w:val="en-US"/>
        </w:rPr>
      </w:pPr>
      <w:r w:rsidRPr="006A3B9D">
        <w:rPr>
          <w:lang w:val="en-US"/>
        </w:rPr>
        <w:drawing>
          <wp:inline distT="0" distB="0" distL="0" distR="0" wp14:anchorId="56EABBFB" wp14:editId="2A59CBDF">
            <wp:extent cx="5036024" cy="2516667"/>
            <wp:effectExtent l="0" t="0" r="0" b="0"/>
            <wp:docPr id="1550476292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76292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5410" cy="252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D2C">
        <w:rPr>
          <w:lang w:val="en-US"/>
        </w:rPr>
        <w:t xml:space="preserve"> </w:t>
      </w:r>
    </w:p>
    <w:p w14:paraId="67B2EA7B" w14:textId="77777777" w:rsidR="00D478DA" w:rsidRDefault="00D478DA" w:rsidP="00D478DA">
      <w:pPr>
        <w:rPr>
          <w:lang w:val="uk-UA"/>
        </w:rPr>
      </w:pPr>
    </w:p>
    <w:p w14:paraId="593A1674" w14:textId="77D16868" w:rsidR="00C21859" w:rsidRDefault="00990714" w:rsidP="00D478DA">
      <w:pPr>
        <w:rPr>
          <w:lang w:val="uk-UA"/>
        </w:rPr>
      </w:pPr>
      <w:r w:rsidRPr="00990714">
        <w:rPr>
          <w:lang w:val="uk-UA"/>
        </w:rPr>
        <w:lastRenderedPageBreak/>
        <w:t xml:space="preserve">Після скидання локальної гілки </w:t>
      </w:r>
      <w:r w:rsidRPr="00990714">
        <w:t>main</w:t>
      </w:r>
      <w:r w:rsidRPr="00990714">
        <w:rPr>
          <w:lang w:val="uk-UA"/>
        </w:rPr>
        <w:t xml:space="preserve"> до актуального стану віддаленого сервера </w:t>
      </w:r>
      <w:r w:rsidRPr="00990714">
        <w:t>o</w:t>
      </w:r>
      <w:r w:rsidRPr="00990714">
        <w:rPr>
          <w:lang w:val="uk-UA"/>
        </w:rPr>
        <w:t>/</w:t>
      </w:r>
      <w:r w:rsidRPr="00990714">
        <w:t>main</w:t>
      </w:r>
      <w:r w:rsidRPr="00990714">
        <w:rPr>
          <w:lang w:val="uk-UA"/>
        </w:rPr>
        <w:t xml:space="preserve"> за допомогою </w:t>
      </w:r>
      <w:r w:rsidRPr="00990714">
        <w:rPr>
          <w:i/>
          <w:iCs/>
        </w:rPr>
        <w:t>git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branch</w:t>
      </w:r>
      <w:r w:rsidRPr="00990714">
        <w:rPr>
          <w:i/>
          <w:iCs/>
          <w:lang w:val="uk-UA"/>
        </w:rPr>
        <w:t xml:space="preserve"> -</w:t>
      </w:r>
      <w:r w:rsidRPr="00990714">
        <w:rPr>
          <w:i/>
          <w:iCs/>
        </w:rPr>
        <w:t>f</w:t>
      </w:r>
      <w:r w:rsidRPr="00990714">
        <w:rPr>
          <w:lang w:val="uk-UA"/>
        </w:rPr>
        <w:t xml:space="preserve">, локальні зміни </w:t>
      </w:r>
      <w:r w:rsidRPr="00990714">
        <w:t>C</w:t>
      </w:r>
      <w:r w:rsidRPr="00990714">
        <w:rPr>
          <w:lang w:val="uk-UA"/>
        </w:rPr>
        <w:t xml:space="preserve">2 було збережено в окремій гілці через </w:t>
      </w:r>
      <w:r w:rsidRPr="00990714">
        <w:rPr>
          <w:i/>
          <w:iCs/>
        </w:rPr>
        <w:t>git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checkout</w:t>
      </w:r>
      <w:r w:rsidRPr="00990714">
        <w:rPr>
          <w:i/>
          <w:iCs/>
          <w:lang w:val="uk-UA"/>
        </w:rPr>
        <w:t xml:space="preserve"> -</w:t>
      </w:r>
      <w:r w:rsidRPr="00990714">
        <w:rPr>
          <w:i/>
          <w:iCs/>
        </w:rPr>
        <w:t>b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feature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C</w:t>
      </w:r>
      <w:r w:rsidRPr="00990714">
        <w:rPr>
          <w:i/>
          <w:iCs/>
          <w:lang w:val="uk-UA"/>
        </w:rPr>
        <w:t>2</w:t>
      </w:r>
      <w:r w:rsidRPr="00990714">
        <w:rPr>
          <w:lang w:val="uk-UA"/>
        </w:rPr>
        <w:t xml:space="preserve"> та опубліковано командою </w:t>
      </w:r>
      <w:r w:rsidRPr="00990714">
        <w:rPr>
          <w:i/>
          <w:iCs/>
        </w:rPr>
        <w:t>git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push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origin</w:t>
      </w:r>
      <w:r w:rsidRPr="00990714">
        <w:rPr>
          <w:i/>
          <w:iCs/>
          <w:lang w:val="uk-UA"/>
        </w:rPr>
        <w:t xml:space="preserve"> </w:t>
      </w:r>
      <w:r w:rsidRPr="00990714">
        <w:rPr>
          <w:i/>
          <w:iCs/>
        </w:rPr>
        <w:t>feature</w:t>
      </w:r>
    </w:p>
    <w:p w14:paraId="6DD7B343" w14:textId="77777777" w:rsidR="00990714" w:rsidRDefault="00990714" w:rsidP="00D478DA">
      <w:pPr>
        <w:rPr>
          <w:lang w:val="uk-UA"/>
        </w:rPr>
      </w:pPr>
    </w:p>
    <w:p w14:paraId="651ABA4C" w14:textId="0EEBF7CE" w:rsidR="00990714" w:rsidRDefault="00990714" w:rsidP="00D478DA">
      <w:pPr>
        <w:rPr>
          <w:lang w:val="uk-UA"/>
        </w:rPr>
      </w:pPr>
      <w:r w:rsidRPr="00990714">
        <w:t>git</w:t>
      </w:r>
      <w:r w:rsidRPr="00990714">
        <w:rPr>
          <w:lang w:val="uk-UA"/>
        </w:rPr>
        <w:t xml:space="preserve"> </w:t>
      </w:r>
      <w:r w:rsidRPr="00990714">
        <w:t>checkout</w:t>
      </w:r>
      <w:r w:rsidRPr="00990714">
        <w:rPr>
          <w:lang w:val="uk-UA"/>
        </w:rPr>
        <w:t xml:space="preserve"> -</w:t>
      </w:r>
      <w:r w:rsidRPr="00990714">
        <w:t>b</w:t>
      </w:r>
      <w:r w:rsidRPr="00990714">
        <w:rPr>
          <w:lang w:val="uk-UA"/>
        </w:rPr>
        <w:t xml:space="preserve"> </w:t>
      </w:r>
      <w:r w:rsidRPr="00990714">
        <w:rPr>
          <w:lang w:val="uk-UA"/>
        </w:rPr>
        <w:t>[</w:t>
      </w:r>
      <w:r w:rsidRPr="00990714">
        <w:rPr>
          <w:lang w:val="uk-UA"/>
        </w:rPr>
        <w:t>нова_гілка</w:t>
      </w:r>
      <w:r w:rsidRPr="00990714">
        <w:rPr>
          <w:lang w:val="uk-UA"/>
        </w:rPr>
        <w:t>]</w:t>
      </w:r>
      <w:r w:rsidRPr="00990714">
        <w:rPr>
          <w:lang w:val="uk-UA"/>
        </w:rPr>
        <w:t xml:space="preserve"> [коміт</w:t>
      </w:r>
      <w:r w:rsidRPr="00990714">
        <w:rPr>
          <w:b/>
          <w:bCs/>
          <w:lang w:val="uk-UA"/>
        </w:rPr>
        <w:t>]</w:t>
      </w:r>
      <w:r w:rsidRPr="00990714">
        <w:rPr>
          <w:lang w:val="uk-UA"/>
        </w:rPr>
        <w:t xml:space="preserve"> — створює нову гілку (від указаного коміту або від поточного місця) і відразу перемикається на неї.</w:t>
      </w:r>
    </w:p>
    <w:p w14:paraId="3BBE95C2" w14:textId="77777777" w:rsidR="00990714" w:rsidRDefault="00990714" w:rsidP="00D478DA">
      <w:pPr>
        <w:rPr>
          <w:lang w:val="uk-UA"/>
        </w:rPr>
      </w:pPr>
    </w:p>
    <w:p w14:paraId="780B8499" w14:textId="4E36018F" w:rsidR="00990714" w:rsidRPr="00990714" w:rsidRDefault="00990714" w:rsidP="00D478DA">
      <w:pPr>
        <w:rPr>
          <w:lang w:val="uk-UA"/>
        </w:rPr>
      </w:pPr>
      <w:r w:rsidRPr="00990714">
        <w:t>git</w:t>
      </w:r>
      <w:r w:rsidRPr="00990714">
        <w:rPr>
          <w:lang w:val="uk-UA"/>
        </w:rPr>
        <w:t xml:space="preserve"> </w:t>
      </w:r>
      <w:r w:rsidRPr="00990714">
        <w:t>push</w:t>
      </w:r>
      <w:r w:rsidRPr="00990714">
        <w:rPr>
          <w:lang w:val="uk-UA"/>
        </w:rPr>
        <w:t xml:space="preserve"> </w:t>
      </w:r>
      <w:r w:rsidRPr="00990714">
        <w:rPr>
          <w:lang w:val="uk-UA"/>
        </w:rPr>
        <w:t>[</w:t>
      </w:r>
      <w:r w:rsidRPr="00990714">
        <w:rPr>
          <w:lang w:val="uk-UA"/>
        </w:rPr>
        <w:t>репозиторій</w:t>
      </w:r>
      <w:r w:rsidRPr="00990714">
        <w:rPr>
          <w:lang w:val="uk-UA"/>
        </w:rPr>
        <w:t>]</w:t>
      </w:r>
      <w:r w:rsidRPr="00990714">
        <w:rPr>
          <w:lang w:val="uk-UA"/>
        </w:rPr>
        <w:t xml:space="preserve"> </w:t>
      </w:r>
      <w:r w:rsidRPr="00990714">
        <w:rPr>
          <w:lang w:val="uk-UA"/>
        </w:rPr>
        <w:t>[</w:t>
      </w:r>
      <w:r w:rsidRPr="00990714">
        <w:rPr>
          <w:lang w:val="uk-UA"/>
        </w:rPr>
        <w:t>гілка</w:t>
      </w:r>
      <w:r w:rsidRPr="00990714">
        <w:rPr>
          <w:lang w:val="uk-UA"/>
        </w:rPr>
        <w:t>]</w:t>
      </w:r>
      <w:r w:rsidRPr="00990714">
        <w:rPr>
          <w:lang w:val="uk-UA"/>
        </w:rPr>
        <w:t xml:space="preserve"> — відправляє вказану локальну гілку на віддалений сервер (зазвичай </w:t>
      </w:r>
      <w:r w:rsidRPr="00990714">
        <w:t>origin</w:t>
      </w:r>
      <w:r w:rsidRPr="00990714">
        <w:rPr>
          <w:lang w:val="uk-UA"/>
        </w:rPr>
        <w:t xml:space="preserve"> — це адреса репозиторію</w:t>
      </w:r>
      <w:r w:rsidRPr="00990714">
        <w:rPr>
          <w:lang w:val="uk-UA"/>
        </w:rPr>
        <w:t>).</w:t>
      </w:r>
    </w:p>
    <w:p w14:paraId="4D925ACD" w14:textId="77777777" w:rsidR="00C21859" w:rsidRPr="00C21859" w:rsidRDefault="00C21859" w:rsidP="00D478DA">
      <w:pPr>
        <w:rPr>
          <w:lang w:val="uk-UA"/>
        </w:rPr>
      </w:pPr>
    </w:p>
    <w:p w14:paraId="33D11830" w14:textId="4D2D1780" w:rsidR="00D478DA" w:rsidRDefault="00D478DA" w:rsidP="00D478DA">
      <w:pPr>
        <w:rPr>
          <w:lang w:val="en-US"/>
        </w:rPr>
      </w:pPr>
      <w:r w:rsidRPr="00D478DA">
        <w:rPr>
          <w:lang w:val="en-US"/>
        </w:rPr>
        <w:drawing>
          <wp:inline distT="0" distB="0" distL="0" distR="0" wp14:anchorId="55EB6CC7" wp14:editId="54F2DF26">
            <wp:extent cx="5944235" cy="3499485"/>
            <wp:effectExtent l="0" t="0" r="0" b="5715"/>
            <wp:docPr id="1585819077" name="Рисунок 1" descr="Зображення, що містить текст, знімок екрана, сх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9077" name="Рисунок 1" descr="Зображення, що містить текст, знімок екрана, сх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EF67" w14:textId="77777777" w:rsidR="00D478DA" w:rsidRPr="00D478DA" w:rsidRDefault="00D478DA" w:rsidP="00D478DA">
      <w:pPr>
        <w:rPr>
          <w:lang w:val="en-US"/>
        </w:rPr>
      </w:pPr>
    </w:p>
    <w:p w14:paraId="21311976" w14:textId="5BE58BB7" w:rsidR="00D478DA" w:rsidRPr="00990714" w:rsidRDefault="00990714" w:rsidP="00D478DA">
      <w:pPr>
        <w:rPr>
          <w:lang w:val="en-US"/>
        </w:rPr>
      </w:pPr>
      <w:r w:rsidRPr="00990714">
        <w:t>Отримавши</w:t>
      </w:r>
      <w:r w:rsidRPr="00990714">
        <w:rPr>
          <w:lang w:val="en-US"/>
        </w:rPr>
        <w:t xml:space="preserve"> </w:t>
      </w:r>
      <w:r w:rsidRPr="00990714">
        <w:t>оновлення</w:t>
      </w:r>
      <w:r w:rsidRPr="00990714">
        <w:rPr>
          <w:lang w:val="en-US"/>
        </w:rPr>
        <w:t xml:space="preserve"> </w:t>
      </w:r>
      <w:r w:rsidRPr="00990714">
        <w:t>із</w:t>
      </w:r>
      <w:r w:rsidRPr="00990714">
        <w:rPr>
          <w:lang w:val="en-US"/>
        </w:rPr>
        <w:t xml:space="preserve"> </w:t>
      </w:r>
      <w:r w:rsidRPr="00990714">
        <w:t>сервера</w:t>
      </w:r>
      <w:r w:rsidRPr="00990714">
        <w:rPr>
          <w:lang w:val="en-US"/>
        </w:rPr>
        <w:t xml:space="preserve"> </w:t>
      </w:r>
      <w:r w:rsidRPr="00990714">
        <w:t>командою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fetch</w:t>
      </w:r>
      <w:r w:rsidRPr="00990714">
        <w:rPr>
          <w:lang w:val="en-US"/>
        </w:rPr>
        <w:t xml:space="preserve">, </w:t>
      </w:r>
      <w:r w:rsidRPr="00990714">
        <w:t>за</w:t>
      </w:r>
      <w:r w:rsidRPr="00990714">
        <w:rPr>
          <w:lang w:val="en-US"/>
        </w:rPr>
        <w:t xml:space="preserve"> </w:t>
      </w:r>
      <w:r w:rsidRPr="00990714">
        <w:t>допомогою</w:t>
      </w:r>
      <w:r w:rsidRPr="00990714">
        <w:rPr>
          <w:lang w:val="en-US"/>
        </w:rPr>
        <w:t xml:space="preserve"> </w:t>
      </w:r>
      <w:r w:rsidRPr="00990714">
        <w:t>послідовного</w:t>
      </w:r>
      <w:r w:rsidRPr="00990714">
        <w:rPr>
          <w:lang w:val="en-US"/>
        </w:rPr>
        <w:t xml:space="preserve"> </w:t>
      </w:r>
      <w:r w:rsidRPr="00990714">
        <w:t>ланцюжка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rebase</w:t>
      </w:r>
      <w:r w:rsidRPr="00990714">
        <w:rPr>
          <w:lang w:val="en-US"/>
        </w:rPr>
        <w:t xml:space="preserve"> </w:t>
      </w:r>
      <w:r w:rsidRPr="00990714">
        <w:t>робочі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side1, side2 </w:t>
      </w:r>
      <w:r w:rsidRPr="00990714">
        <w:t>та</w:t>
      </w:r>
      <w:r w:rsidRPr="00990714">
        <w:rPr>
          <w:lang w:val="en-US"/>
        </w:rPr>
        <w:t xml:space="preserve"> side3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лінійно</w:t>
      </w:r>
      <w:r w:rsidRPr="00990714">
        <w:rPr>
          <w:lang w:val="en-US"/>
        </w:rPr>
        <w:t xml:space="preserve"> </w:t>
      </w:r>
      <w:r w:rsidRPr="00990714">
        <w:t>вишикувано</w:t>
      </w:r>
      <w:r w:rsidRPr="00990714">
        <w:rPr>
          <w:lang w:val="en-US"/>
        </w:rPr>
        <w:t xml:space="preserve"> </w:t>
      </w:r>
      <w:r w:rsidRPr="00990714">
        <w:t>одна</w:t>
      </w:r>
      <w:r w:rsidRPr="00990714">
        <w:rPr>
          <w:lang w:val="en-US"/>
        </w:rPr>
        <w:t xml:space="preserve"> </w:t>
      </w:r>
      <w:r w:rsidRPr="00990714">
        <w:t>за</w:t>
      </w:r>
      <w:r w:rsidRPr="00990714">
        <w:rPr>
          <w:lang w:val="en-US"/>
        </w:rPr>
        <w:t xml:space="preserve"> </w:t>
      </w:r>
      <w:r w:rsidRPr="00990714">
        <w:t>одною</w:t>
      </w:r>
      <w:r w:rsidRPr="00990714">
        <w:rPr>
          <w:lang w:val="en-US"/>
        </w:rPr>
        <w:t xml:space="preserve"> </w:t>
      </w:r>
      <w:r w:rsidRPr="00990714">
        <w:t>поверх</w:t>
      </w:r>
      <w:r w:rsidRPr="00990714">
        <w:rPr>
          <w:lang w:val="en-US"/>
        </w:rPr>
        <w:t xml:space="preserve"> </w:t>
      </w:r>
      <w:r w:rsidRPr="00990714">
        <w:t>оновленої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main, </w:t>
      </w:r>
      <w:r w:rsidRPr="00990714">
        <w:t>після</w:t>
      </w:r>
      <w:r w:rsidRPr="00990714">
        <w:rPr>
          <w:lang w:val="en-US"/>
        </w:rPr>
        <w:t xml:space="preserve"> </w:t>
      </w:r>
      <w:r w:rsidRPr="00990714">
        <w:t>чого</w:t>
      </w:r>
      <w:r w:rsidRPr="00990714">
        <w:rPr>
          <w:lang w:val="en-US"/>
        </w:rPr>
        <w:t xml:space="preserve"> </w:t>
      </w:r>
      <w:r w:rsidRPr="00990714">
        <w:t>єдину</w:t>
      </w:r>
      <w:r w:rsidRPr="00990714">
        <w:rPr>
          <w:lang w:val="en-US"/>
        </w:rPr>
        <w:t xml:space="preserve"> </w:t>
      </w:r>
      <w:r w:rsidRPr="00990714">
        <w:t>чисту</w:t>
      </w:r>
      <w:r w:rsidRPr="00990714">
        <w:rPr>
          <w:lang w:val="en-US"/>
        </w:rPr>
        <w:t xml:space="preserve"> </w:t>
      </w:r>
      <w:r w:rsidRPr="00990714">
        <w:t>історію</w:t>
      </w:r>
      <w:r w:rsidRPr="00990714">
        <w:rPr>
          <w:lang w:val="en-US"/>
        </w:rPr>
        <w:t xml:space="preserve">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вивантажено</w:t>
      </w:r>
      <w:r w:rsidRPr="00990714">
        <w:rPr>
          <w:lang w:val="en-US"/>
        </w:rPr>
        <w:t xml:space="preserve"> </w:t>
      </w:r>
      <w:r w:rsidRPr="00990714">
        <w:t>через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push</w:t>
      </w:r>
      <w:r w:rsidRPr="00990714">
        <w:rPr>
          <w:lang w:val="en-US"/>
        </w:rPr>
        <w:t>.</w:t>
      </w:r>
    </w:p>
    <w:p w14:paraId="1457FF08" w14:textId="77777777" w:rsidR="00990714" w:rsidRDefault="00990714" w:rsidP="00D478DA">
      <w:pPr>
        <w:rPr>
          <w:lang w:val="en-US"/>
        </w:rPr>
      </w:pPr>
    </w:p>
    <w:p w14:paraId="4A4A862E" w14:textId="2D5572AD" w:rsidR="00990714" w:rsidRPr="00990714" w:rsidRDefault="00990714" w:rsidP="00D478DA">
      <w:pPr>
        <w:rPr>
          <w:lang w:val="en-US"/>
        </w:rPr>
      </w:pPr>
      <w:r w:rsidRPr="00990714">
        <w:rPr>
          <w:lang w:val="en-US"/>
        </w:rPr>
        <w:t xml:space="preserve">git rebase </w:t>
      </w:r>
      <w:r>
        <w:rPr>
          <w:lang w:val="en-US"/>
        </w:rPr>
        <w:t>[</w:t>
      </w:r>
      <w:r w:rsidRPr="00990714">
        <w:t>база</w:t>
      </w:r>
      <w:r>
        <w:rPr>
          <w:lang w:val="en-US"/>
        </w:rPr>
        <w:t>]</w:t>
      </w:r>
      <w:r w:rsidRPr="00990714">
        <w:rPr>
          <w:lang w:val="en-US"/>
        </w:rPr>
        <w:t xml:space="preserve"> </w:t>
      </w:r>
      <w:r>
        <w:rPr>
          <w:lang w:val="en-US"/>
        </w:rPr>
        <w:t>[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— </w:t>
      </w:r>
      <w:r w:rsidRPr="00990714">
        <w:t>переносить</w:t>
      </w:r>
      <w:r w:rsidRPr="00990714">
        <w:rPr>
          <w:lang w:val="en-US"/>
        </w:rPr>
        <w:t xml:space="preserve"> </w:t>
      </w:r>
      <w:r w:rsidRPr="00990714">
        <w:t>усю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</w:t>
      </w:r>
      <w:r>
        <w:rPr>
          <w:lang w:val="en-US"/>
        </w:rPr>
        <w:t>[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</w:t>
      </w:r>
      <w:r w:rsidRPr="00990714">
        <w:t>так</w:t>
      </w:r>
      <w:r w:rsidRPr="00990714">
        <w:rPr>
          <w:lang w:val="en-US"/>
        </w:rPr>
        <w:t xml:space="preserve">, </w:t>
      </w:r>
      <w:r w:rsidRPr="00990714">
        <w:t>щоб</w:t>
      </w:r>
      <w:r w:rsidRPr="00990714">
        <w:rPr>
          <w:lang w:val="en-US"/>
        </w:rPr>
        <w:t xml:space="preserve"> </w:t>
      </w:r>
      <w:r w:rsidRPr="00990714">
        <w:t>вона</w:t>
      </w:r>
      <w:r w:rsidRPr="00990714">
        <w:rPr>
          <w:lang w:val="en-US"/>
        </w:rPr>
        <w:t xml:space="preserve"> </w:t>
      </w:r>
      <w:r w:rsidRPr="00990714">
        <w:t>починалася</w:t>
      </w:r>
      <w:r w:rsidRPr="00990714">
        <w:rPr>
          <w:lang w:val="en-US"/>
        </w:rPr>
        <w:t xml:space="preserve"> </w:t>
      </w:r>
      <w:r w:rsidRPr="00990714">
        <w:t>від</w:t>
      </w:r>
      <w:r w:rsidRPr="00990714">
        <w:rPr>
          <w:lang w:val="en-US"/>
        </w:rPr>
        <w:t xml:space="preserve"> </w:t>
      </w:r>
      <w:r w:rsidRPr="00990714">
        <w:t>верхівки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</w:t>
      </w:r>
      <w:r>
        <w:rPr>
          <w:lang w:val="en-US"/>
        </w:rPr>
        <w:t>[</w:t>
      </w:r>
      <w:r w:rsidRPr="00990714">
        <w:t>база</w:t>
      </w:r>
      <w:r>
        <w:rPr>
          <w:lang w:val="en-US"/>
        </w:rPr>
        <w:t>]</w:t>
      </w:r>
      <w:r w:rsidRPr="00990714">
        <w:rPr>
          <w:lang w:val="en-US"/>
        </w:rPr>
        <w:t xml:space="preserve"> (</w:t>
      </w:r>
      <w:r w:rsidRPr="00990714">
        <w:t>зручне</w:t>
      </w:r>
      <w:r w:rsidRPr="00990714">
        <w:rPr>
          <w:lang w:val="en-US"/>
        </w:rPr>
        <w:t xml:space="preserve"> </w:t>
      </w:r>
      <w:r w:rsidRPr="00990714">
        <w:t>скорочення</w:t>
      </w:r>
      <w:r w:rsidRPr="00990714">
        <w:rPr>
          <w:lang w:val="en-US"/>
        </w:rPr>
        <w:t xml:space="preserve"> </w:t>
      </w:r>
      <w:r w:rsidRPr="00990714">
        <w:t>без</w:t>
      </w:r>
      <w:r w:rsidRPr="00990714">
        <w:rPr>
          <w:lang w:val="en-US"/>
        </w:rPr>
        <w:t xml:space="preserve"> </w:t>
      </w:r>
      <w:r w:rsidRPr="00990714">
        <w:t>попереднього</w:t>
      </w:r>
      <w:r w:rsidRPr="00990714">
        <w:rPr>
          <w:lang w:val="en-US"/>
        </w:rPr>
        <w:t xml:space="preserve"> </w:t>
      </w:r>
      <w:r w:rsidRPr="00990714">
        <w:t>ручного</w:t>
      </w:r>
      <w:r w:rsidRPr="00990714">
        <w:rPr>
          <w:lang w:val="en-US"/>
        </w:rPr>
        <w:t xml:space="preserve"> </w:t>
      </w:r>
      <w:r w:rsidRPr="00990714">
        <w:t>виклику</w:t>
      </w:r>
      <w:r w:rsidRPr="00990714">
        <w:rPr>
          <w:lang w:val="en-US"/>
        </w:rPr>
        <w:t xml:space="preserve"> git checkout).</w:t>
      </w:r>
    </w:p>
    <w:p w14:paraId="30A36667" w14:textId="77777777" w:rsidR="00990714" w:rsidRDefault="00990714" w:rsidP="00D478DA">
      <w:pPr>
        <w:rPr>
          <w:lang w:val="en-US"/>
        </w:rPr>
      </w:pPr>
    </w:p>
    <w:p w14:paraId="73069F35" w14:textId="043BF6DF" w:rsidR="00D478DA" w:rsidRDefault="00D478DA" w:rsidP="00D478DA">
      <w:pPr>
        <w:rPr>
          <w:lang w:val="en-US"/>
        </w:rPr>
      </w:pPr>
      <w:r w:rsidRPr="00D478DA">
        <w:rPr>
          <w:lang w:val="en-US"/>
        </w:rPr>
        <w:lastRenderedPageBreak/>
        <w:drawing>
          <wp:inline distT="0" distB="0" distL="0" distR="0" wp14:anchorId="0B7A6B7B" wp14:editId="7C11FDDE">
            <wp:extent cx="5944235" cy="2472055"/>
            <wp:effectExtent l="0" t="0" r="0" b="4445"/>
            <wp:docPr id="1942941023" name="Рисунок 1" descr="Зображення, що містить текст, схем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1023" name="Рисунок 1" descr="Зображення, що містить текст, схема, знімок екрана&#10;&#10;Вміст на основі ШІ може бути неправильни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4E12" w14:textId="77777777" w:rsidR="00D478DA" w:rsidRPr="00D478DA" w:rsidRDefault="00D478DA" w:rsidP="00D478DA">
      <w:pPr>
        <w:rPr>
          <w:lang w:val="en-US"/>
        </w:rPr>
      </w:pPr>
    </w:p>
    <w:p w14:paraId="5DA788AE" w14:textId="5AF13188" w:rsidR="00D478DA" w:rsidRDefault="00990714" w:rsidP="00D478DA">
      <w:pPr>
        <w:rPr>
          <w:i/>
          <w:iCs/>
          <w:lang w:val="en-US"/>
        </w:rPr>
      </w:pPr>
      <w:r w:rsidRPr="00990714">
        <w:t>Після</w:t>
      </w:r>
      <w:r w:rsidRPr="00990714">
        <w:rPr>
          <w:lang w:val="en-US"/>
        </w:rPr>
        <w:t xml:space="preserve"> </w:t>
      </w:r>
      <w:r w:rsidRPr="00990714">
        <w:t>синхронізації</w:t>
      </w:r>
      <w:r w:rsidRPr="00990714">
        <w:rPr>
          <w:lang w:val="en-US"/>
        </w:rPr>
        <w:t xml:space="preserve"> </w:t>
      </w:r>
      <w:r w:rsidRPr="00990714">
        <w:t>головної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</w:t>
      </w:r>
      <w:r w:rsidRPr="00990714">
        <w:t>із</w:t>
      </w:r>
      <w:r w:rsidRPr="00990714">
        <w:rPr>
          <w:lang w:val="en-US"/>
        </w:rPr>
        <w:t xml:space="preserve"> </w:t>
      </w:r>
      <w:r w:rsidRPr="00990714">
        <w:t>сервером</w:t>
      </w:r>
      <w:r w:rsidRPr="00990714">
        <w:rPr>
          <w:lang w:val="en-US"/>
        </w:rPr>
        <w:t xml:space="preserve"> </w:t>
      </w:r>
      <w:r w:rsidRPr="00990714">
        <w:t>через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pull</w:t>
      </w:r>
      <w:r w:rsidRPr="00990714">
        <w:rPr>
          <w:lang w:val="en-US"/>
        </w:rPr>
        <w:t xml:space="preserve">, </w:t>
      </w:r>
      <w:r w:rsidRPr="00990714">
        <w:t>до</w:t>
      </w:r>
      <w:r w:rsidRPr="00990714">
        <w:rPr>
          <w:lang w:val="en-US"/>
        </w:rPr>
        <w:t xml:space="preserve"> </w:t>
      </w:r>
      <w:r w:rsidRPr="00990714">
        <w:t>неї</w:t>
      </w:r>
      <w:r w:rsidRPr="00990714">
        <w:rPr>
          <w:lang w:val="en-US"/>
        </w:rPr>
        <w:t xml:space="preserve">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почергово</w:t>
      </w:r>
      <w:r w:rsidRPr="00990714">
        <w:rPr>
          <w:lang w:val="en-US"/>
        </w:rPr>
        <w:t xml:space="preserve"> </w:t>
      </w:r>
      <w:r w:rsidRPr="00990714">
        <w:t>влито</w:t>
      </w:r>
      <w:r w:rsidRPr="00990714">
        <w:rPr>
          <w:lang w:val="en-US"/>
        </w:rPr>
        <w:t xml:space="preserve"> </w:t>
      </w:r>
      <w:r w:rsidRPr="00990714">
        <w:t>всі</w:t>
      </w:r>
      <w:r w:rsidRPr="00990714">
        <w:rPr>
          <w:lang w:val="en-US"/>
        </w:rPr>
        <w:t xml:space="preserve"> </w:t>
      </w:r>
      <w:r w:rsidRPr="00990714">
        <w:t>тематичні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</w:t>
      </w:r>
      <w:r w:rsidRPr="00990714">
        <w:t>за</w:t>
      </w:r>
      <w:r w:rsidRPr="00990714">
        <w:rPr>
          <w:lang w:val="en-US"/>
        </w:rPr>
        <w:t xml:space="preserve"> </w:t>
      </w:r>
      <w:r w:rsidRPr="00990714">
        <w:t>допомогою</w:t>
      </w:r>
      <w:r w:rsidRPr="00990714">
        <w:rPr>
          <w:lang w:val="en-US"/>
        </w:rPr>
        <w:t xml:space="preserve"> </w:t>
      </w:r>
      <w:r w:rsidRPr="00990714">
        <w:t>команд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 xml:space="preserve">git merge side1, side2 </w:t>
      </w:r>
      <w:r w:rsidRPr="00990714">
        <w:rPr>
          <w:i/>
          <w:iCs/>
        </w:rPr>
        <w:t>та</w:t>
      </w:r>
      <w:r w:rsidRPr="00990714">
        <w:rPr>
          <w:i/>
          <w:iCs/>
          <w:lang w:val="en-US"/>
        </w:rPr>
        <w:t xml:space="preserve"> side3</w:t>
      </w:r>
      <w:r w:rsidRPr="00990714">
        <w:rPr>
          <w:lang w:val="en-US"/>
        </w:rPr>
        <w:t xml:space="preserve">, </w:t>
      </w:r>
      <w:r w:rsidRPr="00990714">
        <w:t>утворивши</w:t>
      </w:r>
      <w:r w:rsidRPr="00990714">
        <w:rPr>
          <w:lang w:val="en-US"/>
        </w:rPr>
        <w:t xml:space="preserve"> </w:t>
      </w:r>
      <w:r w:rsidRPr="00990714">
        <w:t>фінальний</w:t>
      </w:r>
      <w:r w:rsidRPr="00990714">
        <w:rPr>
          <w:lang w:val="en-US"/>
        </w:rPr>
        <w:t xml:space="preserve"> </w:t>
      </w:r>
      <w:r w:rsidRPr="00990714">
        <w:t>стан</w:t>
      </w:r>
      <w:r w:rsidRPr="00990714">
        <w:rPr>
          <w:lang w:val="en-US"/>
        </w:rPr>
        <w:t xml:space="preserve"> C11, </w:t>
      </w:r>
      <w:r w:rsidRPr="00990714">
        <w:t>який</w:t>
      </w:r>
      <w:r w:rsidRPr="00990714">
        <w:rPr>
          <w:lang w:val="en-US"/>
        </w:rPr>
        <w:t xml:space="preserve">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опубліковано</w:t>
      </w:r>
      <w:r w:rsidRPr="00990714">
        <w:rPr>
          <w:lang w:val="en-US"/>
        </w:rPr>
        <w:t xml:space="preserve"> </w:t>
      </w:r>
      <w:r w:rsidRPr="00990714">
        <w:t>командою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push</w:t>
      </w:r>
      <w:r>
        <w:rPr>
          <w:i/>
          <w:iCs/>
          <w:lang w:val="en-US"/>
        </w:rPr>
        <w:t>.</w:t>
      </w:r>
    </w:p>
    <w:p w14:paraId="713713DA" w14:textId="77777777" w:rsidR="00990714" w:rsidRDefault="00990714" w:rsidP="00D478DA">
      <w:pPr>
        <w:rPr>
          <w:i/>
          <w:iCs/>
          <w:lang w:val="en-US"/>
        </w:rPr>
      </w:pPr>
    </w:p>
    <w:p w14:paraId="79C5028B" w14:textId="30208186" w:rsidR="00990714" w:rsidRPr="00990714" w:rsidRDefault="00990714" w:rsidP="00D478DA">
      <w:pPr>
        <w:rPr>
          <w:lang w:val="en-US"/>
        </w:rPr>
      </w:pPr>
      <w:r w:rsidRPr="00990714">
        <w:rPr>
          <w:lang w:val="en-US"/>
        </w:rPr>
        <w:t xml:space="preserve">git merge </w:t>
      </w:r>
      <w:r>
        <w:rPr>
          <w:lang w:val="en-US"/>
        </w:rPr>
        <w:t>[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— </w:t>
      </w:r>
      <w:r w:rsidRPr="00990714">
        <w:t>об</w:t>
      </w:r>
      <w:r w:rsidRPr="00990714">
        <w:rPr>
          <w:lang w:val="en-US"/>
        </w:rPr>
        <w:t>'</w:t>
      </w:r>
      <w:r w:rsidRPr="00990714">
        <w:t>єднує</w:t>
      </w:r>
      <w:r w:rsidRPr="00990714">
        <w:rPr>
          <w:lang w:val="en-US"/>
        </w:rPr>
        <w:t xml:space="preserve"> </w:t>
      </w:r>
      <w:r w:rsidRPr="00990714">
        <w:t>вказану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</w:t>
      </w:r>
      <w:r w:rsidRPr="00990714">
        <w:t>з</w:t>
      </w:r>
      <w:r w:rsidRPr="00990714">
        <w:rPr>
          <w:lang w:val="en-US"/>
        </w:rPr>
        <w:t xml:space="preserve"> </w:t>
      </w:r>
      <w:r w:rsidRPr="00990714">
        <w:t>поточною</w:t>
      </w:r>
      <w:r w:rsidRPr="00990714">
        <w:rPr>
          <w:lang w:val="en-US"/>
        </w:rPr>
        <w:t xml:space="preserve"> </w:t>
      </w:r>
      <w:r w:rsidRPr="00990714">
        <w:t>активною</w:t>
      </w:r>
      <w:r w:rsidRPr="00990714">
        <w:rPr>
          <w:lang w:val="en-US"/>
        </w:rPr>
        <w:t xml:space="preserve"> </w:t>
      </w:r>
      <w:r w:rsidRPr="00990714">
        <w:t>гілкою</w:t>
      </w:r>
      <w:r>
        <w:rPr>
          <w:lang w:val="en-US"/>
        </w:rPr>
        <w:t>.</w:t>
      </w:r>
    </w:p>
    <w:p w14:paraId="7077F46F" w14:textId="77777777" w:rsidR="00990714" w:rsidRDefault="00990714" w:rsidP="00D478DA">
      <w:pPr>
        <w:rPr>
          <w:lang w:val="en-US"/>
        </w:rPr>
      </w:pPr>
    </w:p>
    <w:p w14:paraId="3FB18F5A" w14:textId="77777777" w:rsidR="00990714" w:rsidRDefault="00990714" w:rsidP="00D478DA">
      <w:pPr>
        <w:rPr>
          <w:lang w:val="en-US"/>
        </w:rPr>
      </w:pPr>
    </w:p>
    <w:p w14:paraId="70C294D7" w14:textId="1DAF3DA1" w:rsidR="00D478DA" w:rsidRDefault="00D478DA" w:rsidP="00D478DA">
      <w:pPr>
        <w:rPr>
          <w:lang w:val="en-US"/>
        </w:rPr>
      </w:pPr>
      <w:r w:rsidRPr="00D478DA">
        <w:rPr>
          <w:lang w:val="en-US"/>
        </w:rPr>
        <w:drawing>
          <wp:inline distT="0" distB="0" distL="0" distR="0" wp14:anchorId="66DC1982" wp14:editId="630C6737">
            <wp:extent cx="5944235" cy="3061335"/>
            <wp:effectExtent l="0" t="0" r="0" b="5715"/>
            <wp:docPr id="148487267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267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7484" w14:textId="77777777" w:rsidR="00112244" w:rsidRDefault="00112244" w:rsidP="00112244">
      <w:pPr>
        <w:rPr>
          <w:lang w:val="en-US"/>
        </w:rPr>
      </w:pPr>
    </w:p>
    <w:p w14:paraId="5E0B8312" w14:textId="71E149CF" w:rsidR="00990714" w:rsidRDefault="00990714" w:rsidP="00112244">
      <w:pPr>
        <w:rPr>
          <w:lang w:val="en-US"/>
        </w:rPr>
      </w:pPr>
      <w:r w:rsidRPr="00990714">
        <w:t>Створивши</w:t>
      </w:r>
      <w:r w:rsidRPr="00990714">
        <w:rPr>
          <w:lang w:val="en-US"/>
        </w:rPr>
        <w:t xml:space="preserve"> </w:t>
      </w:r>
      <w:r w:rsidRPr="00990714">
        <w:t>нову</w:t>
      </w:r>
      <w:r w:rsidRPr="00990714">
        <w:rPr>
          <w:lang w:val="en-US"/>
        </w:rPr>
        <w:t xml:space="preserve"> </w:t>
      </w:r>
      <w:r w:rsidRPr="00990714">
        <w:t>локальну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side, </w:t>
      </w:r>
      <w:r w:rsidRPr="00990714">
        <w:t>прив</w:t>
      </w:r>
      <w:r w:rsidRPr="00990714">
        <w:rPr>
          <w:lang w:val="en-US"/>
        </w:rPr>
        <w:t>’</w:t>
      </w:r>
      <w:r w:rsidRPr="00990714">
        <w:t>язану</w:t>
      </w:r>
      <w:r w:rsidRPr="00990714">
        <w:rPr>
          <w:lang w:val="en-US"/>
        </w:rPr>
        <w:t xml:space="preserve"> </w:t>
      </w:r>
      <w:r w:rsidRPr="00990714">
        <w:t>до</w:t>
      </w:r>
      <w:r w:rsidRPr="00990714">
        <w:rPr>
          <w:lang w:val="en-US"/>
        </w:rPr>
        <w:t xml:space="preserve"> </w:t>
      </w:r>
      <w:r w:rsidRPr="00990714">
        <w:t>відстеження</w:t>
      </w:r>
      <w:r w:rsidRPr="00990714">
        <w:rPr>
          <w:lang w:val="en-US"/>
        </w:rPr>
        <w:t xml:space="preserve"> </w:t>
      </w:r>
      <w:r w:rsidRPr="00990714">
        <w:t>віддаленої</w:t>
      </w:r>
      <w:r w:rsidRPr="00990714">
        <w:rPr>
          <w:lang w:val="en-US"/>
        </w:rPr>
        <w:t xml:space="preserve"> o/main </w:t>
      </w:r>
      <w:r w:rsidRPr="00990714">
        <w:t>через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checkout -b side o/main</w:t>
      </w:r>
      <w:r w:rsidRPr="00990714">
        <w:rPr>
          <w:lang w:val="en-US"/>
        </w:rPr>
        <w:t xml:space="preserve">,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зафіксовано</w:t>
      </w:r>
      <w:r w:rsidRPr="00990714">
        <w:rPr>
          <w:lang w:val="en-US"/>
        </w:rPr>
        <w:t xml:space="preserve"> </w:t>
      </w:r>
      <w:r w:rsidRPr="00990714">
        <w:t>новий</w:t>
      </w:r>
      <w:r w:rsidRPr="00990714">
        <w:rPr>
          <w:lang w:val="en-US"/>
        </w:rPr>
        <w:t xml:space="preserve"> </w:t>
      </w:r>
      <w:r w:rsidRPr="00990714">
        <w:t>локальний</w:t>
      </w:r>
      <w:r w:rsidRPr="00990714">
        <w:rPr>
          <w:lang w:val="en-US"/>
        </w:rPr>
        <w:t xml:space="preserve"> </w:t>
      </w:r>
      <w:r w:rsidRPr="00990714">
        <w:t>коміт</w:t>
      </w:r>
      <w:r w:rsidRPr="00990714">
        <w:rPr>
          <w:lang w:val="en-US"/>
        </w:rPr>
        <w:t xml:space="preserve">, </w:t>
      </w:r>
      <w:r w:rsidRPr="00990714">
        <w:t>синхронізовано</w:t>
      </w:r>
      <w:r w:rsidRPr="00990714">
        <w:rPr>
          <w:lang w:val="en-US"/>
        </w:rPr>
        <w:t xml:space="preserve"> </w:t>
      </w:r>
      <w:r w:rsidRPr="00990714">
        <w:t>його</w:t>
      </w:r>
      <w:r w:rsidRPr="00990714">
        <w:rPr>
          <w:lang w:val="en-US"/>
        </w:rPr>
        <w:t xml:space="preserve"> </w:t>
      </w:r>
      <w:r w:rsidRPr="00990714">
        <w:t>через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pull --rebase</w:t>
      </w:r>
      <w:r w:rsidRPr="00990714">
        <w:rPr>
          <w:lang w:val="en-US"/>
        </w:rPr>
        <w:t xml:space="preserve"> </w:t>
      </w:r>
      <w:r w:rsidRPr="00990714">
        <w:t>та</w:t>
      </w:r>
      <w:r w:rsidRPr="00990714">
        <w:rPr>
          <w:lang w:val="en-US"/>
        </w:rPr>
        <w:t xml:space="preserve"> </w:t>
      </w:r>
      <w:r w:rsidRPr="00990714">
        <w:t>відправлено</w:t>
      </w:r>
      <w:r w:rsidRPr="00990714">
        <w:rPr>
          <w:lang w:val="en-US"/>
        </w:rPr>
        <w:t xml:space="preserve"> </w:t>
      </w:r>
      <w:r w:rsidRPr="00990714">
        <w:t>на</w:t>
      </w:r>
      <w:r w:rsidRPr="00990714">
        <w:rPr>
          <w:lang w:val="en-US"/>
        </w:rPr>
        <w:t xml:space="preserve"> </w:t>
      </w:r>
      <w:r w:rsidRPr="00990714">
        <w:t>сервер</w:t>
      </w:r>
      <w:r w:rsidRPr="00990714">
        <w:rPr>
          <w:lang w:val="en-US"/>
        </w:rPr>
        <w:t xml:space="preserve"> </w:t>
      </w:r>
      <w:r w:rsidRPr="00990714">
        <w:t>командою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push</w:t>
      </w:r>
      <w:r w:rsidRPr="00990714">
        <w:rPr>
          <w:lang w:val="en-US"/>
        </w:rPr>
        <w:t>.</w:t>
      </w:r>
    </w:p>
    <w:p w14:paraId="074B47B3" w14:textId="77777777" w:rsidR="00990714" w:rsidRDefault="00990714" w:rsidP="00112244">
      <w:pPr>
        <w:rPr>
          <w:lang w:val="en-US"/>
        </w:rPr>
      </w:pPr>
    </w:p>
    <w:p w14:paraId="1E108616" w14:textId="42ED2085" w:rsidR="00990714" w:rsidRPr="00990714" w:rsidRDefault="00990714" w:rsidP="00112244">
      <w:pPr>
        <w:rPr>
          <w:lang w:val="en-US"/>
        </w:rPr>
      </w:pPr>
      <w:r w:rsidRPr="00990714">
        <w:rPr>
          <w:lang w:val="en-US"/>
        </w:rPr>
        <w:t xml:space="preserve">git checkout -b </w:t>
      </w:r>
      <w:r>
        <w:rPr>
          <w:lang w:val="en-US"/>
        </w:rPr>
        <w:t>[</w:t>
      </w:r>
      <w:r w:rsidRPr="00990714">
        <w:t>нова</w:t>
      </w:r>
      <w:r w:rsidRPr="00990714">
        <w:rPr>
          <w:lang w:val="en-US"/>
        </w:rPr>
        <w:t>_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</w:t>
      </w:r>
      <w:r>
        <w:rPr>
          <w:lang w:val="en-US"/>
        </w:rPr>
        <w:t>[</w:t>
      </w:r>
      <w:r w:rsidRPr="00990714">
        <w:t>віддалена</w:t>
      </w:r>
      <w:r w:rsidRPr="00990714">
        <w:rPr>
          <w:lang w:val="en-US"/>
        </w:rPr>
        <w:t>_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— </w:t>
      </w:r>
      <w:r w:rsidRPr="00990714">
        <w:t>створює</w:t>
      </w:r>
      <w:r w:rsidRPr="00990714">
        <w:rPr>
          <w:lang w:val="en-US"/>
        </w:rPr>
        <w:t xml:space="preserve"> </w:t>
      </w:r>
      <w:r w:rsidRPr="00990714">
        <w:t>нову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, </w:t>
      </w:r>
      <w:r w:rsidRPr="00990714">
        <w:t>яка</w:t>
      </w:r>
      <w:r w:rsidRPr="00990714">
        <w:rPr>
          <w:lang w:val="en-US"/>
        </w:rPr>
        <w:t xml:space="preserve"> </w:t>
      </w:r>
      <w:r w:rsidRPr="00990714">
        <w:t>автоматично</w:t>
      </w:r>
      <w:r w:rsidRPr="00990714">
        <w:rPr>
          <w:lang w:val="en-US"/>
        </w:rPr>
        <w:t xml:space="preserve"> </w:t>
      </w:r>
      <w:r w:rsidRPr="00990714">
        <w:t>починає</w:t>
      </w:r>
      <w:r w:rsidRPr="00990714">
        <w:rPr>
          <w:lang w:val="en-US"/>
        </w:rPr>
        <w:t xml:space="preserve"> </w:t>
      </w:r>
      <w:r w:rsidRPr="00990714">
        <w:t>відстежувати</w:t>
      </w:r>
      <w:r w:rsidRPr="00990714">
        <w:rPr>
          <w:lang w:val="en-US"/>
        </w:rPr>
        <w:t xml:space="preserve"> </w:t>
      </w:r>
      <w:r w:rsidRPr="00990714">
        <w:t>вказану</w:t>
      </w:r>
      <w:r w:rsidRPr="00990714">
        <w:rPr>
          <w:lang w:val="en-US"/>
        </w:rPr>
        <w:t xml:space="preserve"> </w:t>
      </w:r>
      <w:r w:rsidRPr="00990714">
        <w:t>віддалену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(tracking branch) </w:t>
      </w:r>
      <w:r w:rsidRPr="00990714">
        <w:t>для</w:t>
      </w:r>
      <w:r w:rsidRPr="00990714">
        <w:rPr>
          <w:lang w:val="en-US"/>
        </w:rPr>
        <w:t xml:space="preserve"> </w:t>
      </w:r>
      <w:r w:rsidRPr="00990714">
        <w:t>спрощених</w:t>
      </w:r>
      <w:r w:rsidRPr="00990714">
        <w:rPr>
          <w:lang w:val="en-US"/>
        </w:rPr>
        <w:t xml:space="preserve"> push </w:t>
      </w:r>
      <w:r w:rsidRPr="00990714">
        <w:t>та</w:t>
      </w:r>
      <w:r w:rsidRPr="00990714">
        <w:rPr>
          <w:lang w:val="en-US"/>
        </w:rPr>
        <w:t xml:space="preserve"> pull </w:t>
      </w:r>
      <w:r w:rsidRPr="00990714">
        <w:t>без</w:t>
      </w:r>
      <w:r w:rsidRPr="00990714">
        <w:rPr>
          <w:lang w:val="en-US"/>
        </w:rPr>
        <w:t xml:space="preserve"> </w:t>
      </w:r>
      <w:r w:rsidRPr="00990714">
        <w:t>введення</w:t>
      </w:r>
      <w:r w:rsidRPr="00990714">
        <w:rPr>
          <w:lang w:val="en-US"/>
        </w:rPr>
        <w:t xml:space="preserve"> </w:t>
      </w:r>
      <w:r w:rsidRPr="00990714">
        <w:t>довгих</w:t>
      </w:r>
      <w:r w:rsidRPr="00990714">
        <w:rPr>
          <w:lang w:val="en-US"/>
        </w:rPr>
        <w:t xml:space="preserve"> </w:t>
      </w:r>
      <w:r w:rsidRPr="00990714">
        <w:t>аргументів</w:t>
      </w:r>
      <w:r w:rsidRPr="00990714">
        <w:rPr>
          <w:lang w:val="en-US"/>
        </w:rPr>
        <w:t>.</w:t>
      </w:r>
    </w:p>
    <w:p w14:paraId="4EC9A91D" w14:textId="77777777" w:rsidR="00112244" w:rsidRPr="00112244" w:rsidRDefault="00112244" w:rsidP="00112244">
      <w:pPr>
        <w:rPr>
          <w:lang w:val="en-US"/>
        </w:rPr>
      </w:pPr>
    </w:p>
    <w:p w14:paraId="563F68C0" w14:textId="77777777" w:rsidR="00112244" w:rsidRDefault="00112244" w:rsidP="00112244">
      <w:pPr>
        <w:rPr>
          <w:lang w:val="en-US"/>
        </w:rPr>
      </w:pPr>
    </w:p>
    <w:p w14:paraId="450E2D4E" w14:textId="0CEA1F69" w:rsidR="00112244" w:rsidRDefault="00112244" w:rsidP="00112244">
      <w:pPr>
        <w:rPr>
          <w:lang w:val="en-US"/>
        </w:rPr>
      </w:pPr>
      <w:r w:rsidRPr="00112244">
        <w:rPr>
          <w:lang w:val="en-US"/>
        </w:rPr>
        <w:lastRenderedPageBreak/>
        <w:drawing>
          <wp:inline distT="0" distB="0" distL="0" distR="0" wp14:anchorId="0CC3B206" wp14:editId="1405A88A">
            <wp:extent cx="5944235" cy="1508760"/>
            <wp:effectExtent l="0" t="0" r="0" b="0"/>
            <wp:docPr id="157308395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395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B300" w14:textId="77777777" w:rsidR="00112244" w:rsidRPr="00112244" w:rsidRDefault="00112244" w:rsidP="00112244">
      <w:pPr>
        <w:rPr>
          <w:lang w:val="en-US"/>
        </w:rPr>
      </w:pPr>
    </w:p>
    <w:p w14:paraId="7D14A3E2" w14:textId="01B4B73C" w:rsidR="00112244" w:rsidRDefault="00990714" w:rsidP="00112244">
      <w:pPr>
        <w:rPr>
          <w:lang w:val="en-US"/>
        </w:rPr>
      </w:pPr>
      <w:r w:rsidRPr="00990714">
        <w:t>Перебуваючи</w:t>
      </w:r>
      <w:r w:rsidRPr="00990714">
        <w:rPr>
          <w:lang w:val="en-US"/>
        </w:rPr>
        <w:t xml:space="preserve"> </w:t>
      </w:r>
      <w:r w:rsidRPr="00990714">
        <w:t>в</w:t>
      </w:r>
      <w:r w:rsidRPr="00990714">
        <w:rPr>
          <w:lang w:val="en-US"/>
        </w:rPr>
        <w:t xml:space="preserve"> </w:t>
      </w:r>
      <w:r w:rsidRPr="00990714">
        <w:t>стані</w:t>
      </w:r>
      <w:r w:rsidRPr="00990714">
        <w:rPr>
          <w:lang w:val="en-US"/>
        </w:rPr>
        <w:t xml:space="preserve"> detached HEAD, </w:t>
      </w:r>
      <w:r w:rsidRPr="00990714">
        <w:t>за</w:t>
      </w:r>
      <w:r w:rsidRPr="00990714">
        <w:rPr>
          <w:lang w:val="en-US"/>
        </w:rPr>
        <w:t xml:space="preserve"> </w:t>
      </w:r>
      <w:r w:rsidRPr="00990714">
        <w:t>допомогою</w:t>
      </w:r>
      <w:r w:rsidRPr="00990714">
        <w:rPr>
          <w:lang w:val="en-US"/>
        </w:rPr>
        <w:t xml:space="preserve"> </w:t>
      </w:r>
      <w:r w:rsidRPr="00990714">
        <w:t>явного</w:t>
      </w:r>
      <w:r w:rsidRPr="00990714">
        <w:rPr>
          <w:lang w:val="en-US"/>
        </w:rPr>
        <w:t xml:space="preserve"> </w:t>
      </w:r>
      <w:r w:rsidRPr="00990714">
        <w:t>зазначення</w:t>
      </w:r>
      <w:r w:rsidRPr="00990714">
        <w:rPr>
          <w:lang w:val="en-US"/>
        </w:rPr>
        <w:t xml:space="preserve"> </w:t>
      </w:r>
      <w:r w:rsidRPr="00990714">
        <w:t>параметрів</w:t>
      </w:r>
      <w:r w:rsidRPr="00990714">
        <w:rPr>
          <w:lang w:val="en-US"/>
        </w:rPr>
        <w:t xml:space="preserve"> </w:t>
      </w:r>
      <w:r w:rsidRPr="00990714">
        <w:t>у</w:t>
      </w:r>
      <w:r w:rsidRPr="00990714">
        <w:rPr>
          <w:lang w:val="en-US"/>
        </w:rPr>
        <w:t xml:space="preserve"> </w:t>
      </w:r>
      <w:r w:rsidRPr="00990714">
        <w:t>командах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push origin main</w:t>
      </w:r>
      <w:r w:rsidRPr="00990714">
        <w:rPr>
          <w:lang w:val="en-US"/>
        </w:rPr>
        <w:t xml:space="preserve"> </w:t>
      </w:r>
      <w:r w:rsidRPr="00990714">
        <w:t>та</w:t>
      </w:r>
      <w:r w:rsidRPr="00990714">
        <w:rPr>
          <w:lang w:val="en-US"/>
        </w:rPr>
        <w:t xml:space="preserve"> </w:t>
      </w:r>
      <w:r w:rsidRPr="00990714">
        <w:rPr>
          <w:i/>
          <w:iCs/>
          <w:lang w:val="en-US"/>
        </w:rPr>
        <w:t>git push origin foo</w:t>
      </w:r>
      <w:r w:rsidRPr="00990714">
        <w:rPr>
          <w:lang w:val="en-US"/>
        </w:rPr>
        <w:t xml:space="preserve"> </w:t>
      </w:r>
      <w:r w:rsidRPr="00990714">
        <w:t>було</w:t>
      </w:r>
      <w:r w:rsidRPr="00990714">
        <w:rPr>
          <w:lang w:val="en-US"/>
        </w:rPr>
        <w:t xml:space="preserve"> </w:t>
      </w:r>
      <w:r w:rsidRPr="00990714">
        <w:t>адресно</w:t>
      </w:r>
      <w:r w:rsidRPr="00990714">
        <w:rPr>
          <w:lang w:val="en-US"/>
        </w:rPr>
        <w:t xml:space="preserve"> </w:t>
      </w:r>
      <w:r w:rsidRPr="00990714">
        <w:t>оновлено</w:t>
      </w:r>
      <w:r w:rsidRPr="00990714">
        <w:rPr>
          <w:lang w:val="en-US"/>
        </w:rPr>
        <w:t xml:space="preserve"> </w:t>
      </w:r>
      <w:r w:rsidRPr="00990714">
        <w:t>відповідні</w:t>
      </w:r>
      <w:r w:rsidRPr="00990714">
        <w:rPr>
          <w:lang w:val="en-US"/>
        </w:rPr>
        <w:t xml:space="preserve"> </w:t>
      </w:r>
      <w:r w:rsidRPr="00990714">
        <w:t>цільові</w:t>
      </w:r>
      <w:r w:rsidRPr="00990714">
        <w:rPr>
          <w:lang w:val="en-US"/>
        </w:rPr>
        <w:t xml:space="preserve"> </w:t>
      </w:r>
      <w:r w:rsidRPr="00990714">
        <w:t>гілки</w:t>
      </w:r>
      <w:r w:rsidRPr="00990714">
        <w:rPr>
          <w:lang w:val="en-US"/>
        </w:rPr>
        <w:t xml:space="preserve"> </w:t>
      </w:r>
      <w:r w:rsidRPr="00990714">
        <w:t>на</w:t>
      </w:r>
      <w:r w:rsidRPr="00990714">
        <w:rPr>
          <w:lang w:val="en-US"/>
        </w:rPr>
        <w:t xml:space="preserve"> </w:t>
      </w:r>
      <w:r w:rsidRPr="00990714">
        <w:t>віддаленому</w:t>
      </w:r>
      <w:r w:rsidRPr="00990714">
        <w:rPr>
          <w:lang w:val="en-US"/>
        </w:rPr>
        <w:t xml:space="preserve"> </w:t>
      </w:r>
      <w:r w:rsidRPr="00990714">
        <w:t>сервері</w:t>
      </w:r>
      <w:r w:rsidRPr="00990714">
        <w:rPr>
          <w:lang w:val="en-US"/>
        </w:rPr>
        <w:t xml:space="preserve"> </w:t>
      </w:r>
      <w:r w:rsidRPr="00990714">
        <w:t>без</w:t>
      </w:r>
      <w:r w:rsidRPr="00990714">
        <w:rPr>
          <w:lang w:val="en-US"/>
        </w:rPr>
        <w:t xml:space="preserve"> </w:t>
      </w:r>
      <w:r w:rsidRPr="00990714">
        <w:t>перемикання</w:t>
      </w:r>
      <w:r w:rsidRPr="00990714">
        <w:rPr>
          <w:lang w:val="en-US"/>
        </w:rPr>
        <w:t xml:space="preserve"> </w:t>
      </w:r>
      <w:r w:rsidRPr="00990714">
        <w:t>локального</w:t>
      </w:r>
      <w:r w:rsidRPr="00990714">
        <w:rPr>
          <w:lang w:val="en-US"/>
        </w:rPr>
        <w:t xml:space="preserve"> </w:t>
      </w:r>
      <w:r w:rsidRPr="00990714">
        <w:t>контексту</w:t>
      </w:r>
      <w:r w:rsidRPr="00990714">
        <w:rPr>
          <w:lang w:val="en-US"/>
        </w:rPr>
        <w:t>.</w:t>
      </w:r>
    </w:p>
    <w:p w14:paraId="1CE77F8F" w14:textId="77777777" w:rsidR="00990714" w:rsidRDefault="00990714" w:rsidP="00112244">
      <w:pPr>
        <w:rPr>
          <w:lang w:val="en-US"/>
        </w:rPr>
      </w:pPr>
    </w:p>
    <w:p w14:paraId="67A34514" w14:textId="77777777" w:rsidR="00990714" w:rsidRPr="00990714" w:rsidRDefault="00990714" w:rsidP="00112244">
      <w:pPr>
        <w:rPr>
          <w:lang w:val="en-US"/>
        </w:rPr>
      </w:pPr>
    </w:p>
    <w:p w14:paraId="7BD2635B" w14:textId="7295AAE5" w:rsidR="00112244" w:rsidRPr="00990714" w:rsidRDefault="00990714" w:rsidP="00112244">
      <w:pPr>
        <w:rPr>
          <w:lang w:val="en-US"/>
        </w:rPr>
      </w:pPr>
      <w:r w:rsidRPr="00990714">
        <w:rPr>
          <w:lang w:val="en-US"/>
        </w:rPr>
        <w:t xml:space="preserve">git push origin </w:t>
      </w:r>
      <w:r>
        <w:rPr>
          <w:lang w:val="en-US"/>
        </w:rPr>
        <w:t>[</w:t>
      </w:r>
      <w:r w:rsidRPr="00990714">
        <w:t>гілка</w:t>
      </w:r>
      <w:r>
        <w:rPr>
          <w:lang w:val="en-US"/>
        </w:rPr>
        <w:t>]</w:t>
      </w:r>
      <w:r w:rsidRPr="00990714">
        <w:rPr>
          <w:lang w:val="en-US"/>
        </w:rPr>
        <w:t xml:space="preserve"> — </w:t>
      </w:r>
      <w:r w:rsidRPr="00990714">
        <w:t>знаходить</w:t>
      </w:r>
      <w:r w:rsidRPr="00990714">
        <w:rPr>
          <w:lang w:val="en-US"/>
        </w:rPr>
        <w:t xml:space="preserve"> </w:t>
      </w:r>
      <w:r w:rsidRPr="00990714">
        <w:t>локальну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</w:t>
      </w:r>
      <w:r w:rsidRPr="00990714">
        <w:t>з</w:t>
      </w:r>
      <w:r w:rsidRPr="00990714">
        <w:rPr>
          <w:lang w:val="en-US"/>
        </w:rPr>
        <w:t xml:space="preserve"> </w:t>
      </w:r>
      <w:r w:rsidRPr="00990714">
        <w:t>такою</w:t>
      </w:r>
      <w:r w:rsidRPr="00990714">
        <w:rPr>
          <w:lang w:val="en-US"/>
        </w:rPr>
        <w:t xml:space="preserve"> </w:t>
      </w:r>
      <w:r w:rsidRPr="00990714">
        <w:t>назвою</w:t>
      </w:r>
      <w:r w:rsidRPr="00990714">
        <w:rPr>
          <w:lang w:val="en-US"/>
        </w:rPr>
        <w:t xml:space="preserve">, </w:t>
      </w:r>
      <w:r w:rsidRPr="00990714">
        <w:t>бере</w:t>
      </w:r>
      <w:r w:rsidRPr="00990714">
        <w:rPr>
          <w:lang w:val="en-US"/>
        </w:rPr>
        <w:t xml:space="preserve"> </w:t>
      </w:r>
      <w:r w:rsidRPr="00990714">
        <w:t>її</w:t>
      </w:r>
      <w:r w:rsidRPr="00990714">
        <w:rPr>
          <w:lang w:val="en-US"/>
        </w:rPr>
        <w:t xml:space="preserve"> </w:t>
      </w:r>
      <w:r w:rsidRPr="00990714">
        <w:t>коміти</w:t>
      </w:r>
      <w:r w:rsidRPr="00990714">
        <w:rPr>
          <w:lang w:val="en-US"/>
        </w:rPr>
        <w:t xml:space="preserve"> </w:t>
      </w:r>
      <w:r w:rsidRPr="00990714">
        <w:t>та</w:t>
      </w:r>
      <w:r w:rsidRPr="00990714">
        <w:rPr>
          <w:lang w:val="en-US"/>
        </w:rPr>
        <w:t xml:space="preserve"> </w:t>
      </w:r>
      <w:r w:rsidRPr="00990714">
        <w:t>оновлює</w:t>
      </w:r>
      <w:r w:rsidRPr="00990714">
        <w:rPr>
          <w:lang w:val="en-US"/>
        </w:rPr>
        <w:t xml:space="preserve"> </w:t>
      </w:r>
      <w:r w:rsidRPr="00990714">
        <w:t>однойменну</w:t>
      </w:r>
      <w:r w:rsidRPr="00990714">
        <w:rPr>
          <w:lang w:val="en-US"/>
        </w:rPr>
        <w:t xml:space="preserve"> </w:t>
      </w:r>
      <w:r w:rsidRPr="00990714">
        <w:t>гілку</w:t>
      </w:r>
      <w:r w:rsidRPr="00990714">
        <w:rPr>
          <w:lang w:val="en-US"/>
        </w:rPr>
        <w:t xml:space="preserve"> </w:t>
      </w:r>
      <w:r w:rsidRPr="00990714">
        <w:t>на</w:t>
      </w:r>
      <w:r w:rsidRPr="00990714">
        <w:rPr>
          <w:lang w:val="en-US"/>
        </w:rPr>
        <w:t xml:space="preserve"> </w:t>
      </w:r>
      <w:r w:rsidRPr="00990714">
        <w:t>віддаленому</w:t>
      </w:r>
      <w:r w:rsidRPr="00990714">
        <w:rPr>
          <w:lang w:val="en-US"/>
        </w:rPr>
        <w:t xml:space="preserve"> </w:t>
      </w:r>
      <w:r w:rsidRPr="00990714">
        <w:t>сервері</w:t>
      </w:r>
      <w:r w:rsidRPr="00990714">
        <w:rPr>
          <w:lang w:val="en-US"/>
        </w:rPr>
        <w:t xml:space="preserve"> origin</w:t>
      </w:r>
      <w:r>
        <w:rPr>
          <w:lang w:val="en-US"/>
        </w:rPr>
        <w:t>.</w:t>
      </w:r>
    </w:p>
    <w:p w14:paraId="50CF6791" w14:textId="77777777" w:rsidR="00112244" w:rsidRDefault="00112244" w:rsidP="00112244">
      <w:pPr>
        <w:rPr>
          <w:lang w:val="en-US"/>
        </w:rPr>
      </w:pPr>
    </w:p>
    <w:p w14:paraId="02D06509" w14:textId="77777777" w:rsidR="00112244" w:rsidRDefault="00112244" w:rsidP="00112244">
      <w:pPr>
        <w:rPr>
          <w:lang w:val="en-US"/>
        </w:rPr>
      </w:pPr>
    </w:p>
    <w:p w14:paraId="7010FC00" w14:textId="3259875B" w:rsidR="00112244" w:rsidRDefault="00112244" w:rsidP="00112244">
      <w:pPr>
        <w:rPr>
          <w:lang w:val="en-US"/>
        </w:rPr>
      </w:pPr>
      <w:r w:rsidRPr="00112244">
        <w:rPr>
          <w:lang w:val="en-US"/>
        </w:rPr>
        <w:drawing>
          <wp:inline distT="0" distB="0" distL="0" distR="0" wp14:anchorId="2FAA74F1" wp14:editId="6A44C6CC">
            <wp:extent cx="5944235" cy="2022475"/>
            <wp:effectExtent l="0" t="0" r="0" b="0"/>
            <wp:docPr id="1364204271" name="Рисунок 1" descr="Зображення, що містить знімок екрана, схем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4271" name="Рисунок 1" descr="Зображення, що містить знімок екрана, схема, текст&#10;&#10;Вміст на основі ШІ може бути неправильни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7B9" w14:textId="77777777" w:rsidR="00112244" w:rsidRPr="00112244" w:rsidRDefault="00112244" w:rsidP="00112244">
      <w:pPr>
        <w:rPr>
          <w:lang w:val="en-US"/>
        </w:rPr>
      </w:pPr>
    </w:p>
    <w:p w14:paraId="3E3C2BDA" w14:textId="07D06D01" w:rsidR="00112244" w:rsidRPr="00E1118B" w:rsidRDefault="00E1118B" w:rsidP="00112244">
      <w:pPr>
        <w:rPr>
          <w:lang w:val="en-US"/>
        </w:rPr>
      </w:pPr>
      <w:r w:rsidRPr="00E1118B">
        <w:t>Використовуючи</w:t>
      </w:r>
      <w:r w:rsidRPr="00E1118B">
        <w:rPr>
          <w:lang w:val="en-US"/>
        </w:rPr>
        <w:t xml:space="preserve"> </w:t>
      </w:r>
      <w:r w:rsidRPr="00E1118B">
        <w:t>синтаксис</w:t>
      </w:r>
      <w:r w:rsidRPr="00E1118B">
        <w:rPr>
          <w:lang w:val="en-US"/>
        </w:rPr>
        <w:t xml:space="preserve"> </w:t>
      </w:r>
      <w:r w:rsidRPr="00E1118B">
        <w:t>двокрапки</w:t>
      </w:r>
      <w:r w:rsidRPr="00E1118B">
        <w:rPr>
          <w:lang w:val="en-US"/>
        </w:rPr>
        <w:t xml:space="preserve"> </w:t>
      </w:r>
      <w:r w:rsidRPr="00E1118B">
        <w:t>для</w:t>
      </w:r>
      <w:r w:rsidRPr="00E1118B">
        <w:rPr>
          <w:lang w:val="en-US"/>
        </w:rPr>
        <w:t xml:space="preserve"> </w:t>
      </w:r>
      <w:r w:rsidRPr="00E1118B">
        <w:t>точного</w:t>
      </w:r>
      <w:r w:rsidRPr="00E1118B">
        <w:rPr>
          <w:lang w:val="en-US"/>
        </w:rPr>
        <w:t xml:space="preserve"> </w:t>
      </w:r>
      <w:r w:rsidRPr="00E1118B">
        <w:t>мапінгу</w:t>
      </w:r>
      <w:r w:rsidRPr="00E1118B">
        <w:rPr>
          <w:lang w:val="en-US"/>
        </w:rPr>
        <w:t xml:space="preserve"> </w:t>
      </w:r>
      <w:r w:rsidRPr="00E1118B">
        <w:t>джерела</w:t>
      </w:r>
      <w:r w:rsidRPr="00E1118B">
        <w:rPr>
          <w:lang w:val="en-US"/>
        </w:rPr>
        <w:t xml:space="preserve"> </w:t>
      </w:r>
      <w:r w:rsidRPr="00E1118B">
        <w:t>та</w:t>
      </w:r>
      <w:r w:rsidRPr="00E1118B">
        <w:rPr>
          <w:lang w:val="en-US"/>
        </w:rPr>
        <w:t xml:space="preserve"> </w:t>
      </w:r>
      <w:r w:rsidRPr="00E1118B">
        <w:t>призначення</w:t>
      </w:r>
      <w:r w:rsidRPr="00E1118B">
        <w:rPr>
          <w:lang w:val="en-US"/>
        </w:rPr>
        <w:t xml:space="preserve">, </w:t>
      </w:r>
      <w:r w:rsidRPr="00E1118B">
        <w:t>командою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push origin main^:foo</w:t>
      </w:r>
      <w:r w:rsidRPr="00E1118B">
        <w:rPr>
          <w:lang w:val="en-US"/>
        </w:rPr>
        <w:t xml:space="preserve"> </w:t>
      </w:r>
      <w:r w:rsidRPr="00E1118B">
        <w:t>батьківський</w:t>
      </w:r>
      <w:r w:rsidRPr="00E1118B">
        <w:rPr>
          <w:lang w:val="en-US"/>
        </w:rPr>
        <w:t xml:space="preserve"> </w:t>
      </w:r>
      <w:r w:rsidRPr="00E1118B">
        <w:t>коміт</w:t>
      </w:r>
      <w:r w:rsidRPr="00E1118B">
        <w:rPr>
          <w:lang w:val="en-US"/>
        </w:rPr>
        <w:t xml:space="preserve"> </w:t>
      </w:r>
      <w:r w:rsidRPr="00E1118B">
        <w:t>гілки</w:t>
      </w:r>
      <w:r w:rsidRPr="00E1118B">
        <w:rPr>
          <w:lang w:val="en-US"/>
        </w:rPr>
        <w:t xml:space="preserve"> main </w:t>
      </w:r>
      <w:r w:rsidRPr="00E1118B">
        <w:t>було</w:t>
      </w:r>
      <w:r w:rsidRPr="00E1118B">
        <w:rPr>
          <w:lang w:val="en-US"/>
        </w:rPr>
        <w:t xml:space="preserve"> </w:t>
      </w:r>
      <w:r w:rsidRPr="00E1118B">
        <w:t>вивантажено</w:t>
      </w:r>
      <w:r w:rsidRPr="00E1118B">
        <w:rPr>
          <w:lang w:val="en-US"/>
        </w:rPr>
        <w:t xml:space="preserve"> </w:t>
      </w:r>
      <w:r w:rsidRPr="00E1118B">
        <w:t>у</w:t>
      </w:r>
      <w:r w:rsidRPr="00E1118B">
        <w:rPr>
          <w:lang w:val="en-US"/>
        </w:rPr>
        <w:t xml:space="preserve"> </w:t>
      </w:r>
      <w:r w:rsidRPr="00E1118B">
        <w:t>віддалену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foo, </w:t>
      </w:r>
      <w:r w:rsidRPr="00E1118B">
        <w:t>а</w:t>
      </w:r>
      <w:r w:rsidRPr="00E1118B">
        <w:rPr>
          <w:lang w:val="en-US"/>
        </w:rPr>
        <w:t xml:space="preserve"> </w:t>
      </w:r>
      <w:r w:rsidRPr="00E1118B">
        <w:t>командою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push origin foo:main</w:t>
      </w:r>
      <w:r w:rsidRPr="00E1118B">
        <w:rPr>
          <w:lang w:val="en-US"/>
        </w:rPr>
        <w:t xml:space="preserve"> </w:t>
      </w:r>
      <w:r w:rsidRPr="00E1118B">
        <w:t>вміст</w:t>
      </w:r>
      <w:r w:rsidRPr="00E1118B">
        <w:rPr>
          <w:lang w:val="en-US"/>
        </w:rPr>
        <w:t xml:space="preserve"> </w:t>
      </w:r>
      <w:r w:rsidRPr="00E1118B">
        <w:t>гілки</w:t>
      </w:r>
      <w:r w:rsidRPr="00E1118B">
        <w:rPr>
          <w:lang w:val="en-US"/>
        </w:rPr>
        <w:t xml:space="preserve"> foo </w:t>
      </w:r>
      <w:r w:rsidRPr="00E1118B">
        <w:t>було</w:t>
      </w:r>
      <w:r w:rsidRPr="00E1118B">
        <w:rPr>
          <w:lang w:val="en-US"/>
        </w:rPr>
        <w:t xml:space="preserve"> </w:t>
      </w:r>
      <w:r w:rsidRPr="00E1118B">
        <w:t>відправлено</w:t>
      </w:r>
      <w:r w:rsidRPr="00E1118B">
        <w:rPr>
          <w:lang w:val="en-US"/>
        </w:rPr>
        <w:t xml:space="preserve"> </w:t>
      </w:r>
      <w:r w:rsidRPr="00E1118B">
        <w:t>у</w:t>
      </w:r>
      <w:r w:rsidRPr="00E1118B">
        <w:rPr>
          <w:lang w:val="en-US"/>
        </w:rPr>
        <w:t xml:space="preserve"> </w:t>
      </w:r>
      <w:r w:rsidRPr="00E1118B">
        <w:t>віддалену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mai</w:t>
      </w:r>
      <w:r>
        <w:rPr>
          <w:lang w:val="en-US"/>
        </w:rPr>
        <w:t>n</w:t>
      </w:r>
      <w:r w:rsidRPr="00E1118B">
        <w:rPr>
          <w:lang w:val="en-US"/>
        </w:rPr>
        <w:t>.</w:t>
      </w:r>
    </w:p>
    <w:p w14:paraId="49D0440C" w14:textId="77777777" w:rsidR="00990714" w:rsidRDefault="00990714" w:rsidP="00112244">
      <w:pPr>
        <w:rPr>
          <w:lang w:val="en-US"/>
        </w:rPr>
      </w:pPr>
    </w:p>
    <w:p w14:paraId="2F3A7C1D" w14:textId="39B890F1" w:rsidR="00E1118B" w:rsidRPr="00E1118B" w:rsidRDefault="00E1118B" w:rsidP="00112244">
      <w:pPr>
        <w:rPr>
          <w:lang w:val="en-US"/>
        </w:rPr>
      </w:pPr>
      <w:r w:rsidRPr="00E1118B">
        <w:rPr>
          <w:lang w:val="en-US"/>
        </w:rPr>
        <w:t xml:space="preserve">git push origin </w:t>
      </w:r>
      <w:r>
        <w:rPr>
          <w:lang w:val="en-US"/>
        </w:rPr>
        <w:t>[</w:t>
      </w:r>
      <w:r w:rsidRPr="00E1118B">
        <w:t>джерело</w:t>
      </w:r>
      <w:r>
        <w:rPr>
          <w:lang w:val="en-US"/>
        </w:rPr>
        <w:t>]</w:t>
      </w:r>
      <w:r w:rsidRPr="00E1118B">
        <w:rPr>
          <w:lang w:val="en-US"/>
        </w:rPr>
        <w:t>:</w:t>
      </w:r>
      <w:r>
        <w:rPr>
          <w:lang w:val="en-US"/>
        </w:rPr>
        <w:t>[</w:t>
      </w:r>
      <w:r w:rsidRPr="00E1118B">
        <w:t>призначення</w:t>
      </w:r>
      <w:r>
        <w:rPr>
          <w:lang w:val="en-US"/>
        </w:rPr>
        <w:t>]</w:t>
      </w:r>
      <w:r w:rsidRPr="00E1118B">
        <w:rPr>
          <w:lang w:val="en-US"/>
        </w:rPr>
        <w:t xml:space="preserve"> — </w:t>
      </w:r>
      <w:r w:rsidRPr="00E1118B">
        <w:t>відправляє</w:t>
      </w:r>
      <w:r w:rsidRPr="00E1118B">
        <w:rPr>
          <w:lang w:val="en-US"/>
        </w:rPr>
        <w:t xml:space="preserve"> </w:t>
      </w:r>
      <w:r w:rsidRPr="00E1118B">
        <w:t>коміти</w:t>
      </w:r>
      <w:r w:rsidRPr="00E1118B">
        <w:rPr>
          <w:lang w:val="en-US"/>
        </w:rPr>
        <w:t xml:space="preserve"> </w:t>
      </w:r>
      <w:r w:rsidRPr="00E1118B">
        <w:t>з</w:t>
      </w:r>
      <w:r w:rsidRPr="00E1118B">
        <w:rPr>
          <w:lang w:val="en-US"/>
        </w:rPr>
        <w:t xml:space="preserve"> </w:t>
      </w:r>
      <w:r w:rsidRPr="00E1118B">
        <w:t>локального</w:t>
      </w:r>
      <w:r w:rsidRPr="00E1118B">
        <w:rPr>
          <w:lang w:val="en-US"/>
        </w:rPr>
        <w:t xml:space="preserve"> </w:t>
      </w:r>
      <w:r w:rsidRPr="00E1118B">
        <w:t>місця</w:t>
      </w:r>
      <w:r w:rsidRPr="00E1118B">
        <w:rPr>
          <w:lang w:val="en-US"/>
        </w:rPr>
        <w:t xml:space="preserve"> (</w:t>
      </w:r>
      <w:r w:rsidRPr="00E1118B">
        <w:t>джерело</w:t>
      </w:r>
      <w:r w:rsidRPr="00E1118B">
        <w:rPr>
          <w:lang w:val="en-US"/>
        </w:rPr>
        <w:t xml:space="preserve">) </w:t>
      </w:r>
      <w:r w:rsidRPr="00E1118B">
        <w:t>безпосередньо</w:t>
      </w:r>
      <w:r w:rsidRPr="00E1118B">
        <w:rPr>
          <w:lang w:val="en-US"/>
        </w:rPr>
        <w:t xml:space="preserve"> </w:t>
      </w:r>
      <w:r w:rsidRPr="00E1118B">
        <w:t>у</w:t>
      </w:r>
      <w:r w:rsidRPr="00E1118B">
        <w:rPr>
          <w:lang w:val="en-US"/>
        </w:rPr>
        <w:t xml:space="preserve"> </w:t>
      </w:r>
      <w:r w:rsidRPr="00E1118B">
        <w:t>вказану</w:t>
      </w:r>
      <w:r w:rsidRPr="00E1118B">
        <w:rPr>
          <w:lang w:val="en-US"/>
        </w:rPr>
        <w:t xml:space="preserve"> </w:t>
      </w:r>
      <w:r w:rsidRPr="00E1118B">
        <w:t>віддалену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(</w:t>
      </w:r>
      <w:r w:rsidRPr="00E1118B">
        <w:t>призначення</w:t>
      </w:r>
      <w:r w:rsidRPr="00E1118B">
        <w:rPr>
          <w:lang w:val="en-US"/>
        </w:rPr>
        <w:t xml:space="preserve">), </w:t>
      </w:r>
      <w:r w:rsidRPr="00E1118B">
        <w:t>навіть</w:t>
      </w:r>
      <w:r w:rsidRPr="00E1118B">
        <w:rPr>
          <w:lang w:val="en-US"/>
        </w:rPr>
        <w:t xml:space="preserve"> </w:t>
      </w:r>
      <w:r w:rsidRPr="00E1118B">
        <w:t>якщо</w:t>
      </w:r>
      <w:r w:rsidRPr="00E1118B">
        <w:rPr>
          <w:lang w:val="en-US"/>
        </w:rPr>
        <w:t xml:space="preserve"> </w:t>
      </w:r>
      <w:r w:rsidRPr="00E1118B">
        <w:t>їхні</w:t>
      </w:r>
      <w:r w:rsidRPr="00E1118B">
        <w:rPr>
          <w:lang w:val="en-US"/>
        </w:rPr>
        <w:t xml:space="preserve"> </w:t>
      </w:r>
      <w:r w:rsidRPr="00E1118B">
        <w:t>назви</w:t>
      </w:r>
      <w:r w:rsidRPr="00E1118B">
        <w:rPr>
          <w:lang w:val="en-US"/>
        </w:rPr>
        <w:t xml:space="preserve"> </w:t>
      </w:r>
      <w:r w:rsidRPr="00E1118B">
        <w:t>різняться</w:t>
      </w:r>
      <w:r w:rsidRPr="00E1118B">
        <w:rPr>
          <w:lang w:val="en-US"/>
        </w:rPr>
        <w:t>.</w:t>
      </w:r>
    </w:p>
    <w:p w14:paraId="4063C6E8" w14:textId="77777777" w:rsidR="00E1118B" w:rsidRDefault="00E1118B" w:rsidP="00112244">
      <w:pPr>
        <w:rPr>
          <w:lang w:val="en-US"/>
        </w:rPr>
      </w:pPr>
    </w:p>
    <w:p w14:paraId="0E346EAB" w14:textId="77777777" w:rsidR="00990714" w:rsidRPr="00112244" w:rsidRDefault="00990714" w:rsidP="00112244">
      <w:pPr>
        <w:rPr>
          <w:lang w:val="en-US"/>
        </w:rPr>
      </w:pPr>
    </w:p>
    <w:p w14:paraId="1A38601C" w14:textId="138A177D" w:rsidR="00112244" w:rsidRDefault="00112244" w:rsidP="00112244">
      <w:pPr>
        <w:rPr>
          <w:lang w:val="en-US"/>
        </w:rPr>
      </w:pPr>
      <w:r w:rsidRPr="00112244">
        <w:rPr>
          <w:lang w:val="en-US"/>
        </w:rPr>
        <w:drawing>
          <wp:inline distT="0" distB="0" distL="0" distR="0" wp14:anchorId="33B3D4AD" wp14:editId="4F0545A8">
            <wp:extent cx="5944235" cy="1985645"/>
            <wp:effectExtent l="0" t="0" r="0" b="0"/>
            <wp:docPr id="1141796957" name="Рисунок 1" descr="Зображення, що містить текс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6957" name="Рисунок 1" descr="Зображення, що містить текст, знімок екрана, схема&#10;&#10;Вміст на основі ШІ може бути неправильни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25F3" w14:textId="0AB06C8E" w:rsidR="00112244" w:rsidRDefault="00E1118B" w:rsidP="00112244">
      <w:pPr>
        <w:rPr>
          <w:lang w:val="en-US"/>
        </w:rPr>
      </w:pPr>
      <w:r w:rsidRPr="00E1118B">
        <w:lastRenderedPageBreak/>
        <w:t>За</w:t>
      </w:r>
      <w:r w:rsidRPr="00E1118B">
        <w:rPr>
          <w:lang w:val="en-US"/>
        </w:rPr>
        <w:t xml:space="preserve"> </w:t>
      </w:r>
      <w:r w:rsidRPr="00E1118B">
        <w:t>допомогою</w:t>
      </w:r>
      <w:r w:rsidRPr="00E1118B">
        <w:rPr>
          <w:lang w:val="en-US"/>
        </w:rPr>
        <w:t xml:space="preserve"> </w:t>
      </w:r>
      <w:r w:rsidRPr="00E1118B">
        <w:t>команди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fetch</w:t>
      </w:r>
      <w:r w:rsidRPr="00E1118B">
        <w:rPr>
          <w:lang w:val="en-US"/>
        </w:rPr>
        <w:t xml:space="preserve"> </w:t>
      </w:r>
      <w:r w:rsidRPr="00E1118B">
        <w:t>із</w:t>
      </w:r>
      <w:r w:rsidRPr="00E1118B">
        <w:rPr>
          <w:lang w:val="en-US"/>
        </w:rPr>
        <w:t xml:space="preserve"> </w:t>
      </w:r>
      <w:r w:rsidRPr="00E1118B">
        <w:t>точним</w:t>
      </w:r>
      <w:r w:rsidRPr="00E1118B">
        <w:rPr>
          <w:lang w:val="en-US"/>
        </w:rPr>
        <w:t xml:space="preserve"> </w:t>
      </w:r>
      <w:r w:rsidRPr="00E1118B">
        <w:t>зазначенням</w:t>
      </w:r>
      <w:r w:rsidRPr="00E1118B">
        <w:rPr>
          <w:lang w:val="en-US"/>
        </w:rPr>
        <w:t xml:space="preserve"> </w:t>
      </w:r>
      <w:r w:rsidRPr="00E1118B">
        <w:t>аргументів</w:t>
      </w:r>
      <w:r w:rsidRPr="00E1118B">
        <w:rPr>
          <w:lang w:val="en-US"/>
        </w:rPr>
        <w:t xml:space="preserve"> c3:foo </w:t>
      </w:r>
      <w:r w:rsidRPr="00E1118B">
        <w:t>та</w:t>
      </w:r>
      <w:r w:rsidRPr="00E1118B">
        <w:rPr>
          <w:lang w:val="en-US"/>
        </w:rPr>
        <w:t xml:space="preserve"> c6:main </w:t>
      </w:r>
      <w:r w:rsidRPr="00E1118B">
        <w:t>із</w:t>
      </w:r>
      <w:r w:rsidRPr="00E1118B">
        <w:rPr>
          <w:lang w:val="en-US"/>
        </w:rPr>
        <w:t xml:space="preserve"> </w:t>
      </w:r>
      <w:r w:rsidRPr="00E1118B">
        <w:t>сервера</w:t>
      </w:r>
      <w:r w:rsidRPr="00E1118B">
        <w:rPr>
          <w:lang w:val="en-US"/>
        </w:rPr>
        <w:t xml:space="preserve"> </w:t>
      </w:r>
      <w:r w:rsidRPr="00E1118B">
        <w:t>було</w:t>
      </w:r>
      <w:r w:rsidRPr="00E1118B">
        <w:rPr>
          <w:lang w:val="en-US"/>
        </w:rPr>
        <w:t xml:space="preserve"> </w:t>
      </w:r>
      <w:r w:rsidRPr="00E1118B">
        <w:t>завантажено</w:t>
      </w:r>
      <w:r w:rsidRPr="00E1118B">
        <w:rPr>
          <w:lang w:val="en-US"/>
        </w:rPr>
        <w:t xml:space="preserve"> </w:t>
      </w:r>
      <w:r w:rsidRPr="00E1118B">
        <w:t>конкретні</w:t>
      </w:r>
      <w:r w:rsidRPr="00E1118B">
        <w:rPr>
          <w:lang w:val="en-US"/>
        </w:rPr>
        <w:t xml:space="preserve"> </w:t>
      </w:r>
      <w:r w:rsidRPr="00E1118B">
        <w:t>коміти</w:t>
      </w:r>
      <w:r w:rsidRPr="00E1118B">
        <w:rPr>
          <w:lang w:val="en-US"/>
        </w:rPr>
        <w:t xml:space="preserve"> </w:t>
      </w:r>
      <w:r w:rsidRPr="00E1118B">
        <w:t>безпосередньо</w:t>
      </w:r>
      <w:r w:rsidRPr="00E1118B">
        <w:rPr>
          <w:lang w:val="en-US"/>
        </w:rPr>
        <w:t xml:space="preserve"> </w:t>
      </w:r>
      <w:r w:rsidRPr="00E1118B">
        <w:t>у</w:t>
      </w:r>
      <w:r w:rsidRPr="00E1118B">
        <w:rPr>
          <w:lang w:val="en-US"/>
        </w:rPr>
        <w:t xml:space="preserve"> </w:t>
      </w:r>
      <w:r w:rsidRPr="00E1118B">
        <w:t>відповідні</w:t>
      </w:r>
      <w:r w:rsidRPr="00E1118B">
        <w:rPr>
          <w:lang w:val="en-US"/>
        </w:rPr>
        <w:t xml:space="preserve"> </w:t>
      </w:r>
      <w:r w:rsidRPr="00E1118B">
        <w:t>локальні</w:t>
      </w:r>
      <w:r w:rsidRPr="00E1118B">
        <w:rPr>
          <w:lang w:val="en-US"/>
        </w:rPr>
        <w:t xml:space="preserve"> </w:t>
      </w:r>
      <w:r w:rsidRPr="00E1118B">
        <w:t>гілки</w:t>
      </w:r>
      <w:r w:rsidRPr="00E1118B">
        <w:rPr>
          <w:lang w:val="en-US"/>
        </w:rPr>
        <w:t xml:space="preserve">, </w:t>
      </w:r>
      <w:r w:rsidRPr="00E1118B">
        <w:t>після</w:t>
      </w:r>
      <w:r w:rsidRPr="00E1118B">
        <w:rPr>
          <w:lang w:val="en-US"/>
        </w:rPr>
        <w:t xml:space="preserve"> </w:t>
      </w:r>
      <w:r w:rsidRPr="00E1118B">
        <w:t>чого</w:t>
      </w:r>
      <w:r w:rsidRPr="00E1118B">
        <w:rPr>
          <w:lang w:val="en-US"/>
        </w:rPr>
        <w:t xml:space="preserve"> </w:t>
      </w:r>
      <w:r w:rsidRPr="00E1118B">
        <w:t>в</w:t>
      </w:r>
      <w:r w:rsidRPr="00E1118B">
        <w:rPr>
          <w:lang w:val="en-US"/>
        </w:rPr>
        <w:t xml:space="preserve"> </w:t>
      </w:r>
      <w:r w:rsidRPr="00E1118B">
        <w:t>гілці</w:t>
      </w:r>
      <w:r w:rsidRPr="00E1118B">
        <w:rPr>
          <w:lang w:val="en-US"/>
        </w:rPr>
        <w:t xml:space="preserve"> foo </w:t>
      </w:r>
      <w:r w:rsidRPr="00E1118B">
        <w:t>виконано</w:t>
      </w:r>
      <w:r w:rsidRPr="00E1118B">
        <w:rPr>
          <w:lang w:val="en-US"/>
        </w:rPr>
        <w:t xml:space="preserve"> </w:t>
      </w:r>
      <w:r w:rsidRPr="00E1118B">
        <w:t>злиття</w:t>
      </w:r>
      <w:r w:rsidRPr="00E1118B">
        <w:rPr>
          <w:lang w:val="en-US"/>
        </w:rPr>
        <w:t xml:space="preserve"> </w:t>
      </w:r>
      <w:r w:rsidRPr="00E1118B">
        <w:t>з</w:t>
      </w:r>
      <w:r w:rsidRPr="00E1118B">
        <w:rPr>
          <w:lang w:val="en-US"/>
        </w:rPr>
        <w:t xml:space="preserve"> main </w:t>
      </w:r>
      <w:r w:rsidRPr="00E1118B">
        <w:t>через</w:t>
      </w:r>
      <w:r w:rsidRPr="00E1118B">
        <w:rPr>
          <w:lang w:val="en-US"/>
        </w:rPr>
        <w:t xml:space="preserve"> </w:t>
      </w:r>
      <w:r w:rsidRPr="00E1118B">
        <w:t>команду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merge main</w:t>
      </w:r>
      <w:r>
        <w:rPr>
          <w:lang w:val="en-US"/>
        </w:rPr>
        <w:t>.</w:t>
      </w:r>
    </w:p>
    <w:p w14:paraId="37E7A9A2" w14:textId="77777777" w:rsidR="00E1118B" w:rsidRDefault="00E1118B" w:rsidP="00112244">
      <w:pPr>
        <w:rPr>
          <w:lang w:val="en-US"/>
        </w:rPr>
      </w:pPr>
    </w:p>
    <w:p w14:paraId="048AE691" w14:textId="6B3E1691" w:rsidR="00E1118B" w:rsidRPr="00E1118B" w:rsidRDefault="00E1118B" w:rsidP="00112244">
      <w:pPr>
        <w:rPr>
          <w:lang w:val="en-US"/>
        </w:rPr>
      </w:pPr>
      <w:r w:rsidRPr="00E1118B">
        <w:rPr>
          <w:lang w:val="en-US"/>
        </w:rPr>
        <w:t xml:space="preserve">git fetch origin </w:t>
      </w:r>
      <w:r>
        <w:rPr>
          <w:lang w:val="en-US"/>
        </w:rPr>
        <w:t>[</w:t>
      </w:r>
      <w:r w:rsidRPr="00E1118B">
        <w:t>джерело</w:t>
      </w:r>
      <w:r>
        <w:rPr>
          <w:lang w:val="en-US"/>
        </w:rPr>
        <w:t>]</w:t>
      </w:r>
      <w:r w:rsidRPr="00E1118B">
        <w:rPr>
          <w:lang w:val="en-US"/>
        </w:rPr>
        <w:t>:</w:t>
      </w:r>
      <w:r>
        <w:rPr>
          <w:lang w:val="en-US"/>
        </w:rPr>
        <w:t>[</w:t>
      </w:r>
      <w:r w:rsidRPr="00E1118B">
        <w:t>призначення</w:t>
      </w:r>
      <w:r>
        <w:rPr>
          <w:lang w:val="en-US"/>
        </w:rPr>
        <w:t>]</w:t>
      </w:r>
      <w:r w:rsidRPr="00E1118B">
        <w:rPr>
          <w:lang w:val="en-US"/>
        </w:rPr>
        <w:t xml:space="preserve"> — </w:t>
      </w:r>
      <w:r w:rsidRPr="00E1118B">
        <w:t>завантажує</w:t>
      </w:r>
      <w:r w:rsidRPr="00E1118B">
        <w:rPr>
          <w:lang w:val="en-US"/>
        </w:rPr>
        <w:t xml:space="preserve"> </w:t>
      </w:r>
      <w:r w:rsidRPr="00E1118B">
        <w:t>зазначені</w:t>
      </w:r>
      <w:r w:rsidRPr="00E1118B">
        <w:rPr>
          <w:lang w:val="en-US"/>
        </w:rPr>
        <w:t xml:space="preserve"> </w:t>
      </w:r>
      <w:r w:rsidRPr="00E1118B">
        <w:t>дані</w:t>
      </w:r>
      <w:r w:rsidRPr="00E1118B">
        <w:rPr>
          <w:lang w:val="en-US"/>
        </w:rPr>
        <w:t xml:space="preserve"> </w:t>
      </w:r>
      <w:r w:rsidRPr="00E1118B">
        <w:t>із</w:t>
      </w:r>
      <w:r w:rsidRPr="00E1118B">
        <w:rPr>
          <w:lang w:val="en-US"/>
        </w:rPr>
        <w:t xml:space="preserve"> </w:t>
      </w:r>
      <w:r w:rsidRPr="00E1118B">
        <w:t>сервера</w:t>
      </w:r>
      <w:r w:rsidRPr="00E1118B">
        <w:rPr>
          <w:lang w:val="en-US"/>
        </w:rPr>
        <w:t xml:space="preserve"> (</w:t>
      </w:r>
      <w:r w:rsidRPr="00E1118B">
        <w:t>джерело</w:t>
      </w:r>
      <w:r w:rsidRPr="00E1118B">
        <w:rPr>
          <w:lang w:val="en-US"/>
        </w:rPr>
        <w:t xml:space="preserve">) </w:t>
      </w:r>
      <w:r w:rsidRPr="00E1118B">
        <w:t>і</w:t>
      </w:r>
      <w:r w:rsidRPr="00E1118B">
        <w:rPr>
          <w:lang w:val="en-US"/>
        </w:rPr>
        <w:t xml:space="preserve"> </w:t>
      </w:r>
      <w:r w:rsidRPr="00E1118B">
        <w:t>записує</w:t>
      </w:r>
      <w:r w:rsidRPr="00E1118B">
        <w:rPr>
          <w:lang w:val="en-US"/>
        </w:rPr>
        <w:t xml:space="preserve"> </w:t>
      </w:r>
      <w:r w:rsidRPr="00E1118B">
        <w:t>їх</w:t>
      </w:r>
      <w:r w:rsidRPr="00E1118B">
        <w:rPr>
          <w:lang w:val="en-US"/>
        </w:rPr>
        <w:t xml:space="preserve"> </w:t>
      </w:r>
      <w:r w:rsidRPr="00E1118B">
        <w:t>напряму</w:t>
      </w:r>
      <w:r w:rsidRPr="00E1118B">
        <w:rPr>
          <w:lang w:val="en-US"/>
        </w:rPr>
        <w:t xml:space="preserve"> </w:t>
      </w:r>
      <w:r w:rsidRPr="00E1118B">
        <w:t>у</w:t>
      </w:r>
      <w:r w:rsidRPr="00E1118B">
        <w:rPr>
          <w:lang w:val="en-US"/>
        </w:rPr>
        <w:t xml:space="preserve"> </w:t>
      </w:r>
      <w:r w:rsidRPr="00E1118B">
        <w:t>вказану</w:t>
      </w:r>
      <w:r w:rsidRPr="00E1118B">
        <w:rPr>
          <w:lang w:val="en-US"/>
        </w:rPr>
        <w:t xml:space="preserve"> </w:t>
      </w:r>
      <w:r w:rsidRPr="00E1118B">
        <w:t>локальну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(</w:t>
      </w:r>
      <w:r w:rsidRPr="00E1118B">
        <w:t>призначення</w:t>
      </w:r>
      <w:r w:rsidRPr="00E1118B">
        <w:rPr>
          <w:lang w:val="en-US"/>
        </w:rPr>
        <w:t>)</w:t>
      </w:r>
      <w:r>
        <w:rPr>
          <w:lang w:val="en-US"/>
        </w:rPr>
        <w:t>.</w:t>
      </w:r>
    </w:p>
    <w:p w14:paraId="7F4BBA9D" w14:textId="77777777" w:rsidR="00E1118B" w:rsidRPr="00E1118B" w:rsidRDefault="00E1118B" w:rsidP="00112244">
      <w:pPr>
        <w:rPr>
          <w:lang w:val="en-US"/>
        </w:rPr>
      </w:pPr>
    </w:p>
    <w:p w14:paraId="74E19269" w14:textId="77777777" w:rsidR="00112244" w:rsidRDefault="00112244" w:rsidP="00112244">
      <w:pPr>
        <w:rPr>
          <w:lang w:val="en-US"/>
        </w:rPr>
      </w:pPr>
    </w:p>
    <w:p w14:paraId="75550AB2" w14:textId="46BDB613" w:rsidR="00112244" w:rsidRDefault="00112244" w:rsidP="00112244">
      <w:pPr>
        <w:rPr>
          <w:lang w:val="en-US"/>
        </w:rPr>
      </w:pPr>
      <w:r w:rsidRPr="00112244">
        <w:rPr>
          <w:lang w:val="en-US"/>
        </w:rPr>
        <w:drawing>
          <wp:inline distT="0" distB="0" distL="0" distR="0" wp14:anchorId="76FEDF46" wp14:editId="74BF68C3">
            <wp:extent cx="5944235" cy="2306955"/>
            <wp:effectExtent l="0" t="0" r="0" b="0"/>
            <wp:docPr id="901290840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0840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0FE" w14:textId="77777777" w:rsidR="00112244" w:rsidRDefault="00112244" w:rsidP="00112244">
      <w:pPr>
        <w:rPr>
          <w:lang w:val="en-US"/>
        </w:rPr>
      </w:pPr>
    </w:p>
    <w:p w14:paraId="119F0A7D" w14:textId="5AEB2517" w:rsidR="00E1118B" w:rsidRDefault="00E1118B" w:rsidP="00112244">
      <w:pPr>
        <w:rPr>
          <w:lang w:val="en-US"/>
        </w:rPr>
      </w:pPr>
      <w:r w:rsidRPr="00E1118B">
        <w:t>Командою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push origin :foo</w:t>
      </w:r>
      <w:r w:rsidRPr="00E1118B">
        <w:rPr>
          <w:lang w:val="en-US"/>
        </w:rPr>
        <w:t xml:space="preserve"> </w:t>
      </w:r>
      <w:r w:rsidRPr="00E1118B">
        <w:t>було</w:t>
      </w:r>
      <w:r w:rsidRPr="00E1118B">
        <w:rPr>
          <w:lang w:val="en-US"/>
        </w:rPr>
        <w:t xml:space="preserve"> </w:t>
      </w:r>
      <w:r w:rsidRPr="00E1118B">
        <w:t>видалено</w:t>
      </w:r>
      <w:r w:rsidRPr="00E1118B">
        <w:rPr>
          <w:lang w:val="en-US"/>
        </w:rPr>
        <w:t xml:space="preserve"> </w:t>
      </w:r>
      <w:r w:rsidRPr="00E1118B">
        <w:t>непотрібну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foo </w:t>
      </w:r>
      <w:r w:rsidRPr="00E1118B">
        <w:t>на</w:t>
      </w:r>
      <w:r w:rsidRPr="00E1118B">
        <w:rPr>
          <w:lang w:val="en-US"/>
        </w:rPr>
        <w:t xml:space="preserve"> </w:t>
      </w:r>
      <w:r w:rsidRPr="00E1118B">
        <w:t>віддаленому</w:t>
      </w:r>
      <w:r w:rsidRPr="00E1118B">
        <w:rPr>
          <w:lang w:val="en-US"/>
        </w:rPr>
        <w:t xml:space="preserve"> </w:t>
      </w:r>
      <w:r w:rsidRPr="00E1118B">
        <w:t>сервері</w:t>
      </w:r>
      <w:r w:rsidRPr="00E1118B">
        <w:rPr>
          <w:lang w:val="en-US"/>
        </w:rPr>
        <w:t xml:space="preserve"> GitHub </w:t>
      </w:r>
      <w:r w:rsidRPr="00E1118B">
        <w:t>шляхом</w:t>
      </w:r>
      <w:r w:rsidRPr="00E1118B">
        <w:rPr>
          <w:lang w:val="en-US"/>
        </w:rPr>
        <w:t xml:space="preserve"> </w:t>
      </w:r>
      <w:r w:rsidRPr="00E1118B">
        <w:t>передачі</w:t>
      </w:r>
      <w:r w:rsidRPr="00E1118B">
        <w:rPr>
          <w:lang w:val="en-US"/>
        </w:rPr>
        <w:t xml:space="preserve"> </w:t>
      </w:r>
      <w:r w:rsidRPr="00E1118B">
        <w:t>порожнього</w:t>
      </w:r>
      <w:r w:rsidRPr="00E1118B">
        <w:rPr>
          <w:lang w:val="en-US"/>
        </w:rPr>
        <w:t xml:space="preserve"> </w:t>
      </w:r>
      <w:r w:rsidRPr="00E1118B">
        <w:t>джерела</w:t>
      </w:r>
      <w:r w:rsidRPr="00E1118B">
        <w:rPr>
          <w:lang w:val="en-US"/>
        </w:rPr>
        <w:t xml:space="preserve">, </w:t>
      </w:r>
      <w:r w:rsidRPr="00E1118B">
        <w:t>а</w:t>
      </w:r>
      <w:r w:rsidRPr="00E1118B">
        <w:rPr>
          <w:lang w:val="en-US"/>
        </w:rPr>
        <w:t xml:space="preserve"> </w:t>
      </w:r>
      <w:r w:rsidRPr="00E1118B">
        <w:t>командою</w:t>
      </w:r>
      <w:r w:rsidRPr="00E1118B">
        <w:rPr>
          <w:lang w:val="en-US"/>
        </w:rPr>
        <w:t xml:space="preserve"> </w:t>
      </w:r>
      <w:r w:rsidRPr="00E1118B">
        <w:rPr>
          <w:i/>
          <w:iCs/>
          <w:lang w:val="en-US"/>
        </w:rPr>
        <w:t>git fetch origin :bar</w:t>
      </w:r>
      <w:r w:rsidRPr="00E1118B">
        <w:rPr>
          <w:lang w:val="en-US"/>
        </w:rPr>
        <w:t xml:space="preserve"> </w:t>
      </w:r>
      <w:r w:rsidRPr="00E1118B">
        <w:t>створено</w:t>
      </w:r>
      <w:r w:rsidRPr="00E1118B">
        <w:rPr>
          <w:lang w:val="en-US"/>
        </w:rPr>
        <w:t xml:space="preserve"> </w:t>
      </w:r>
      <w:r w:rsidRPr="00E1118B">
        <w:t>нову</w:t>
      </w:r>
      <w:r w:rsidRPr="00E1118B">
        <w:rPr>
          <w:lang w:val="en-US"/>
        </w:rPr>
        <w:t xml:space="preserve"> </w:t>
      </w:r>
      <w:r w:rsidRPr="00E1118B">
        <w:t>локальну</w:t>
      </w:r>
      <w:r w:rsidRPr="00E1118B">
        <w:rPr>
          <w:lang w:val="en-US"/>
        </w:rPr>
        <w:t xml:space="preserve"> </w:t>
      </w:r>
      <w:r w:rsidRPr="00E1118B">
        <w:t>гілку</w:t>
      </w:r>
      <w:r w:rsidRPr="00E1118B">
        <w:rPr>
          <w:lang w:val="en-US"/>
        </w:rPr>
        <w:t xml:space="preserve"> bar </w:t>
      </w:r>
      <w:r w:rsidRPr="00E1118B">
        <w:t>без</w:t>
      </w:r>
      <w:r w:rsidRPr="00E1118B">
        <w:rPr>
          <w:lang w:val="en-US"/>
        </w:rPr>
        <w:t xml:space="preserve"> </w:t>
      </w:r>
      <w:r w:rsidRPr="00E1118B">
        <w:t>завантаження</w:t>
      </w:r>
      <w:r w:rsidRPr="00E1118B">
        <w:rPr>
          <w:lang w:val="en-US"/>
        </w:rPr>
        <w:t xml:space="preserve"> </w:t>
      </w:r>
      <w:r w:rsidRPr="00E1118B">
        <w:t>зовнішніх</w:t>
      </w:r>
      <w:r w:rsidRPr="00E1118B">
        <w:rPr>
          <w:lang w:val="en-US"/>
        </w:rPr>
        <w:t xml:space="preserve"> </w:t>
      </w:r>
      <w:r w:rsidRPr="00E1118B">
        <w:t>даних</w:t>
      </w:r>
      <w:r w:rsidRPr="00E1118B">
        <w:rPr>
          <w:lang w:val="en-US"/>
        </w:rPr>
        <w:t>.</w:t>
      </w:r>
    </w:p>
    <w:p w14:paraId="75FC0AE0" w14:textId="77777777" w:rsidR="00E1118B" w:rsidRDefault="00E1118B" w:rsidP="00112244">
      <w:pPr>
        <w:rPr>
          <w:lang w:val="en-US"/>
        </w:rPr>
      </w:pPr>
    </w:p>
    <w:p w14:paraId="0F4CD85D" w14:textId="2EFF6001" w:rsidR="00E1118B" w:rsidRPr="00E1118B" w:rsidRDefault="00E1118B" w:rsidP="00112244">
      <w:r w:rsidRPr="00E1118B">
        <w:rPr>
          <w:lang w:val="en-US"/>
        </w:rPr>
        <w:t>git</w:t>
      </w:r>
      <w:r w:rsidRPr="00E1118B">
        <w:t xml:space="preserve"> </w:t>
      </w:r>
      <w:r w:rsidRPr="00E1118B">
        <w:rPr>
          <w:lang w:val="en-US"/>
        </w:rPr>
        <w:t>push</w:t>
      </w:r>
      <w:r w:rsidRPr="00E1118B">
        <w:t xml:space="preserve"> </w:t>
      </w:r>
      <w:r w:rsidRPr="00E1118B">
        <w:rPr>
          <w:lang w:val="en-US"/>
        </w:rPr>
        <w:t>origin</w:t>
      </w:r>
      <w:r w:rsidRPr="00E1118B">
        <w:t xml:space="preserve"> :</w:t>
      </w:r>
      <w:r w:rsidRPr="00E1118B">
        <w:t>[</w:t>
      </w:r>
      <w:r w:rsidRPr="00E1118B">
        <w:t>гілка</w:t>
      </w:r>
      <w:r w:rsidRPr="00E1118B">
        <w:t>]</w:t>
      </w:r>
      <w:r w:rsidRPr="00E1118B">
        <w:t xml:space="preserve"> — видаляє вказану гілку на віддаленому сервері , оскільки замість джерела передано «порожнечу».</w:t>
      </w:r>
    </w:p>
    <w:p w14:paraId="308C0320" w14:textId="77777777" w:rsidR="00E1118B" w:rsidRPr="00E1118B" w:rsidRDefault="00E1118B" w:rsidP="00112244"/>
    <w:p w14:paraId="47397DC4" w14:textId="1BDFAB88" w:rsidR="00E1118B" w:rsidRPr="00E1118B" w:rsidRDefault="00E1118B" w:rsidP="00112244">
      <w:r w:rsidRPr="00E1118B">
        <w:rPr>
          <w:lang w:val="en-US"/>
        </w:rPr>
        <w:t>git</w:t>
      </w:r>
      <w:r w:rsidRPr="00E1118B">
        <w:t xml:space="preserve"> </w:t>
      </w:r>
      <w:r w:rsidRPr="00E1118B">
        <w:rPr>
          <w:lang w:val="en-US"/>
        </w:rPr>
        <w:t>fetch</w:t>
      </w:r>
      <w:r w:rsidRPr="00E1118B">
        <w:t xml:space="preserve"> </w:t>
      </w:r>
      <w:r w:rsidRPr="00E1118B">
        <w:rPr>
          <w:lang w:val="en-US"/>
        </w:rPr>
        <w:t>origin</w:t>
      </w:r>
      <w:r w:rsidRPr="00E1118B">
        <w:t xml:space="preserve"> :</w:t>
      </w:r>
      <w:r w:rsidRPr="00E1118B">
        <w:t>[</w:t>
      </w:r>
      <w:r w:rsidRPr="00E1118B">
        <w:t>нова_гілка</w:t>
      </w:r>
      <w:r w:rsidRPr="00E1118B">
        <w:t>]</w:t>
      </w:r>
      <w:r w:rsidRPr="00E1118B">
        <w:t xml:space="preserve"> — створює нову локальну гілку без завантаження нових комітів із сервера.</w:t>
      </w:r>
    </w:p>
    <w:p w14:paraId="54D2D5C9" w14:textId="77777777" w:rsidR="00E1118B" w:rsidRPr="00E1118B" w:rsidRDefault="00E1118B" w:rsidP="00112244"/>
    <w:p w14:paraId="2A258A62" w14:textId="77777777" w:rsidR="00112244" w:rsidRPr="00E1118B" w:rsidRDefault="00112244" w:rsidP="00112244"/>
    <w:p w14:paraId="4ADC0D3F" w14:textId="237723B9" w:rsidR="00112244" w:rsidRDefault="00025863" w:rsidP="00112244">
      <w:r w:rsidRPr="00025863">
        <w:rPr>
          <w:lang w:val="en-US"/>
        </w:rPr>
        <w:drawing>
          <wp:inline distT="0" distB="0" distL="0" distR="0" wp14:anchorId="2CA22DE0" wp14:editId="2597C958">
            <wp:extent cx="5944235" cy="2095500"/>
            <wp:effectExtent l="0" t="0" r="0" b="0"/>
            <wp:docPr id="1320276106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6106" name="Рисунок 1" descr="Зображення, що містить знімок екрана, схема, Графічний редактор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D02D" w14:textId="77777777" w:rsidR="00E1118B" w:rsidRDefault="00E1118B" w:rsidP="00E1118B"/>
    <w:p w14:paraId="4C07A94D" w14:textId="2A1A71B6" w:rsidR="00E1118B" w:rsidRDefault="00E1118B" w:rsidP="00E1118B">
      <w:pPr>
        <w:rPr>
          <w:lang w:val="en-US"/>
        </w:rPr>
      </w:pPr>
      <w:r w:rsidRPr="00E1118B">
        <w:t xml:space="preserve">Використовуючи параметризований синтаксис виклику, за допомогою команд </w:t>
      </w:r>
      <w:r w:rsidRPr="00E1118B">
        <w:rPr>
          <w:i/>
          <w:iCs/>
        </w:rPr>
        <w:t>git pull origin c3:foo</w:t>
      </w:r>
      <w:r w:rsidRPr="00E1118B">
        <w:t xml:space="preserve"> та </w:t>
      </w:r>
      <w:r w:rsidRPr="00E1118B">
        <w:rPr>
          <w:i/>
          <w:iCs/>
        </w:rPr>
        <w:t>git pull origin c2:side</w:t>
      </w:r>
      <w:r w:rsidRPr="00E1118B">
        <w:t xml:space="preserve"> було за один крок завантажено цільові віддалені коміти у відповідні локальні гілки зі створенням результуючого мердж-коміту C6 в активній гілці main</w:t>
      </w:r>
      <w:r w:rsidRPr="00E1118B">
        <w:t>.</w:t>
      </w:r>
    </w:p>
    <w:p w14:paraId="4E835C36" w14:textId="77777777" w:rsidR="00E1118B" w:rsidRDefault="00E1118B" w:rsidP="00E1118B">
      <w:pPr>
        <w:rPr>
          <w:lang w:val="en-US"/>
        </w:rPr>
      </w:pPr>
    </w:p>
    <w:p w14:paraId="54A87F7B" w14:textId="0648E726" w:rsidR="00E1118B" w:rsidRDefault="007D3E4A" w:rsidP="00E1118B">
      <w:pPr>
        <w:rPr>
          <w:lang w:val="en-US"/>
        </w:rPr>
      </w:pPr>
      <w:r w:rsidRPr="007D3E4A">
        <w:lastRenderedPageBreak/>
        <w:t xml:space="preserve">git pull origin </w:t>
      </w:r>
      <w:r w:rsidRPr="007D3E4A">
        <w:t>[</w:t>
      </w:r>
      <w:r w:rsidRPr="007D3E4A">
        <w:t>джерело</w:t>
      </w:r>
      <w:r w:rsidRPr="007D3E4A">
        <w:t>]</w:t>
      </w:r>
      <w:r w:rsidRPr="007D3E4A">
        <w:t>:</w:t>
      </w:r>
      <w:r w:rsidRPr="007D3E4A">
        <w:t>[</w:t>
      </w:r>
      <w:r w:rsidRPr="007D3E4A">
        <w:t>призначення</w:t>
      </w:r>
      <w:r w:rsidRPr="007D3E4A">
        <w:t>]</w:t>
      </w:r>
      <w:r w:rsidRPr="007D3E4A">
        <w:t xml:space="preserve"> — завантажує віддалений стан &lt;джерело&gt; у локальну гілку &lt;призначення&gt; та автоматично зливає отримані зміни з поточною активною гілкою.</w:t>
      </w:r>
    </w:p>
    <w:p w14:paraId="0B0BA5E5" w14:textId="77777777" w:rsidR="00C80F0E" w:rsidRDefault="00C80F0E" w:rsidP="00E1118B">
      <w:pPr>
        <w:rPr>
          <w:lang w:val="en-US"/>
        </w:rPr>
      </w:pPr>
    </w:p>
    <w:p w14:paraId="554FB839" w14:textId="77777777" w:rsidR="00C80F0E" w:rsidRDefault="00C80F0E" w:rsidP="00E1118B">
      <w:pPr>
        <w:rPr>
          <w:lang w:val="uk-UA"/>
        </w:rPr>
      </w:pPr>
    </w:p>
    <w:p w14:paraId="5A556A9A" w14:textId="77777777" w:rsidR="00FC5CE5" w:rsidRDefault="00FC5CE5" w:rsidP="00E1118B">
      <w:pPr>
        <w:rPr>
          <w:lang w:val="uk-UA"/>
        </w:rPr>
      </w:pPr>
    </w:p>
    <w:p w14:paraId="62DA1419" w14:textId="77777777" w:rsidR="00FC5CE5" w:rsidRDefault="00FC5CE5" w:rsidP="00E1118B">
      <w:pPr>
        <w:rPr>
          <w:lang w:val="uk-UA"/>
        </w:rPr>
      </w:pPr>
    </w:p>
    <w:p w14:paraId="7365BD24" w14:textId="2602A0DD" w:rsidR="00FC5CE5" w:rsidRPr="00FC5CE5" w:rsidRDefault="00FC5CE5" w:rsidP="00FC5CE5">
      <w:pPr>
        <w:pStyle w:val="1"/>
        <w:rPr>
          <w:lang w:val="en-US"/>
        </w:rPr>
      </w:pPr>
      <w:r>
        <w:rPr>
          <w:lang w:val="en-US"/>
        </w:rPr>
        <w:t>GitHub</w:t>
      </w:r>
    </w:p>
    <w:p w14:paraId="65543BBB" w14:textId="77777777" w:rsidR="00FC5CE5" w:rsidRDefault="00FC5CE5" w:rsidP="00E1118B">
      <w:pPr>
        <w:rPr>
          <w:lang w:val="uk-UA"/>
        </w:rPr>
      </w:pPr>
    </w:p>
    <w:p w14:paraId="4FBA5D7C" w14:textId="77777777" w:rsidR="00FC5CE5" w:rsidRPr="00FC5CE5" w:rsidRDefault="00FC5CE5" w:rsidP="00E1118B">
      <w:pPr>
        <w:rPr>
          <w:lang w:val="uk-UA"/>
        </w:rPr>
      </w:pPr>
    </w:p>
    <w:p w14:paraId="400E776D" w14:textId="25BAD16E" w:rsidR="00C80F0E" w:rsidRDefault="00C80F0E" w:rsidP="00E1118B">
      <w:pPr>
        <w:rPr>
          <w:lang w:val="en-US"/>
        </w:rPr>
      </w:pPr>
      <w:r w:rsidRPr="00C80F0E">
        <w:rPr>
          <w:lang w:val="en-US"/>
        </w:rPr>
        <w:drawing>
          <wp:inline distT="0" distB="0" distL="0" distR="0" wp14:anchorId="0B0121C3" wp14:editId="4EFB1A26">
            <wp:extent cx="5944235" cy="1029335"/>
            <wp:effectExtent l="0" t="0" r="0" b="0"/>
            <wp:docPr id="241861489" name="Рисунок 1" descr="Зображення, що містить текст, Мультимедійне програмне забезпечення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1489" name="Рисунок 1" descr="Зображення, що містить текст, Мультимедійне програмне забезпечення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BDFD" w14:textId="77777777" w:rsidR="00C80F0E" w:rsidRPr="00C80F0E" w:rsidRDefault="00C80F0E" w:rsidP="00E1118B">
      <w:pPr>
        <w:rPr>
          <w:lang w:val="en-US"/>
        </w:rPr>
      </w:pPr>
    </w:p>
    <w:p w14:paraId="49416CA9" w14:textId="4592F428" w:rsidR="007D3E4A" w:rsidRPr="00FC5CE5" w:rsidRDefault="00FC5CE5" w:rsidP="00E1118B">
      <w:pPr>
        <w:rPr>
          <w:i/>
          <w:iCs/>
        </w:rPr>
      </w:pPr>
      <w:r w:rsidRPr="00FC5CE5">
        <w:t xml:space="preserve">Перевіримо версію встановленої програми Git. Для цього виконаємо команду </w:t>
      </w:r>
      <w:r w:rsidRPr="00FC5CE5">
        <w:rPr>
          <w:i/>
          <w:iCs/>
        </w:rPr>
        <w:t>git --version</w:t>
      </w:r>
    </w:p>
    <w:p w14:paraId="7E6FE281" w14:textId="77777777" w:rsidR="00C80F0E" w:rsidRPr="00FC5CE5" w:rsidRDefault="00C80F0E" w:rsidP="00E1118B">
      <w:pPr>
        <w:rPr>
          <w:i/>
          <w:iCs/>
        </w:rPr>
      </w:pPr>
    </w:p>
    <w:p w14:paraId="3FD3F449" w14:textId="5D5A4ADE" w:rsidR="00C80F0E" w:rsidRDefault="00EB6789" w:rsidP="00E1118B">
      <w:pPr>
        <w:rPr>
          <w:lang w:val="en-US"/>
        </w:rPr>
      </w:pPr>
      <w:r w:rsidRPr="00EB6789">
        <w:rPr>
          <w:lang w:val="en-US"/>
        </w:rPr>
        <w:drawing>
          <wp:inline distT="0" distB="0" distL="0" distR="0" wp14:anchorId="6BF70E92" wp14:editId="4018FB9D">
            <wp:extent cx="4129118" cy="1628787"/>
            <wp:effectExtent l="0" t="0" r="5080" b="0"/>
            <wp:docPr id="13321823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23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29118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F38E" w14:textId="77777777" w:rsidR="00C80F0E" w:rsidRDefault="00C80F0E" w:rsidP="00E1118B">
      <w:pPr>
        <w:rPr>
          <w:lang w:val="en-US"/>
        </w:rPr>
      </w:pPr>
    </w:p>
    <w:p w14:paraId="74EF9EDD" w14:textId="4FF3E9F0" w:rsidR="00FC5CE5" w:rsidRPr="00FC5CE5" w:rsidRDefault="00FC5CE5" w:rsidP="00E1118B">
      <w:r w:rsidRPr="00FC5CE5">
        <w:t xml:space="preserve">Виконаємо глобальну конфігурацію користувача в системі Git. Задамо ім'я користувача за допомогою команди </w:t>
      </w:r>
      <w:r w:rsidRPr="00FC5CE5">
        <w:rPr>
          <w:i/>
          <w:iCs/>
        </w:rPr>
        <w:t>git config --global user.name "NastiaShahoval"</w:t>
      </w:r>
      <w:r w:rsidRPr="00FC5CE5">
        <w:t xml:space="preserve"> та електронну пошту командою </w:t>
      </w:r>
      <w:r w:rsidRPr="00FC5CE5">
        <w:rPr>
          <w:i/>
          <w:iCs/>
        </w:rPr>
        <w:t>git config --global user.email "nassshahoval@gmail.com".</w:t>
      </w:r>
    </w:p>
    <w:p w14:paraId="66FBDCC5" w14:textId="77777777" w:rsidR="00EB6789" w:rsidRPr="00FC5CE5" w:rsidRDefault="00EB6789" w:rsidP="00E1118B"/>
    <w:p w14:paraId="2E09103F" w14:textId="03F47467" w:rsidR="00EB6789" w:rsidRDefault="00EB6789" w:rsidP="00E1118B">
      <w:pPr>
        <w:rPr>
          <w:lang w:val="en-US"/>
        </w:rPr>
      </w:pPr>
      <w:r w:rsidRPr="00EB6789">
        <w:rPr>
          <w:lang w:val="en-US"/>
        </w:rPr>
        <w:drawing>
          <wp:inline distT="0" distB="0" distL="0" distR="0" wp14:anchorId="54224A57" wp14:editId="2B798BB7">
            <wp:extent cx="5944235" cy="3180080"/>
            <wp:effectExtent l="0" t="0" r="0" b="1270"/>
            <wp:docPr id="81445370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370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C06F" w14:textId="11DA8BAD" w:rsidR="00EB6789" w:rsidRPr="006954C1" w:rsidRDefault="006954C1" w:rsidP="00E1118B">
      <w:r w:rsidRPr="006954C1">
        <w:lastRenderedPageBreak/>
        <w:t>Далі</w:t>
      </w:r>
      <w:r w:rsidRPr="006954C1">
        <w:rPr>
          <w:lang w:val="en-US"/>
        </w:rPr>
        <w:t xml:space="preserve"> </w:t>
      </w:r>
      <w:r w:rsidRPr="006954C1">
        <w:t>створюємо</w:t>
      </w:r>
      <w:r w:rsidRPr="006954C1">
        <w:rPr>
          <w:lang w:val="en-US"/>
        </w:rPr>
        <w:t xml:space="preserve"> </w:t>
      </w:r>
      <w:r w:rsidRPr="006954C1">
        <w:t>папку</w:t>
      </w:r>
      <w:r w:rsidRPr="006954C1">
        <w:rPr>
          <w:lang w:val="en-US"/>
        </w:rPr>
        <w:t xml:space="preserve"> </w:t>
      </w:r>
      <w:r w:rsidRPr="006954C1">
        <w:t>на</w:t>
      </w:r>
      <w:r w:rsidRPr="006954C1">
        <w:rPr>
          <w:lang w:val="en-US"/>
        </w:rPr>
        <w:t xml:space="preserve"> </w:t>
      </w:r>
      <w:r w:rsidRPr="006954C1">
        <w:t>диску</w:t>
      </w:r>
      <w:r w:rsidRPr="006954C1">
        <w:rPr>
          <w:lang w:val="en-US"/>
        </w:rPr>
        <w:t xml:space="preserve">, </w:t>
      </w:r>
      <w:r w:rsidRPr="006954C1">
        <w:t>де</w:t>
      </w:r>
      <w:r w:rsidRPr="006954C1">
        <w:rPr>
          <w:lang w:val="en-US"/>
        </w:rPr>
        <w:t xml:space="preserve"> </w:t>
      </w:r>
      <w:r w:rsidRPr="006954C1">
        <w:t>буде</w:t>
      </w:r>
      <w:r w:rsidRPr="006954C1">
        <w:rPr>
          <w:lang w:val="en-US"/>
        </w:rPr>
        <w:t xml:space="preserve"> </w:t>
      </w:r>
      <w:r w:rsidRPr="006954C1">
        <w:t>зберігатись</w:t>
      </w:r>
      <w:r w:rsidRPr="006954C1">
        <w:rPr>
          <w:lang w:val="en-US"/>
        </w:rPr>
        <w:t xml:space="preserve"> </w:t>
      </w:r>
      <w:r w:rsidRPr="006954C1">
        <w:t>майбутній</w:t>
      </w:r>
      <w:r w:rsidRPr="006954C1">
        <w:rPr>
          <w:lang w:val="en-US"/>
        </w:rPr>
        <w:t xml:space="preserve"> </w:t>
      </w:r>
      <w:r w:rsidRPr="006954C1">
        <w:t>проект</w:t>
      </w:r>
      <w:r w:rsidRPr="006954C1">
        <w:rPr>
          <w:lang w:val="en-US"/>
        </w:rPr>
        <w:t xml:space="preserve">, </w:t>
      </w:r>
      <w:r w:rsidRPr="006954C1">
        <w:t>наприклад</w:t>
      </w:r>
      <w:r w:rsidRPr="006954C1">
        <w:rPr>
          <w:lang w:val="en-US"/>
        </w:rPr>
        <w:t xml:space="preserve"> rep1, </w:t>
      </w:r>
      <w:r w:rsidRPr="006954C1">
        <w:t>та</w:t>
      </w:r>
      <w:r w:rsidRPr="006954C1">
        <w:rPr>
          <w:lang w:val="en-US"/>
        </w:rPr>
        <w:t xml:space="preserve"> </w:t>
      </w:r>
      <w:r w:rsidRPr="006954C1">
        <w:t>ініціалізуємо</w:t>
      </w:r>
      <w:r w:rsidRPr="006954C1">
        <w:rPr>
          <w:lang w:val="en-US"/>
        </w:rPr>
        <w:t xml:space="preserve"> </w:t>
      </w:r>
      <w:r w:rsidRPr="006954C1">
        <w:t>її</w:t>
      </w:r>
      <w:r w:rsidRPr="006954C1">
        <w:rPr>
          <w:lang w:val="en-US"/>
        </w:rPr>
        <w:t xml:space="preserve"> </w:t>
      </w:r>
      <w:r w:rsidRPr="006954C1">
        <w:t>як</w:t>
      </w:r>
      <w:r w:rsidRPr="006954C1">
        <w:rPr>
          <w:lang w:val="en-US"/>
        </w:rPr>
        <w:t xml:space="preserve"> Git </w:t>
      </w:r>
      <w:r w:rsidRPr="006954C1">
        <w:t>проект</w:t>
      </w:r>
      <w:r w:rsidRPr="006954C1">
        <w:rPr>
          <w:lang w:val="en-US"/>
        </w:rPr>
        <w:t xml:space="preserve">. </w:t>
      </w:r>
      <w:r w:rsidRPr="006954C1">
        <w:t xml:space="preserve">Для цього переходимо у створену папку командою </w:t>
      </w:r>
      <w:r w:rsidRPr="006954C1">
        <w:rPr>
          <w:i/>
          <w:iCs/>
        </w:rPr>
        <w:t>cd rep1</w:t>
      </w:r>
      <w:r w:rsidRPr="006954C1">
        <w:t xml:space="preserve"> та виконуємо команду </w:t>
      </w:r>
      <w:r w:rsidRPr="006954C1">
        <w:rPr>
          <w:i/>
          <w:iCs/>
        </w:rPr>
        <w:t>git init</w:t>
      </w:r>
      <w:r w:rsidRPr="006954C1">
        <w:t>. Як бачимо, Git створив порожній репозиторій за шляхом C:/Git_Rep/rep1/.git/.</w:t>
      </w:r>
    </w:p>
    <w:p w14:paraId="04B8DD26" w14:textId="77777777" w:rsidR="00EB6789" w:rsidRPr="006954C1" w:rsidRDefault="00EB6789" w:rsidP="00E1118B"/>
    <w:p w14:paraId="3E329BEA" w14:textId="6699A31B" w:rsidR="00EB6789" w:rsidRDefault="00145D09" w:rsidP="00E1118B">
      <w:pPr>
        <w:rPr>
          <w:lang w:val="en-US"/>
        </w:rPr>
      </w:pPr>
      <w:r w:rsidRPr="00145D09">
        <w:rPr>
          <w:lang w:val="en-US"/>
        </w:rPr>
        <w:drawing>
          <wp:inline distT="0" distB="0" distL="0" distR="0" wp14:anchorId="2F132BB6" wp14:editId="1B1FBD3C">
            <wp:extent cx="4214843" cy="752481"/>
            <wp:effectExtent l="0" t="0" r="0" b="0"/>
            <wp:docPr id="2286589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589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14843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330" w14:textId="77777777" w:rsidR="00EB6789" w:rsidRDefault="00EB6789" w:rsidP="00E1118B">
      <w:pPr>
        <w:rPr>
          <w:lang w:val="en-US"/>
        </w:rPr>
      </w:pPr>
    </w:p>
    <w:p w14:paraId="5E9DBDBC" w14:textId="48609DF0" w:rsidR="006954C1" w:rsidRPr="006954C1" w:rsidRDefault="006954C1" w:rsidP="00E1118B">
      <w:r w:rsidRPr="006954C1">
        <w:t xml:space="preserve">Переглянемо вміст папки проекту. Для цього скористаємось командою </w:t>
      </w:r>
      <w:r w:rsidRPr="006954C1">
        <w:rPr>
          <w:i/>
          <w:iCs/>
        </w:rPr>
        <w:t>ls -a.</w:t>
      </w:r>
      <w:r w:rsidRPr="006954C1">
        <w:t xml:space="preserve"> Як бачимо, відображаються приховані службові директорії, зокрема системна папка репозиторію .git/.</w:t>
      </w:r>
    </w:p>
    <w:p w14:paraId="6B7E9563" w14:textId="77777777" w:rsidR="00145D09" w:rsidRPr="006954C1" w:rsidRDefault="00145D09" w:rsidP="00E1118B"/>
    <w:p w14:paraId="19809394" w14:textId="0ABCA73E" w:rsidR="00145D09" w:rsidRDefault="00145D09" w:rsidP="00E1118B">
      <w:pPr>
        <w:rPr>
          <w:lang w:val="en-US"/>
        </w:rPr>
      </w:pPr>
      <w:r w:rsidRPr="00145D09">
        <w:rPr>
          <w:lang w:val="en-US"/>
        </w:rPr>
        <w:drawing>
          <wp:inline distT="0" distB="0" distL="0" distR="0" wp14:anchorId="0268AA0D" wp14:editId="1DA00859">
            <wp:extent cx="4352957" cy="1162058"/>
            <wp:effectExtent l="0" t="0" r="9525" b="0"/>
            <wp:docPr id="87082590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590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CB08" w14:textId="77777777" w:rsidR="00EB6789" w:rsidRDefault="00EB6789" w:rsidP="00E1118B">
      <w:pPr>
        <w:rPr>
          <w:lang w:val="en-US"/>
        </w:rPr>
      </w:pPr>
    </w:p>
    <w:p w14:paraId="42EE76BD" w14:textId="1A715BA8" w:rsidR="00EB6789" w:rsidRDefault="006954C1" w:rsidP="00E1118B">
      <w:pPr>
        <w:rPr>
          <w:lang w:val="en-US"/>
        </w:rPr>
      </w:pPr>
      <w:r w:rsidRPr="006954C1">
        <w:t xml:space="preserve">Переглянемо файл config репозиторію за допомогою команди </w:t>
      </w:r>
      <w:r w:rsidRPr="006954C1">
        <w:rPr>
          <w:i/>
          <w:iCs/>
        </w:rPr>
        <w:t>cat .git/config</w:t>
      </w:r>
      <w:r w:rsidRPr="006954C1">
        <w:t>. Як бачимо, виводиться початковий вміст конфігураційного файлу проекту.</w:t>
      </w:r>
    </w:p>
    <w:p w14:paraId="52D934AD" w14:textId="77777777" w:rsidR="006954C1" w:rsidRDefault="006954C1" w:rsidP="00E1118B">
      <w:pPr>
        <w:rPr>
          <w:lang w:val="en-US"/>
        </w:rPr>
      </w:pPr>
    </w:p>
    <w:p w14:paraId="3BF26B48" w14:textId="4D89F406" w:rsidR="00EB6789" w:rsidRDefault="00145D09" w:rsidP="00E1118B">
      <w:pPr>
        <w:rPr>
          <w:lang w:val="en-US"/>
        </w:rPr>
      </w:pPr>
      <w:r w:rsidRPr="00145D09">
        <w:rPr>
          <w:lang w:val="en-US"/>
        </w:rPr>
        <w:drawing>
          <wp:inline distT="0" distB="0" distL="0" distR="0" wp14:anchorId="406362AC" wp14:editId="3C7D53C5">
            <wp:extent cx="4171981" cy="1366847"/>
            <wp:effectExtent l="0" t="0" r="0" b="5080"/>
            <wp:docPr id="1715774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4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13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E3FD" w14:textId="77777777" w:rsidR="00EB6789" w:rsidRDefault="00EB6789" w:rsidP="00E1118B">
      <w:pPr>
        <w:rPr>
          <w:lang w:val="en-US"/>
        </w:rPr>
      </w:pPr>
    </w:p>
    <w:p w14:paraId="467944EB" w14:textId="58F64B52" w:rsidR="006954C1" w:rsidRPr="006954C1" w:rsidRDefault="006954C1" w:rsidP="00E1118B">
      <w:pPr>
        <w:rPr>
          <w:i/>
          <w:iCs/>
        </w:rPr>
      </w:pPr>
      <w:r w:rsidRPr="006954C1">
        <w:t xml:space="preserve">Виконаємо локальну конфігурацію для поточного репозиторію. Задамо локальне ім'я за допомогою команди </w:t>
      </w:r>
      <w:r w:rsidRPr="006954C1">
        <w:rPr>
          <w:i/>
          <w:iCs/>
        </w:rPr>
        <w:t>git config user.name "TestUser"</w:t>
      </w:r>
      <w:r w:rsidRPr="006954C1">
        <w:t xml:space="preserve"> та локальний email командою </w:t>
      </w:r>
      <w:r w:rsidRPr="006954C1">
        <w:rPr>
          <w:i/>
          <w:iCs/>
        </w:rPr>
        <w:t>git config user.email "User@gmail.com".</w:t>
      </w:r>
    </w:p>
    <w:p w14:paraId="2405EFF2" w14:textId="77777777" w:rsidR="00EB6789" w:rsidRPr="006954C1" w:rsidRDefault="00EB6789" w:rsidP="00E1118B"/>
    <w:p w14:paraId="406B194C" w14:textId="55264626" w:rsidR="00EB6789" w:rsidRDefault="00145D09" w:rsidP="00E1118B">
      <w:pPr>
        <w:rPr>
          <w:lang w:val="en-US"/>
        </w:rPr>
      </w:pPr>
      <w:r w:rsidRPr="00145D09">
        <w:rPr>
          <w:lang w:val="en-US"/>
        </w:rPr>
        <w:drawing>
          <wp:inline distT="0" distB="0" distL="0" distR="0" wp14:anchorId="385DFBAB" wp14:editId="15748B7A">
            <wp:extent cx="4095780" cy="1919302"/>
            <wp:effectExtent l="0" t="0" r="0" b="5080"/>
            <wp:docPr id="32621022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022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5780" cy="19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553" w14:textId="77777777" w:rsidR="00EB6789" w:rsidRDefault="00EB6789" w:rsidP="00E1118B">
      <w:pPr>
        <w:rPr>
          <w:lang w:val="en-US"/>
        </w:rPr>
      </w:pPr>
    </w:p>
    <w:p w14:paraId="2C135102" w14:textId="10C102A9" w:rsidR="00EB6789" w:rsidRDefault="006954C1" w:rsidP="00E1118B">
      <w:pPr>
        <w:rPr>
          <w:lang w:val="en-US"/>
        </w:rPr>
      </w:pPr>
      <w:r w:rsidRPr="006954C1">
        <w:lastRenderedPageBreak/>
        <w:t>Знову</w:t>
      </w:r>
      <w:r w:rsidRPr="006954C1">
        <w:rPr>
          <w:lang w:val="en-US"/>
        </w:rPr>
        <w:t xml:space="preserve"> </w:t>
      </w:r>
      <w:r w:rsidRPr="006954C1">
        <w:t>переглянемо</w:t>
      </w:r>
      <w:r w:rsidRPr="006954C1">
        <w:rPr>
          <w:lang w:val="en-US"/>
        </w:rPr>
        <w:t xml:space="preserve"> </w:t>
      </w:r>
      <w:r w:rsidRPr="006954C1">
        <w:t>конфігураційний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</w:t>
      </w:r>
      <w:r w:rsidRPr="006954C1">
        <w:t>репозиторію</w:t>
      </w:r>
      <w:r w:rsidRPr="006954C1">
        <w:rPr>
          <w:lang w:val="en-US"/>
        </w:rPr>
        <w:t xml:space="preserve"> </w:t>
      </w:r>
      <w:r w:rsidRPr="006954C1">
        <w:t>командою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cat .git/config</w:t>
      </w:r>
      <w:r w:rsidRPr="006954C1">
        <w:rPr>
          <w:lang w:val="en-US"/>
        </w:rPr>
        <w:t xml:space="preserve">. </w:t>
      </w:r>
      <w:r w:rsidRPr="006954C1">
        <w:t>Як бачимо, до файлу успішно додалася секція [user] зі збереженими локальними даними автора.</w:t>
      </w:r>
    </w:p>
    <w:p w14:paraId="2BAB600B" w14:textId="77777777" w:rsidR="006954C1" w:rsidRPr="006954C1" w:rsidRDefault="006954C1" w:rsidP="00E1118B">
      <w:pPr>
        <w:rPr>
          <w:lang w:val="en-US"/>
        </w:rPr>
      </w:pPr>
    </w:p>
    <w:p w14:paraId="2E965E15" w14:textId="127FCA3A" w:rsidR="00EB6789" w:rsidRDefault="00F936D4" w:rsidP="00E1118B">
      <w:pPr>
        <w:rPr>
          <w:lang w:val="en-US"/>
        </w:rPr>
      </w:pPr>
      <w:r w:rsidRPr="00F936D4">
        <w:rPr>
          <w:lang w:val="en-US"/>
        </w:rPr>
        <w:drawing>
          <wp:inline distT="0" distB="0" distL="0" distR="0" wp14:anchorId="4B7DCB44" wp14:editId="78F2DBE8">
            <wp:extent cx="4129118" cy="1643075"/>
            <wp:effectExtent l="0" t="0" r="5080" b="0"/>
            <wp:docPr id="94836171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171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29118" cy="16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75F0" w14:textId="77777777" w:rsidR="006954C1" w:rsidRDefault="006954C1" w:rsidP="00E1118B">
      <w:pPr>
        <w:rPr>
          <w:lang w:val="en-US"/>
        </w:rPr>
      </w:pPr>
    </w:p>
    <w:p w14:paraId="257AB273" w14:textId="0ED833AE" w:rsidR="006954C1" w:rsidRPr="006954C1" w:rsidRDefault="006954C1" w:rsidP="00E1118B">
      <w:r w:rsidRPr="006954C1">
        <w:t>Створивши</w:t>
      </w:r>
      <w:r w:rsidRPr="006954C1">
        <w:rPr>
          <w:lang w:val="en-US"/>
        </w:rPr>
        <w:t xml:space="preserve"> </w:t>
      </w:r>
      <w:r w:rsidRPr="006954C1">
        <w:t>у</w:t>
      </w:r>
      <w:r w:rsidRPr="006954C1">
        <w:rPr>
          <w:lang w:val="en-US"/>
        </w:rPr>
        <w:t xml:space="preserve"> </w:t>
      </w:r>
      <w:r w:rsidRPr="006954C1">
        <w:t>папці</w:t>
      </w:r>
      <w:r w:rsidRPr="006954C1">
        <w:rPr>
          <w:lang w:val="en-US"/>
        </w:rPr>
        <w:t xml:space="preserve"> </w:t>
      </w:r>
      <w:r w:rsidRPr="006954C1">
        <w:t>проекту</w:t>
      </w:r>
      <w:r w:rsidRPr="006954C1">
        <w:rPr>
          <w:lang w:val="en-US"/>
        </w:rPr>
        <w:t xml:space="preserve"> </w:t>
      </w:r>
      <w:r w:rsidRPr="006954C1">
        <w:t>текстовий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test.txt, </w:t>
      </w:r>
      <w:r w:rsidRPr="006954C1">
        <w:t>виконаємо</w:t>
      </w:r>
      <w:r w:rsidRPr="006954C1">
        <w:rPr>
          <w:lang w:val="en-US"/>
        </w:rPr>
        <w:t xml:space="preserve"> </w:t>
      </w:r>
      <w:r w:rsidRPr="006954C1">
        <w:t>команду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add test.txt,</w:t>
      </w:r>
      <w:r w:rsidRPr="006954C1">
        <w:rPr>
          <w:lang w:val="en-US"/>
        </w:rPr>
        <w:t xml:space="preserve"> </w:t>
      </w:r>
      <w:r w:rsidRPr="006954C1">
        <w:t>додавши</w:t>
      </w:r>
      <w:r w:rsidRPr="006954C1">
        <w:rPr>
          <w:lang w:val="en-US"/>
        </w:rPr>
        <w:t xml:space="preserve"> </w:t>
      </w:r>
      <w:r w:rsidRPr="006954C1">
        <w:t>цей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</w:t>
      </w:r>
      <w:r w:rsidRPr="006954C1">
        <w:t>на</w:t>
      </w:r>
      <w:r w:rsidRPr="006954C1">
        <w:rPr>
          <w:lang w:val="en-US"/>
        </w:rPr>
        <w:t xml:space="preserve"> </w:t>
      </w:r>
      <w:r w:rsidRPr="006954C1">
        <w:t>коміт</w:t>
      </w:r>
      <w:r w:rsidRPr="006954C1">
        <w:rPr>
          <w:lang w:val="en-US"/>
        </w:rPr>
        <w:t xml:space="preserve"> </w:t>
      </w:r>
      <w:r w:rsidRPr="006954C1">
        <w:t>кандидат</w:t>
      </w:r>
      <w:r w:rsidRPr="006954C1">
        <w:rPr>
          <w:lang w:val="en-US"/>
        </w:rPr>
        <w:t xml:space="preserve">. </w:t>
      </w:r>
      <w:r w:rsidRPr="006954C1">
        <w:t>Скористаємось</w:t>
      </w:r>
      <w:r w:rsidRPr="006954C1">
        <w:rPr>
          <w:lang w:val="en-US"/>
        </w:rPr>
        <w:t xml:space="preserve"> ui </w:t>
      </w:r>
      <w:r w:rsidRPr="006954C1">
        <w:t>редактором</w:t>
      </w:r>
      <w:r w:rsidRPr="006954C1">
        <w:rPr>
          <w:lang w:val="en-US"/>
        </w:rPr>
        <w:t xml:space="preserve"> gitk, </w:t>
      </w:r>
      <w:r w:rsidRPr="006954C1">
        <w:t>щоб</w:t>
      </w:r>
      <w:r w:rsidRPr="006954C1">
        <w:rPr>
          <w:lang w:val="en-US"/>
        </w:rPr>
        <w:t xml:space="preserve"> </w:t>
      </w:r>
      <w:r w:rsidRPr="006954C1">
        <w:t>бачити</w:t>
      </w:r>
      <w:r w:rsidRPr="006954C1">
        <w:rPr>
          <w:lang w:val="en-US"/>
        </w:rPr>
        <w:t xml:space="preserve"> </w:t>
      </w:r>
      <w:r w:rsidRPr="006954C1">
        <w:t>усі</w:t>
      </w:r>
      <w:r w:rsidRPr="006954C1">
        <w:rPr>
          <w:lang w:val="en-US"/>
        </w:rPr>
        <w:t xml:space="preserve"> </w:t>
      </w:r>
      <w:r w:rsidRPr="006954C1">
        <w:t>наші</w:t>
      </w:r>
      <w:r w:rsidRPr="006954C1">
        <w:rPr>
          <w:lang w:val="en-US"/>
        </w:rPr>
        <w:t xml:space="preserve"> </w:t>
      </w:r>
      <w:r w:rsidRPr="006954C1">
        <w:t>коміти</w:t>
      </w:r>
      <w:r w:rsidRPr="006954C1">
        <w:rPr>
          <w:lang w:val="en-US"/>
        </w:rPr>
        <w:t xml:space="preserve">. </w:t>
      </w:r>
      <w:r w:rsidRPr="006954C1">
        <w:t>Після</w:t>
      </w:r>
      <w:r w:rsidRPr="006954C1">
        <w:rPr>
          <w:lang w:val="en-US"/>
        </w:rPr>
        <w:t xml:space="preserve"> </w:t>
      </w:r>
      <w:r w:rsidRPr="006954C1">
        <w:t>цього</w:t>
      </w:r>
      <w:r w:rsidRPr="006954C1">
        <w:rPr>
          <w:lang w:val="en-US"/>
        </w:rPr>
        <w:t xml:space="preserve"> </w:t>
      </w:r>
      <w:r w:rsidRPr="006954C1">
        <w:t>виконаємо</w:t>
      </w:r>
      <w:r w:rsidRPr="006954C1">
        <w:rPr>
          <w:lang w:val="en-US"/>
        </w:rPr>
        <w:t xml:space="preserve"> </w:t>
      </w:r>
      <w:r w:rsidRPr="006954C1">
        <w:t>перший</w:t>
      </w:r>
      <w:r w:rsidRPr="006954C1">
        <w:rPr>
          <w:lang w:val="en-US"/>
        </w:rPr>
        <w:t xml:space="preserve"> </w:t>
      </w:r>
      <w:r w:rsidRPr="006954C1">
        <w:t>коміт</w:t>
      </w:r>
      <w:r w:rsidRPr="006954C1">
        <w:rPr>
          <w:lang w:val="en-US"/>
        </w:rPr>
        <w:t xml:space="preserve"> </w:t>
      </w:r>
      <w:r w:rsidRPr="006954C1">
        <w:t>командою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commit -m "First commit".</w:t>
      </w:r>
      <w:r w:rsidRPr="006954C1">
        <w:rPr>
          <w:lang w:val="en-US"/>
        </w:rPr>
        <w:t xml:space="preserve"> </w:t>
      </w:r>
      <w:r w:rsidRPr="006954C1">
        <w:t>Як бачимо, створено перший коміт із доданим файлом test.txt.</w:t>
      </w:r>
    </w:p>
    <w:p w14:paraId="2695385F" w14:textId="77777777" w:rsidR="00145D09" w:rsidRPr="006954C1" w:rsidRDefault="00145D09" w:rsidP="00E1118B"/>
    <w:p w14:paraId="31BFBD88" w14:textId="51D49600" w:rsidR="00145D09" w:rsidRPr="001126F6" w:rsidRDefault="00F936D4" w:rsidP="00E1118B">
      <w:pPr>
        <w:rPr>
          <w:lang w:val="en-US"/>
        </w:rPr>
      </w:pPr>
      <w:r w:rsidRPr="00F936D4">
        <w:rPr>
          <w:lang w:val="en-US"/>
        </w:rPr>
        <w:drawing>
          <wp:inline distT="0" distB="0" distL="0" distR="0" wp14:anchorId="638B70DD" wp14:editId="192899CC">
            <wp:extent cx="5944235" cy="3894455"/>
            <wp:effectExtent l="0" t="0" r="0" b="0"/>
            <wp:docPr id="68273179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79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39BD" w14:textId="77777777" w:rsidR="00145D09" w:rsidRDefault="00145D09" w:rsidP="00E1118B">
      <w:pPr>
        <w:rPr>
          <w:lang w:val="en-US"/>
        </w:rPr>
      </w:pPr>
    </w:p>
    <w:p w14:paraId="7E88B1AD" w14:textId="567F2546" w:rsidR="00145D09" w:rsidRPr="006954C1" w:rsidRDefault="006954C1" w:rsidP="00E1118B">
      <w:r w:rsidRPr="006954C1">
        <w:t>Переглянемо наш перший коміт у графічному редакторі gitk. Як бачимо, відображається перший створений коміт з автором, датою та коментарем "First commit", а нижче показано доданий файл test.txt із внесеним рядком тексту.</w:t>
      </w:r>
    </w:p>
    <w:p w14:paraId="3895B514" w14:textId="77777777" w:rsidR="006954C1" w:rsidRPr="006954C1" w:rsidRDefault="006954C1" w:rsidP="00E1118B"/>
    <w:p w14:paraId="138BC906" w14:textId="6BAF130E" w:rsidR="00145D09" w:rsidRDefault="001126F6" w:rsidP="00E1118B">
      <w:pPr>
        <w:rPr>
          <w:lang w:val="en-US"/>
        </w:rPr>
      </w:pPr>
      <w:r w:rsidRPr="001126F6">
        <w:rPr>
          <w:lang w:val="en-US"/>
        </w:rPr>
        <w:drawing>
          <wp:inline distT="0" distB="0" distL="0" distR="0" wp14:anchorId="367AF3C7" wp14:editId="24E5553D">
            <wp:extent cx="4062442" cy="661992"/>
            <wp:effectExtent l="0" t="0" r="0" b="5080"/>
            <wp:docPr id="2865681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81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62442" cy="6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68A7" w14:textId="77777777" w:rsidR="001126F6" w:rsidRDefault="001126F6" w:rsidP="00E1118B">
      <w:pPr>
        <w:rPr>
          <w:lang w:val="en-US"/>
        </w:rPr>
      </w:pPr>
    </w:p>
    <w:p w14:paraId="14C32EB2" w14:textId="6F7B44D3" w:rsidR="001126F6" w:rsidRPr="006954C1" w:rsidRDefault="006954C1" w:rsidP="00E1118B">
      <w:r w:rsidRPr="006954C1">
        <w:lastRenderedPageBreak/>
        <w:t xml:space="preserve">Перевіримо стан репозиторію командою </w:t>
      </w:r>
      <w:r w:rsidRPr="006954C1">
        <w:rPr>
          <w:i/>
          <w:iCs/>
        </w:rPr>
        <w:t>git status</w:t>
      </w:r>
      <w:r w:rsidRPr="006954C1">
        <w:t>. Як бачимо, виводиться поточний стан: ми знаходимося на гілці main, комітів для фіксації немає і робоче дерево чисте (nothing to commit, working tree clean).</w:t>
      </w:r>
    </w:p>
    <w:p w14:paraId="0AFA3C0D" w14:textId="77777777" w:rsidR="001126F6" w:rsidRPr="006954C1" w:rsidRDefault="001126F6" w:rsidP="00E1118B"/>
    <w:p w14:paraId="08B4447A" w14:textId="10E4FE9D" w:rsidR="00EB6789" w:rsidRDefault="001126F6" w:rsidP="00E1118B">
      <w:pPr>
        <w:rPr>
          <w:lang w:val="en-US"/>
        </w:rPr>
      </w:pPr>
      <w:r w:rsidRPr="001126F6">
        <w:rPr>
          <w:lang w:val="en-US"/>
        </w:rPr>
        <w:drawing>
          <wp:inline distT="0" distB="0" distL="0" distR="0" wp14:anchorId="3C088DEC" wp14:editId="4B5B3528">
            <wp:extent cx="4386295" cy="1543061"/>
            <wp:effectExtent l="0" t="0" r="0" b="0"/>
            <wp:docPr id="3238409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09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86295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AD36" w14:textId="77777777" w:rsidR="00EB6789" w:rsidRDefault="00EB6789" w:rsidP="00E1118B">
      <w:pPr>
        <w:rPr>
          <w:lang w:val="en-US"/>
        </w:rPr>
      </w:pPr>
    </w:p>
    <w:p w14:paraId="45C15BC9" w14:textId="61A901C8" w:rsidR="006954C1" w:rsidRDefault="006954C1" w:rsidP="00E1118B">
      <w:pPr>
        <w:rPr>
          <w:lang w:val="en-US"/>
        </w:rPr>
      </w:pPr>
      <w:r w:rsidRPr="006954C1">
        <w:t>Відкриємо</w:t>
      </w:r>
      <w:r w:rsidRPr="006954C1">
        <w:rPr>
          <w:lang w:val="en-US"/>
        </w:rPr>
        <w:t xml:space="preserve"> </w:t>
      </w:r>
      <w:r w:rsidRPr="006954C1">
        <w:t>тестовий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test.txt </w:t>
      </w:r>
      <w:r w:rsidRPr="006954C1">
        <w:t>у</w:t>
      </w:r>
      <w:r w:rsidRPr="006954C1">
        <w:rPr>
          <w:lang w:val="en-US"/>
        </w:rPr>
        <w:t xml:space="preserve"> </w:t>
      </w:r>
      <w:r w:rsidRPr="006954C1">
        <w:t>текстовому</w:t>
      </w:r>
      <w:r w:rsidRPr="006954C1">
        <w:rPr>
          <w:lang w:val="en-US"/>
        </w:rPr>
        <w:t xml:space="preserve"> </w:t>
      </w:r>
      <w:r w:rsidRPr="006954C1">
        <w:t>редакторі</w:t>
      </w:r>
      <w:r w:rsidRPr="006954C1">
        <w:rPr>
          <w:lang w:val="en-US"/>
        </w:rPr>
        <w:t xml:space="preserve"> </w:t>
      </w:r>
      <w:r w:rsidRPr="006954C1">
        <w:t>та</w:t>
      </w:r>
      <w:r w:rsidRPr="006954C1">
        <w:rPr>
          <w:lang w:val="en-US"/>
        </w:rPr>
        <w:t xml:space="preserve"> </w:t>
      </w:r>
      <w:r w:rsidRPr="006954C1">
        <w:t>додамо</w:t>
      </w:r>
      <w:r w:rsidRPr="006954C1">
        <w:rPr>
          <w:lang w:val="en-US"/>
        </w:rPr>
        <w:t xml:space="preserve"> </w:t>
      </w:r>
      <w:r w:rsidRPr="006954C1">
        <w:t>до</w:t>
      </w:r>
      <w:r w:rsidRPr="006954C1">
        <w:rPr>
          <w:lang w:val="en-US"/>
        </w:rPr>
        <w:t xml:space="preserve"> </w:t>
      </w:r>
      <w:r w:rsidRPr="006954C1">
        <w:t>нього</w:t>
      </w:r>
      <w:r w:rsidRPr="006954C1">
        <w:rPr>
          <w:lang w:val="en-US"/>
        </w:rPr>
        <w:t xml:space="preserve"> </w:t>
      </w:r>
      <w:r w:rsidRPr="006954C1">
        <w:t>новий</w:t>
      </w:r>
      <w:r w:rsidRPr="006954C1">
        <w:rPr>
          <w:lang w:val="en-US"/>
        </w:rPr>
        <w:t xml:space="preserve"> </w:t>
      </w:r>
      <w:r w:rsidRPr="006954C1">
        <w:t>рядок</w:t>
      </w:r>
      <w:r w:rsidRPr="006954C1">
        <w:rPr>
          <w:lang w:val="en-US"/>
        </w:rPr>
        <w:t xml:space="preserve">: "Line for status test". </w:t>
      </w:r>
      <w:r w:rsidRPr="006954C1">
        <w:t>Збережемо зміни у файлі.</w:t>
      </w:r>
    </w:p>
    <w:p w14:paraId="4B5085B2" w14:textId="77777777" w:rsidR="001126F6" w:rsidRDefault="001126F6" w:rsidP="00E1118B">
      <w:pPr>
        <w:rPr>
          <w:lang w:val="en-US"/>
        </w:rPr>
      </w:pPr>
    </w:p>
    <w:p w14:paraId="28A360B0" w14:textId="6B2CF00F" w:rsidR="001126F6" w:rsidRDefault="001126F6" w:rsidP="00E1118B">
      <w:pPr>
        <w:rPr>
          <w:lang w:val="en-US"/>
        </w:rPr>
      </w:pPr>
      <w:r w:rsidRPr="001126F6">
        <w:rPr>
          <w:lang w:val="en-US"/>
        </w:rPr>
        <w:drawing>
          <wp:inline distT="0" distB="0" distL="0" distR="0" wp14:anchorId="36026C81" wp14:editId="033B0276">
            <wp:extent cx="4972086" cy="3595714"/>
            <wp:effectExtent l="0" t="0" r="0" b="5080"/>
            <wp:docPr id="84832931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931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35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CC9F" w14:textId="77777777" w:rsidR="001126F6" w:rsidRDefault="001126F6" w:rsidP="00E1118B">
      <w:pPr>
        <w:rPr>
          <w:lang w:val="en-US"/>
        </w:rPr>
      </w:pPr>
    </w:p>
    <w:p w14:paraId="1BAAE5CB" w14:textId="2047376B" w:rsidR="006954C1" w:rsidRPr="006954C1" w:rsidRDefault="006954C1" w:rsidP="00E1118B">
      <w:pPr>
        <w:rPr>
          <w:i/>
          <w:iCs/>
        </w:rPr>
      </w:pPr>
      <w:r w:rsidRPr="006954C1">
        <w:t>Виконаємо</w:t>
      </w:r>
      <w:r w:rsidRPr="006954C1">
        <w:rPr>
          <w:lang w:val="en-US"/>
        </w:rPr>
        <w:t xml:space="preserve"> </w:t>
      </w:r>
      <w:r w:rsidRPr="006954C1">
        <w:t>команду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status</w:t>
      </w:r>
      <w:r w:rsidRPr="006954C1">
        <w:rPr>
          <w:lang w:val="en-US"/>
        </w:rPr>
        <w:t xml:space="preserve">. </w:t>
      </w:r>
      <w:r w:rsidRPr="006954C1">
        <w:t>Як</w:t>
      </w:r>
      <w:r w:rsidRPr="006954C1">
        <w:rPr>
          <w:lang w:val="en-US"/>
        </w:rPr>
        <w:t xml:space="preserve"> </w:t>
      </w:r>
      <w:r w:rsidRPr="006954C1">
        <w:t>бачимо</w:t>
      </w:r>
      <w:r w:rsidRPr="006954C1">
        <w:rPr>
          <w:lang w:val="en-US"/>
        </w:rPr>
        <w:t xml:space="preserve">, git </w:t>
      </w:r>
      <w:r w:rsidRPr="006954C1">
        <w:t>показує</w:t>
      </w:r>
      <w:r w:rsidRPr="006954C1">
        <w:rPr>
          <w:lang w:val="en-US"/>
        </w:rPr>
        <w:t xml:space="preserve">, </w:t>
      </w:r>
      <w:r w:rsidRPr="006954C1">
        <w:t>що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test.txt </w:t>
      </w:r>
      <w:r w:rsidRPr="006954C1">
        <w:t>змінений</w:t>
      </w:r>
      <w:r w:rsidRPr="006954C1">
        <w:rPr>
          <w:lang w:val="en-US"/>
        </w:rPr>
        <w:t xml:space="preserve"> (</w:t>
      </w:r>
      <w:r w:rsidRPr="006954C1">
        <w:t>червоним</w:t>
      </w:r>
      <w:r w:rsidRPr="006954C1">
        <w:rPr>
          <w:lang w:val="en-US"/>
        </w:rPr>
        <w:t xml:space="preserve"> </w:t>
      </w:r>
      <w:r w:rsidRPr="006954C1">
        <w:t>кольором</w:t>
      </w:r>
      <w:r w:rsidRPr="006954C1">
        <w:rPr>
          <w:lang w:val="en-US"/>
        </w:rPr>
        <w:t xml:space="preserve">), </w:t>
      </w:r>
      <w:r w:rsidRPr="006954C1">
        <w:t>але</w:t>
      </w:r>
      <w:r w:rsidRPr="006954C1">
        <w:rPr>
          <w:lang w:val="en-US"/>
        </w:rPr>
        <w:t xml:space="preserve"> </w:t>
      </w:r>
      <w:r w:rsidRPr="006954C1">
        <w:t>зміни</w:t>
      </w:r>
      <w:r w:rsidRPr="006954C1">
        <w:rPr>
          <w:lang w:val="en-US"/>
        </w:rPr>
        <w:t xml:space="preserve"> </w:t>
      </w:r>
      <w:r w:rsidRPr="006954C1">
        <w:t>ще</w:t>
      </w:r>
      <w:r w:rsidRPr="006954C1">
        <w:rPr>
          <w:lang w:val="en-US"/>
        </w:rPr>
        <w:t xml:space="preserve"> </w:t>
      </w:r>
      <w:r w:rsidRPr="006954C1">
        <w:t>не</w:t>
      </w:r>
      <w:r w:rsidRPr="006954C1">
        <w:rPr>
          <w:lang w:val="en-US"/>
        </w:rPr>
        <w:t xml:space="preserve"> </w:t>
      </w:r>
      <w:r w:rsidRPr="006954C1">
        <w:t>додані</w:t>
      </w:r>
      <w:r w:rsidRPr="006954C1">
        <w:rPr>
          <w:lang w:val="en-US"/>
        </w:rPr>
        <w:t xml:space="preserve"> </w:t>
      </w:r>
      <w:r w:rsidRPr="006954C1">
        <w:t>на</w:t>
      </w:r>
      <w:r w:rsidRPr="006954C1">
        <w:rPr>
          <w:lang w:val="en-US"/>
        </w:rPr>
        <w:t xml:space="preserve"> </w:t>
      </w:r>
      <w:r w:rsidRPr="006954C1">
        <w:t>коміт</w:t>
      </w:r>
      <w:r w:rsidRPr="006954C1">
        <w:rPr>
          <w:lang w:val="en-US"/>
        </w:rPr>
        <w:t xml:space="preserve"> </w:t>
      </w:r>
      <w:r w:rsidRPr="006954C1">
        <w:t>кандидат</w:t>
      </w:r>
      <w:r w:rsidRPr="006954C1">
        <w:rPr>
          <w:lang w:val="en-US"/>
        </w:rPr>
        <w:t xml:space="preserve">. </w:t>
      </w:r>
      <w:r w:rsidRPr="006954C1">
        <w:t xml:space="preserve">Додамо файл за допомогою </w:t>
      </w:r>
      <w:r w:rsidRPr="006954C1">
        <w:rPr>
          <w:i/>
          <w:iCs/>
        </w:rPr>
        <w:t>git add test.txt</w:t>
      </w:r>
      <w:r w:rsidRPr="006954C1">
        <w:t xml:space="preserve"> та знову перевіримо статус. Зміна кольору на зелений свідчить про успішне додавання до індексу. Після цього зафіксуємо зміни командою </w:t>
      </w:r>
      <w:r w:rsidRPr="006954C1">
        <w:rPr>
          <w:i/>
          <w:iCs/>
        </w:rPr>
        <w:t>git commit -m "Test status".</w:t>
      </w:r>
    </w:p>
    <w:p w14:paraId="423A3997" w14:textId="77777777" w:rsidR="00EB6789" w:rsidRPr="006954C1" w:rsidRDefault="00EB6789" w:rsidP="00E1118B"/>
    <w:p w14:paraId="1086A1C0" w14:textId="099D4249" w:rsidR="001126F6" w:rsidRDefault="001126F6" w:rsidP="00E1118B">
      <w:pPr>
        <w:rPr>
          <w:lang w:val="en-US"/>
        </w:rPr>
      </w:pPr>
      <w:r w:rsidRPr="001126F6">
        <w:rPr>
          <w:lang w:val="en-US"/>
        </w:rPr>
        <w:lastRenderedPageBreak/>
        <w:drawing>
          <wp:inline distT="0" distB="0" distL="0" distR="0" wp14:anchorId="710494A0" wp14:editId="7EF928D4">
            <wp:extent cx="5553116" cy="1500198"/>
            <wp:effectExtent l="0" t="0" r="0" b="5080"/>
            <wp:docPr id="32526613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6613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150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B2B" w14:textId="77777777" w:rsidR="001126F6" w:rsidRDefault="001126F6" w:rsidP="00E1118B">
      <w:pPr>
        <w:rPr>
          <w:lang w:val="en-US"/>
        </w:rPr>
      </w:pPr>
    </w:p>
    <w:p w14:paraId="3D808671" w14:textId="65A8778B" w:rsidR="006954C1" w:rsidRPr="006954C1" w:rsidRDefault="006954C1" w:rsidP="00E1118B">
      <w:pPr>
        <w:rPr>
          <w:lang w:val="en-US"/>
        </w:rPr>
      </w:pPr>
      <w:r w:rsidRPr="006954C1">
        <w:t>Створимо</w:t>
      </w:r>
      <w:r w:rsidRPr="006954C1">
        <w:rPr>
          <w:lang w:val="en-US"/>
        </w:rPr>
        <w:t xml:space="preserve"> </w:t>
      </w:r>
      <w:r w:rsidRPr="006954C1">
        <w:t>у</w:t>
      </w:r>
      <w:r w:rsidRPr="006954C1">
        <w:rPr>
          <w:lang w:val="en-US"/>
        </w:rPr>
        <w:t xml:space="preserve"> </w:t>
      </w:r>
      <w:r w:rsidRPr="006954C1">
        <w:t>проекті</w:t>
      </w:r>
      <w:r w:rsidRPr="006954C1">
        <w:rPr>
          <w:lang w:val="en-US"/>
        </w:rPr>
        <w:t xml:space="preserve"> </w:t>
      </w:r>
      <w:r w:rsidRPr="006954C1">
        <w:t>новий</w:t>
      </w:r>
      <w:r w:rsidRPr="006954C1">
        <w:rPr>
          <w:lang w:val="en-US"/>
        </w:rPr>
        <w:t xml:space="preserve"> html </w:t>
      </w:r>
      <w:r w:rsidRPr="006954C1">
        <w:t>файл</w:t>
      </w:r>
      <w:r w:rsidRPr="006954C1">
        <w:rPr>
          <w:lang w:val="en-US"/>
        </w:rPr>
        <w:t xml:space="preserve"> index.html </w:t>
      </w:r>
      <w:r w:rsidRPr="006954C1">
        <w:t>із</w:t>
      </w:r>
      <w:r w:rsidRPr="006954C1">
        <w:rPr>
          <w:lang w:val="en-US"/>
        </w:rPr>
        <w:t xml:space="preserve"> </w:t>
      </w:r>
      <w:r w:rsidRPr="006954C1">
        <w:t>тегами</w:t>
      </w:r>
      <w:r w:rsidRPr="006954C1">
        <w:rPr>
          <w:lang w:val="en-US"/>
        </w:rPr>
        <w:t xml:space="preserve"> </w:t>
      </w:r>
      <w:r w:rsidRPr="006954C1">
        <w:t>за</w:t>
      </w:r>
      <w:r w:rsidRPr="006954C1">
        <w:rPr>
          <w:lang w:val="en-US"/>
        </w:rPr>
        <w:t xml:space="preserve"> </w:t>
      </w:r>
      <w:r w:rsidRPr="006954C1">
        <w:t>допомогою</w:t>
      </w:r>
      <w:r w:rsidRPr="006954C1">
        <w:rPr>
          <w:lang w:val="en-US"/>
        </w:rPr>
        <w:t xml:space="preserve"> </w:t>
      </w:r>
      <w:r w:rsidRPr="006954C1">
        <w:t>команди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echo "&lt;h1&gt;Hello Git&lt;/h1&gt;" &gt; index.html.</w:t>
      </w:r>
      <w:r w:rsidRPr="006954C1">
        <w:rPr>
          <w:lang w:val="en-US"/>
        </w:rPr>
        <w:t xml:space="preserve"> </w:t>
      </w:r>
      <w:r w:rsidRPr="006954C1">
        <w:t>Виконаємо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status</w:t>
      </w:r>
      <w:r w:rsidRPr="006954C1">
        <w:rPr>
          <w:lang w:val="en-US"/>
        </w:rPr>
        <w:t xml:space="preserve"> </w:t>
      </w:r>
      <w:r w:rsidRPr="006954C1">
        <w:t>і</w:t>
      </w:r>
      <w:r w:rsidRPr="006954C1">
        <w:rPr>
          <w:lang w:val="en-US"/>
        </w:rPr>
        <w:t xml:space="preserve"> </w:t>
      </w:r>
      <w:r w:rsidRPr="006954C1">
        <w:t>побачимо</w:t>
      </w:r>
      <w:r w:rsidRPr="006954C1">
        <w:rPr>
          <w:lang w:val="en-US"/>
        </w:rPr>
        <w:t xml:space="preserve">, </w:t>
      </w:r>
      <w:r w:rsidRPr="006954C1">
        <w:t>що</w:t>
      </w:r>
      <w:r w:rsidRPr="006954C1">
        <w:rPr>
          <w:lang w:val="en-US"/>
        </w:rPr>
        <w:t xml:space="preserve"> </w:t>
      </w:r>
      <w:r w:rsidRPr="006954C1">
        <w:t>з</w:t>
      </w:r>
      <w:r w:rsidRPr="006954C1">
        <w:rPr>
          <w:lang w:val="en-US"/>
        </w:rPr>
        <w:t>'</w:t>
      </w:r>
      <w:r w:rsidRPr="006954C1">
        <w:t>явився</w:t>
      </w:r>
      <w:r w:rsidRPr="006954C1">
        <w:rPr>
          <w:lang w:val="en-US"/>
        </w:rPr>
        <w:t xml:space="preserve"> </w:t>
      </w:r>
      <w:r w:rsidRPr="006954C1">
        <w:t>новий</w:t>
      </w:r>
      <w:r w:rsidRPr="006954C1">
        <w:rPr>
          <w:lang w:val="en-US"/>
        </w:rPr>
        <w:t xml:space="preserve"> </w:t>
      </w:r>
      <w:r w:rsidRPr="006954C1">
        <w:t>невідстежуваний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</w:t>
      </w:r>
      <w:r w:rsidRPr="006954C1">
        <w:t>у</w:t>
      </w:r>
      <w:r w:rsidRPr="006954C1">
        <w:rPr>
          <w:lang w:val="en-US"/>
        </w:rPr>
        <w:t xml:space="preserve"> </w:t>
      </w:r>
      <w:r w:rsidRPr="006954C1">
        <w:t>списку</w:t>
      </w:r>
      <w:r w:rsidRPr="006954C1">
        <w:rPr>
          <w:lang w:val="en-US"/>
        </w:rPr>
        <w:t xml:space="preserve"> Untracked files.</w:t>
      </w:r>
    </w:p>
    <w:p w14:paraId="0856D131" w14:textId="77777777" w:rsidR="006954C1" w:rsidRDefault="006954C1" w:rsidP="00E1118B">
      <w:pPr>
        <w:rPr>
          <w:lang w:val="en-US"/>
        </w:rPr>
      </w:pPr>
    </w:p>
    <w:p w14:paraId="79207F32" w14:textId="538D21F5" w:rsidR="001126F6" w:rsidRDefault="00C061E8" w:rsidP="00E1118B">
      <w:pPr>
        <w:rPr>
          <w:lang w:val="en-US"/>
        </w:rPr>
      </w:pPr>
      <w:r w:rsidRPr="00C061E8">
        <w:rPr>
          <w:lang w:val="en-US"/>
        </w:rPr>
        <w:drawing>
          <wp:inline distT="0" distB="0" distL="0" distR="0" wp14:anchorId="685C96D5" wp14:editId="130E74E1">
            <wp:extent cx="5944235" cy="1896745"/>
            <wp:effectExtent l="0" t="0" r="0" b="8255"/>
            <wp:docPr id="1653117402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7402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B08D" w14:textId="77777777" w:rsidR="001126F6" w:rsidRDefault="001126F6" w:rsidP="00E1118B">
      <w:pPr>
        <w:rPr>
          <w:lang w:val="en-US"/>
        </w:rPr>
      </w:pPr>
    </w:p>
    <w:p w14:paraId="4B81F1C1" w14:textId="65B7DB49" w:rsidR="001126F6" w:rsidRPr="006954C1" w:rsidRDefault="006954C1" w:rsidP="00E1118B">
      <w:pPr>
        <w:rPr>
          <w:lang w:val="en-US"/>
        </w:rPr>
      </w:pPr>
      <w:r w:rsidRPr="006954C1">
        <w:t>Проіндексуємо</w:t>
      </w:r>
      <w:r w:rsidRPr="006954C1">
        <w:rPr>
          <w:lang w:val="en-US"/>
        </w:rPr>
        <w:t xml:space="preserve"> </w:t>
      </w:r>
      <w:r w:rsidRPr="006954C1">
        <w:t>створений</w:t>
      </w:r>
      <w:r w:rsidRPr="006954C1">
        <w:rPr>
          <w:lang w:val="en-US"/>
        </w:rPr>
        <w:t xml:space="preserve"> </w:t>
      </w:r>
      <w:r w:rsidRPr="006954C1">
        <w:t>файл</w:t>
      </w:r>
      <w:r w:rsidRPr="006954C1">
        <w:rPr>
          <w:lang w:val="en-US"/>
        </w:rPr>
        <w:t xml:space="preserve"> </w:t>
      </w:r>
      <w:r w:rsidRPr="006954C1">
        <w:t>за</w:t>
      </w:r>
      <w:r w:rsidRPr="006954C1">
        <w:rPr>
          <w:lang w:val="en-US"/>
        </w:rPr>
        <w:t xml:space="preserve"> </w:t>
      </w:r>
      <w:r w:rsidRPr="006954C1">
        <w:t>допомогою</w:t>
      </w:r>
      <w:r w:rsidRPr="006954C1">
        <w:rPr>
          <w:lang w:val="en-US"/>
        </w:rPr>
        <w:t xml:space="preserve"> </w:t>
      </w:r>
      <w:r w:rsidRPr="006954C1">
        <w:t>команди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add index.html</w:t>
      </w:r>
      <w:r w:rsidRPr="006954C1">
        <w:rPr>
          <w:lang w:val="en-US"/>
        </w:rPr>
        <w:t xml:space="preserve"> </w:t>
      </w:r>
      <w:r w:rsidRPr="006954C1">
        <w:t>та</w:t>
      </w:r>
      <w:r w:rsidRPr="006954C1">
        <w:rPr>
          <w:lang w:val="en-US"/>
        </w:rPr>
        <w:t xml:space="preserve"> </w:t>
      </w:r>
      <w:r w:rsidRPr="006954C1">
        <w:t>перевіримо</w:t>
      </w:r>
      <w:r w:rsidRPr="006954C1">
        <w:rPr>
          <w:lang w:val="en-US"/>
        </w:rPr>
        <w:t xml:space="preserve"> </w:t>
      </w:r>
      <w:r w:rsidRPr="006954C1">
        <w:t>стан</w:t>
      </w:r>
      <w:r w:rsidRPr="006954C1">
        <w:rPr>
          <w:lang w:val="en-US"/>
        </w:rPr>
        <w:t xml:space="preserve"> </w:t>
      </w:r>
      <w:r w:rsidRPr="006954C1">
        <w:t>репозиторію</w:t>
      </w:r>
      <w:r w:rsidRPr="006954C1">
        <w:rPr>
          <w:lang w:val="en-US"/>
        </w:rPr>
        <w:t xml:space="preserve"> </w:t>
      </w:r>
      <w:r w:rsidRPr="006954C1">
        <w:t>через</w:t>
      </w:r>
      <w:r w:rsidRPr="006954C1">
        <w:rPr>
          <w:lang w:val="en-US"/>
        </w:rPr>
        <w:t xml:space="preserve"> </w:t>
      </w:r>
      <w:r w:rsidRPr="006954C1">
        <w:rPr>
          <w:i/>
          <w:iCs/>
          <w:lang w:val="en-US"/>
        </w:rPr>
        <w:t>git status</w:t>
      </w:r>
      <w:r w:rsidRPr="006954C1">
        <w:rPr>
          <w:lang w:val="en-US"/>
        </w:rPr>
        <w:t xml:space="preserve">. </w:t>
      </w:r>
      <w:r w:rsidRPr="006954C1">
        <w:t>Як</w:t>
      </w:r>
      <w:r w:rsidRPr="006954C1">
        <w:rPr>
          <w:lang w:val="en-US"/>
        </w:rPr>
        <w:t xml:space="preserve"> </w:t>
      </w:r>
      <w:r w:rsidRPr="006954C1">
        <w:t>видно</w:t>
      </w:r>
      <w:r w:rsidRPr="006954C1">
        <w:rPr>
          <w:lang w:val="en-US"/>
        </w:rPr>
        <w:t xml:space="preserve">, </w:t>
      </w:r>
      <w:r w:rsidRPr="006954C1">
        <w:t>файл</w:t>
      </w:r>
      <w:r w:rsidRPr="006954C1">
        <w:rPr>
          <w:lang w:val="en-US"/>
        </w:rPr>
        <w:t xml:space="preserve"> </w:t>
      </w:r>
      <w:r w:rsidRPr="006954C1">
        <w:t>успішно</w:t>
      </w:r>
      <w:r w:rsidRPr="006954C1">
        <w:rPr>
          <w:lang w:val="en-US"/>
        </w:rPr>
        <w:t xml:space="preserve"> </w:t>
      </w:r>
      <w:r w:rsidRPr="006954C1">
        <w:t>додано</w:t>
      </w:r>
      <w:r w:rsidRPr="006954C1">
        <w:rPr>
          <w:lang w:val="en-US"/>
        </w:rPr>
        <w:t xml:space="preserve"> </w:t>
      </w:r>
      <w:r w:rsidRPr="006954C1">
        <w:t>до</w:t>
      </w:r>
      <w:r w:rsidRPr="006954C1">
        <w:rPr>
          <w:lang w:val="en-US"/>
        </w:rPr>
        <w:t xml:space="preserve"> </w:t>
      </w:r>
      <w:r w:rsidRPr="006954C1">
        <w:t>відстежуваних</w:t>
      </w:r>
      <w:r w:rsidRPr="006954C1">
        <w:rPr>
          <w:lang w:val="en-US"/>
        </w:rPr>
        <w:t xml:space="preserve"> (new file: index.html) </w:t>
      </w:r>
      <w:r w:rsidRPr="006954C1">
        <w:t>і</w:t>
      </w:r>
      <w:r w:rsidRPr="006954C1">
        <w:rPr>
          <w:lang w:val="en-US"/>
        </w:rPr>
        <w:t xml:space="preserve"> </w:t>
      </w:r>
      <w:r w:rsidRPr="006954C1">
        <w:t>він</w:t>
      </w:r>
      <w:r w:rsidRPr="006954C1">
        <w:rPr>
          <w:lang w:val="en-US"/>
        </w:rPr>
        <w:t xml:space="preserve"> </w:t>
      </w:r>
      <w:r w:rsidRPr="006954C1">
        <w:t>готовий</w:t>
      </w:r>
      <w:r w:rsidRPr="006954C1">
        <w:rPr>
          <w:lang w:val="en-US"/>
        </w:rPr>
        <w:t xml:space="preserve"> </w:t>
      </w:r>
      <w:r w:rsidRPr="006954C1">
        <w:t>до</w:t>
      </w:r>
      <w:r w:rsidRPr="006954C1">
        <w:rPr>
          <w:lang w:val="en-US"/>
        </w:rPr>
        <w:t xml:space="preserve"> </w:t>
      </w:r>
      <w:r w:rsidRPr="006954C1">
        <w:t>коміту</w:t>
      </w:r>
      <w:r w:rsidRPr="006954C1">
        <w:rPr>
          <w:lang w:val="en-US"/>
        </w:rPr>
        <w:t>.</w:t>
      </w:r>
    </w:p>
    <w:p w14:paraId="36524C80" w14:textId="77777777" w:rsidR="001126F6" w:rsidRDefault="001126F6" w:rsidP="00E1118B">
      <w:pPr>
        <w:rPr>
          <w:lang w:val="en-US"/>
        </w:rPr>
      </w:pPr>
    </w:p>
    <w:p w14:paraId="51228C3F" w14:textId="4BCC3BBB" w:rsidR="001126F6" w:rsidRDefault="00C061E8" w:rsidP="00E1118B">
      <w:pPr>
        <w:rPr>
          <w:lang w:val="en-US"/>
        </w:rPr>
      </w:pPr>
      <w:r w:rsidRPr="00C061E8">
        <w:rPr>
          <w:lang w:val="en-US"/>
        </w:rPr>
        <w:drawing>
          <wp:inline distT="0" distB="0" distL="0" distR="0" wp14:anchorId="751C51B1" wp14:editId="1FAAB626">
            <wp:extent cx="5481678" cy="3138510"/>
            <wp:effectExtent l="0" t="0" r="5080" b="5080"/>
            <wp:docPr id="110889919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919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1678" cy="31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3BE1" w14:textId="77777777" w:rsidR="001126F6" w:rsidRDefault="001126F6" w:rsidP="00E1118B">
      <w:pPr>
        <w:rPr>
          <w:lang w:val="en-US"/>
        </w:rPr>
      </w:pPr>
    </w:p>
    <w:p w14:paraId="5CA981A0" w14:textId="6E411DAF" w:rsidR="00C061E8" w:rsidRPr="00A042E5" w:rsidRDefault="00A042E5" w:rsidP="00E1118B">
      <w:pPr>
        <w:rPr>
          <w:lang w:val="en-US"/>
        </w:rPr>
      </w:pPr>
      <w:r w:rsidRPr="00A042E5">
        <w:t>Закомітимо</w:t>
      </w:r>
      <w:r w:rsidRPr="00A042E5">
        <w:rPr>
          <w:lang w:val="en-US"/>
        </w:rPr>
        <w:t xml:space="preserve"> </w:t>
      </w:r>
      <w:r w:rsidRPr="00A042E5">
        <w:t>новий</w:t>
      </w:r>
      <w:r w:rsidRPr="00A042E5">
        <w:rPr>
          <w:lang w:val="en-US"/>
        </w:rPr>
        <w:t xml:space="preserve"> </w:t>
      </w:r>
      <w:r w:rsidRPr="00A042E5">
        <w:t>файл</w:t>
      </w:r>
      <w:r w:rsidRPr="00A042E5">
        <w:rPr>
          <w:lang w:val="en-US"/>
        </w:rPr>
        <w:t xml:space="preserve"> </w:t>
      </w:r>
      <w:r w:rsidRPr="00A042E5">
        <w:t>командою</w:t>
      </w:r>
      <w:r w:rsidRPr="00A042E5">
        <w:rPr>
          <w:lang w:val="en-US"/>
        </w:rPr>
        <w:t xml:space="preserve"> </w:t>
      </w:r>
      <w:r w:rsidRPr="00A042E5">
        <w:rPr>
          <w:i/>
          <w:iCs/>
          <w:lang w:val="en-US"/>
        </w:rPr>
        <w:t>git commit -m "New file"</w:t>
      </w:r>
      <w:r w:rsidRPr="00A042E5">
        <w:rPr>
          <w:lang w:val="en-US"/>
        </w:rPr>
        <w:t xml:space="preserve">. </w:t>
      </w:r>
      <w:r w:rsidRPr="00A042E5">
        <w:t>Далі</w:t>
      </w:r>
      <w:r w:rsidRPr="00A042E5">
        <w:rPr>
          <w:lang w:val="en-US"/>
        </w:rPr>
        <w:t xml:space="preserve"> </w:t>
      </w:r>
      <w:r w:rsidRPr="00A042E5">
        <w:t>перейменуємо</w:t>
      </w:r>
      <w:r w:rsidRPr="00A042E5">
        <w:rPr>
          <w:lang w:val="en-US"/>
        </w:rPr>
        <w:t xml:space="preserve"> </w:t>
      </w:r>
      <w:r w:rsidRPr="00A042E5">
        <w:t>файл</w:t>
      </w:r>
      <w:r w:rsidRPr="00A042E5">
        <w:rPr>
          <w:lang w:val="en-US"/>
        </w:rPr>
        <w:t xml:space="preserve"> index.html </w:t>
      </w:r>
      <w:r w:rsidRPr="00A042E5">
        <w:t>на</w:t>
      </w:r>
      <w:r w:rsidRPr="00A042E5">
        <w:rPr>
          <w:lang w:val="en-US"/>
        </w:rPr>
        <w:t xml:space="preserve"> index.txt </w:t>
      </w:r>
      <w:r w:rsidRPr="00A042E5">
        <w:t>командою</w:t>
      </w:r>
      <w:r w:rsidRPr="00A042E5">
        <w:rPr>
          <w:lang w:val="en-US"/>
        </w:rPr>
        <w:t xml:space="preserve"> </w:t>
      </w:r>
      <w:r w:rsidRPr="00A042E5">
        <w:rPr>
          <w:i/>
          <w:iCs/>
          <w:lang w:val="en-US"/>
        </w:rPr>
        <w:t>mv index.html index.txt</w:t>
      </w:r>
      <w:r w:rsidRPr="00A042E5">
        <w:rPr>
          <w:lang w:val="en-US"/>
        </w:rPr>
        <w:t xml:space="preserve"> </w:t>
      </w:r>
      <w:r w:rsidRPr="00A042E5">
        <w:t>і</w:t>
      </w:r>
      <w:r w:rsidRPr="00A042E5">
        <w:rPr>
          <w:lang w:val="en-US"/>
        </w:rPr>
        <w:t xml:space="preserve"> </w:t>
      </w:r>
      <w:r w:rsidRPr="00A042E5">
        <w:t>перевіримо</w:t>
      </w:r>
      <w:r w:rsidRPr="00A042E5">
        <w:rPr>
          <w:lang w:val="en-US"/>
        </w:rPr>
        <w:t xml:space="preserve"> </w:t>
      </w:r>
      <w:r w:rsidRPr="00A042E5">
        <w:t>статус</w:t>
      </w:r>
      <w:r w:rsidRPr="00A042E5">
        <w:rPr>
          <w:lang w:val="en-US"/>
        </w:rPr>
        <w:t xml:space="preserve">. </w:t>
      </w:r>
      <w:r w:rsidRPr="00A042E5">
        <w:t>Як</w:t>
      </w:r>
      <w:r w:rsidRPr="00A042E5">
        <w:rPr>
          <w:lang w:val="en-US"/>
        </w:rPr>
        <w:t xml:space="preserve"> </w:t>
      </w:r>
      <w:r w:rsidRPr="00A042E5">
        <w:t>бачимо</w:t>
      </w:r>
      <w:r w:rsidRPr="00A042E5">
        <w:rPr>
          <w:lang w:val="en-US"/>
        </w:rPr>
        <w:t xml:space="preserve">, git </w:t>
      </w:r>
      <w:r w:rsidRPr="00A042E5">
        <w:lastRenderedPageBreak/>
        <w:t>не</w:t>
      </w:r>
      <w:r w:rsidRPr="00A042E5">
        <w:rPr>
          <w:lang w:val="en-US"/>
        </w:rPr>
        <w:t xml:space="preserve"> </w:t>
      </w:r>
      <w:r w:rsidRPr="00A042E5">
        <w:t>сприймає</w:t>
      </w:r>
      <w:r w:rsidRPr="00A042E5">
        <w:rPr>
          <w:lang w:val="en-US"/>
        </w:rPr>
        <w:t xml:space="preserve"> </w:t>
      </w:r>
      <w:r w:rsidRPr="00A042E5">
        <w:t>це</w:t>
      </w:r>
      <w:r w:rsidRPr="00A042E5">
        <w:rPr>
          <w:lang w:val="en-US"/>
        </w:rPr>
        <w:t xml:space="preserve"> </w:t>
      </w:r>
      <w:r w:rsidRPr="00A042E5">
        <w:t>як</w:t>
      </w:r>
      <w:r w:rsidRPr="00A042E5">
        <w:rPr>
          <w:lang w:val="en-US"/>
        </w:rPr>
        <w:t xml:space="preserve"> </w:t>
      </w:r>
      <w:r w:rsidRPr="00A042E5">
        <w:t>пряме</w:t>
      </w:r>
      <w:r w:rsidRPr="00A042E5">
        <w:rPr>
          <w:lang w:val="en-US"/>
        </w:rPr>
        <w:t xml:space="preserve"> </w:t>
      </w:r>
      <w:r w:rsidRPr="00A042E5">
        <w:t>перейменування</w:t>
      </w:r>
      <w:r w:rsidRPr="00A042E5">
        <w:rPr>
          <w:lang w:val="en-US"/>
        </w:rPr>
        <w:t xml:space="preserve">, </w:t>
      </w:r>
      <w:r w:rsidRPr="00A042E5">
        <w:t>а</w:t>
      </w:r>
      <w:r w:rsidRPr="00A042E5">
        <w:rPr>
          <w:lang w:val="en-US"/>
        </w:rPr>
        <w:t xml:space="preserve"> </w:t>
      </w:r>
      <w:r w:rsidRPr="00A042E5">
        <w:t>показує</w:t>
      </w:r>
      <w:r w:rsidRPr="00A042E5">
        <w:rPr>
          <w:lang w:val="en-US"/>
        </w:rPr>
        <w:t xml:space="preserve"> </w:t>
      </w:r>
      <w:r w:rsidRPr="00A042E5">
        <w:t>видалення</w:t>
      </w:r>
      <w:r w:rsidRPr="00A042E5">
        <w:rPr>
          <w:lang w:val="en-US"/>
        </w:rPr>
        <w:t xml:space="preserve"> </w:t>
      </w:r>
      <w:r w:rsidRPr="00A042E5">
        <w:t>старого</w:t>
      </w:r>
      <w:r w:rsidRPr="00A042E5">
        <w:rPr>
          <w:lang w:val="en-US"/>
        </w:rPr>
        <w:t xml:space="preserve"> </w:t>
      </w:r>
      <w:r w:rsidRPr="00A042E5">
        <w:t>файлу</w:t>
      </w:r>
      <w:r w:rsidRPr="00A042E5">
        <w:rPr>
          <w:lang w:val="en-US"/>
        </w:rPr>
        <w:t xml:space="preserve"> deleted: index.html </w:t>
      </w:r>
      <w:r w:rsidRPr="00A042E5">
        <w:t>та</w:t>
      </w:r>
      <w:r w:rsidRPr="00A042E5">
        <w:rPr>
          <w:lang w:val="en-US"/>
        </w:rPr>
        <w:t xml:space="preserve"> </w:t>
      </w:r>
      <w:r w:rsidRPr="00A042E5">
        <w:t>появу</w:t>
      </w:r>
      <w:r w:rsidRPr="00A042E5">
        <w:rPr>
          <w:lang w:val="en-US"/>
        </w:rPr>
        <w:t xml:space="preserve"> </w:t>
      </w:r>
      <w:r w:rsidRPr="00A042E5">
        <w:t>нового</w:t>
      </w:r>
      <w:r w:rsidRPr="00A042E5">
        <w:rPr>
          <w:lang w:val="en-US"/>
        </w:rPr>
        <w:t xml:space="preserve"> </w:t>
      </w:r>
      <w:r w:rsidRPr="00A042E5">
        <w:t>невідстежуваного</w:t>
      </w:r>
      <w:r w:rsidRPr="00A042E5">
        <w:rPr>
          <w:lang w:val="en-US"/>
        </w:rPr>
        <w:t xml:space="preserve"> </w:t>
      </w:r>
      <w:r w:rsidRPr="00A042E5">
        <w:t>файлу</w:t>
      </w:r>
      <w:r w:rsidRPr="00A042E5">
        <w:rPr>
          <w:lang w:val="en-US"/>
        </w:rPr>
        <w:t xml:space="preserve"> index.txt</w:t>
      </w:r>
    </w:p>
    <w:p w14:paraId="174296D9" w14:textId="77777777" w:rsidR="00C061E8" w:rsidRDefault="00C061E8" w:rsidP="00E1118B">
      <w:pPr>
        <w:rPr>
          <w:lang w:val="en-US"/>
        </w:rPr>
      </w:pPr>
    </w:p>
    <w:p w14:paraId="08B3312A" w14:textId="73D9BE68" w:rsidR="00C061E8" w:rsidRDefault="00C061E8" w:rsidP="00E1118B">
      <w:pPr>
        <w:rPr>
          <w:lang w:val="en-US"/>
        </w:rPr>
      </w:pPr>
      <w:r w:rsidRPr="00C061E8">
        <w:rPr>
          <w:lang w:val="en-US"/>
        </w:rPr>
        <w:drawing>
          <wp:inline distT="0" distB="0" distL="0" distR="0" wp14:anchorId="036A9ED6" wp14:editId="07658C73">
            <wp:extent cx="5944235" cy="4138295"/>
            <wp:effectExtent l="0" t="0" r="0" b="0"/>
            <wp:docPr id="77711421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21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A423" w14:textId="77777777" w:rsidR="00C061E8" w:rsidRDefault="00C061E8" w:rsidP="00E1118B">
      <w:pPr>
        <w:rPr>
          <w:lang w:val="en-US"/>
        </w:rPr>
      </w:pPr>
    </w:p>
    <w:p w14:paraId="45C13D47" w14:textId="7B0F0109" w:rsidR="00C061E8" w:rsidRPr="00A042E5" w:rsidRDefault="00A042E5" w:rsidP="00E1118B">
      <w:pPr>
        <w:rPr>
          <w:i/>
          <w:iCs/>
          <w:lang w:val="uk-UA"/>
        </w:rPr>
      </w:pPr>
      <w:r w:rsidRPr="00A042E5">
        <w:t>Використаємо</w:t>
      </w:r>
      <w:r w:rsidRPr="00A042E5">
        <w:rPr>
          <w:lang w:val="en-US"/>
        </w:rPr>
        <w:t xml:space="preserve"> </w:t>
      </w:r>
      <w:r w:rsidRPr="00A042E5">
        <w:t>команду</w:t>
      </w:r>
      <w:r w:rsidRPr="00A042E5">
        <w:rPr>
          <w:lang w:val="en-US"/>
        </w:rPr>
        <w:t xml:space="preserve"> </w:t>
      </w:r>
      <w:r w:rsidRPr="00A042E5">
        <w:rPr>
          <w:i/>
          <w:iCs/>
          <w:lang w:val="en-US"/>
        </w:rPr>
        <w:t>git add *</w:t>
      </w:r>
      <w:r w:rsidRPr="00A042E5">
        <w:rPr>
          <w:lang w:val="en-US"/>
        </w:rPr>
        <w:t xml:space="preserve">, </w:t>
      </w:r>
      <w:r w:rsidRPr="00A042E5">
        <w:t>щоб</w:t>
      </w:r>
      <w:r w:rsidRPr="00A042E5">
        <w:rPr>
          <w:lang w:val="en-US"/>
        </w:rPr>
        <w:t xml:space="preserve"> </w:t>
      </w:r>
      <w:r w:rsidRPr="00A042E5">
        <w:t>проіндексувати</w:t>
      </w:r>
      <w:r w:rsidRPr="00A042E5">
        <w:rPr>
          <w:lang w:val="en-US"/>
        </w:rPr>
        <w:t xml:space="preserve"> </w:t>
      </w:r>
      <w:r w:rsidRPr="00A042E5">
        <w:t>всі</w:t>
      </w:r>
      <w:r w:rsidRPr="00A042E5">
        <w:rPr>
          <w:lang w:val="en-US"/>
        </w:rPr>
        <w:t xml:space="preserve"> </w:t>
      </w:r>
      <w:r w:rsidRPr="00A042E5">
        <w:t>зміни</w:t>
      </w:r>
      <w:r w:rsidRPr="00A042E5">
        <w:rPr>
          <w:lang w:val="en-US"/>
        </w:rPr>
        <w:t xml:space="preserve"> </w:t>
      </w:r>
      <w:r w:rsidRPr="00A042E5">
        <w:t>одночасно</w:t>
      </w:r>
      <w:r w:rsidRPr="00A042E5">
        <w:rPr>
          <w:lang w:val="en-US"/>
        </w:rPr>
        <w:t xml:space="preserve">, </w:t>
      </w:r>
      <w:r w:rsidRPr="00A042E5">
        <w:t>та</w:t>
      </w:r>
      <w:r w:rsidRPr="00A042E5">
        <w:rPr>
          <w:lang w:val="en-US"/>
        </w:rPr>
        <w:t xml:space="preserve"> </w:t>
      </w:r>
      <w:r w:rsidRPr="00A042E5">
        <w:t>окремо</w:t>
      </w:r>
      <w:r w:rsidRPr="00A042E5">
        <w:rPr>
          <w:lang w:val="en-US"/>
        </w:rPr>
        <w:t xml:space="preserve"> </w:t>
      </w:r>
      <w:r w:rsidRPr="00A042E5">
        <w:t>виконаємо</w:t>
      </w:r>
      <w:r w:rsidRPr="00A042E5">
        <w:rPr>
          <w:lang w:val="en-US"/>
        </w:rPr>
        <w:t xml:space="preserve"> </w:t>
      </w:r>
      <w:r w:rsidRPr="00A042E5">
        <w:rPr>
          <w:i/>
          <w:iCs/>
          <w:lang w:val="en-US"/>
        </w:rPr>
        <w:t>git add index.html</w:t>
      </w:r>
      <w:r w:rsidRPr="00A042E5">
        <w:rPr>
          <w:lang w:val="en-US"/>
        </w:rPr>
        <w:t xml:space="preserve">, </w:t>
      </w:r>
      <w:r w:rsidRPr="00A042E5">
        <w:t>щоб</w:t>
      </w:r>
      <w:r w:rsidRPr="00A042E5">
        <w:rPr>
          <w:lang w:val="en-US"/>
        </w:rPr>
        <w:t xml:space="preserve"> </w:t>
      </w:r>
      <w:r w:rsidRPr="00A042E5">
        <w:t>підтвердити</w:t>
      </w:r>
      <w:r w:rsidRPr="00A042E5">
        <w:rPr>
          <w:lang w:val="en-US"/>
        </w:rPr>
        <w:t xml:space="preserve"> </w:t>
      </w:r>
      <w:r w:rsidRPr="00A042E5">
        <w:t>видалення</w:t>
      </w:r>
      <w:r w:rsidRPr="00A042E5">
        <w:rPr>
          <w:lang w:val="en-US"/>
        </w:rPr>
        <w:t xml:space="preserve"> </w:t>
      </w:r>
      <w:r w:rsidRPr="00A042E5">
        <w:t>попереднього</w:t>
      </w:r>
      <w:r w:rsidRPr="00A042E5">
        <w:rPr>
          <w:lang w:val="en-US"/>
        </w:rPr>
        <w:t xml:space="preserve"> </w:t>
      </w:r>
      <w:r w:rsidRPr="00A042E5">
        <w:t>файлу</w:t>
      </w:r>
      <w:r w:rsidRPr="00A042E5">
        <w:rPr>
          <w:lang w:val="en-US"/>
        </w:rPr>
        <w:t xml:space="preserve">. </w:t>
      </w:r>
      <w:r w:rsidRPr="00A042E5">
        <w:t>Виконавши</w:t>
      </w:r>
      <w:r w:rsidRPr="00A042E5">
        <w:rPr>
          <w:lang w:val="en-US"/>
        </w:rPr>
        <w:t xml:space="preserve"> </w:t>
      </w:r>
      <w:r w:rsidRPr="00A042E5">
        <w:rPr>
          <w:i/>
          <w:iCs/>
          <w:lang w:val="en-US"/>
        </w:rPr>
        <w:t>git status</w:t>
      </w:r>
      <w:r w:rsidRPr="00A042E5">
        <w:rPr>
          <w:lang w:val="en-US"/>
        </w:rPr>
        <w:t xml:space="preserve">, </w:t>
      </w:r>
      <w:r w:rsidRPr="00A042E5">
        <w:t>бачимо</w:t>
      </w:r>
      <w:r w:rsidRPr="00A042E5">
        <w:rPr>
          <w:lang w:val="en-US"/>
        </w:rPr>
        <w:t xml:space="preserve">, </w:t>
      </w:r>
      <w:r w:rsidRPr="00A042E5">
        <w:t>що</w:t>
      </w:r>
      <w:r w:rsidRPr="00A042E5">
        <w:rPr>
          <w:lang w:val="en-US"/>
        </w:rPr>
        <w:t xml:space="preserve"> git </w:t>
      </w:r>
      <w:r w:rsidRPr="00A042E5">
        <w:t>успішно</w:t>
      </w:r>
      <w:r w:rsidRPr="00A042E5">
        <w:rPr>
          <w:lang w:val="en-US"/>
        </w:rPr>
        <w:t xml:space="preserve"> </w:t>
      </w:r>
      <w:r w:rsidRPr="00A042E5">
        <w:t>розпізнав</w:t>
      </w:r>
      <w:r w:rsidRPr="00A042E5">
        <w:rPr>
          <w:lang w:val="en-US"/>
        </w:rPr>
        <w:t xml:space="preserve"> </w:t>
      </w:r>
      <w:r w:rsidRPr="00A042E5">
        <w:t>перейменування</w:t>
      </w:r>
      <w:r w:rsidRPr="00A042E5">
        <w:rPr>
          <w:lang w:val="en-US"/>
        </w:rPr>
        <w:t xml:space="preserve"> (renamed: index.html -&gt; index.txt). </w:t>
      </w:r>
      <w:r w:rsidRPr="00A042E5">
        <w:t xml:space="preserve">Закомітимо ці зміни командою </w:t>
      </w:r>
      <w:r w:rsidRPr="00A042E5">
        <w:rPr>
          <w:i/>
          <w:iCs/>
        </w:rPr>
        <w:t>git commit -m "New commit"</w:t>
      </w:r>
    </w:p>
    <w:p w14:paraId="71CA6128" w14:textId="77777777" w:rsidR="00A042E5" w:rsidRPr="00A042E5" w:rsidRDefault="00A042E5" w:rsidP="00E1118B">
      <w:pPr>
        <w:rPr>
          <w:lang w:val="uk-UA"/>
        </w:rPr>
      </w:pPr>
    </w:p>
    <w:p w14:paraId="621439FA" w14:textId="40AADACB" w:rsidR="00C061E8" w:rsidRDefault="00C061E8" w:rsidP="00E1118B">
      <w:pPr>
        <w:rPr>
          <w:lang w:val="en-US"/>
        </w:rPr>
      </w:pPr>
      <w:r w:rsidRPr="00C061E8">
        <w:rPr>
          <w:lang w:val="en-US"/>
        </w:rPr>
        <w:lastRenderedPageBreak/>
        <w:drawing>
          <wp:inline distT="0" distB="0" distL="0" distR="0" wp14:anchorId="75987496" wp14:editId="071E8EA9">
            <wp:extent cx="5944235" cy="3720465"/>
            <wp:effectExtent l="0" t="0" r="0" b="0"/>
            <wp:docPr id="857150018" name="Рисунок 1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50018" name="Рисунок 1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706E" w14:textId="77777777" w:rsidR="00C061E8" w:rsidRDefault="00C061E8" w:rsidP="00E1118B">
      <w:pPr>
        <w:rPr>
          <w:lang w:val="uk-UA"/>
        </w:rPr>
      </w:pPr>
    </w:p>
    <w:p w14:paraId="1388C537" w14:textId="0809AEC6" w:rsidR="00A042E5" w:rsidRPr="00A042E5" w:rsidRDefault="00A042E5" w:rsidP="00E1118B">
      <w:pPr>
        <w:rPr>
          <w:lang w:val="uk-UA"/>
        </w:rPr>
      </w:pPr>
      <w:r w:rsidRPr="00A042E5">
        <w:rPr>
          <w:lang w:val="uk-UA"/>
        </w:rPr>
        <w:t xml:space="preserve">Оновимо вікно графічної утиліти </w:t>
      </w:r>
      <w:r w:rsidRPr="00A042E5">
        <w:t>gitk</w:t>
      </w:r>
      <w:r w:rsidRPr="00A042E5">
        <w:rPr>
          <w:lang w:val="uk-UA"/>
        </w:rPr>
        <w:t>. Як бачимо, в дереві репозиторію відображаються всі послідовно створені нами коміти разом із повною історією змін файлів.</w:t>
      </w:r>
    </w:p>
    <w:p w14:paraId="35066510" w14:textId="365D5C12" w:rsidR="00C061E8" w:rsidRDefault="00C061E8" w:rsidP="00E1118B">
      <w:pPr>
        <w:rPr>
          <w:lang w:val="en-US"/>
        </w:rPr>
      </w:pPr>
      <w:r w:rsidRPr="00C061E8">
        <w:rPr>
          <w:lang w:val="en-US"/>
        </w:rPr>
        <w:lastRenderedPageBreak/>
        <w:drawing>
          <wp:inline distT="0" distB="0" distL="0" distR="0" wp14:anchorId="36A1EA38" wp14:editId="1AC300B4">
            <wp:extent cx="5300701" cy="8667813"/>
            <wp:effectExtent l="0" t="0" r="0" b="0"/>
            <wp:docPr id="136052446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2446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00701" cy="86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49A2" w14:textId="77777777" w:rsidR="00C061E8" w:rsidRDefault="00C061E8" w:rsidP="00E1118B">
      <w:pPr>
        <w:rPr>
          <w:lang w:val="en-US"/>
        </w:rPr>
      </w:pPr>
    </w:p>
    <w:p w14:paraId="7328C100" w14:textId="77777777" w:rsidR="00A042E5" w:rsidRPr="00A042E5" w:rsidRDefault="00A042E5" w:rsidP="00A042E5">
      <w:pPr>
        <w:rPr>
          <w:lang w:val="uk-UA"/>
        </w:rPr>
      </w:pPr>
      <w:r w:rsidRPr="00A042E5">
        <w:rPr>
          <w:lang w:val="uk-UA"/>
        </w:rPr>
        <w:t xml:space="preserve">Дослідимо команду перегляду історії git log та роботу її прапорців: </w:t>
      </w:r>
    </w:p>
    <w:p w14:paraId="7D81054C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lastRenderedPageBreak/>
        <w:t>git log</w:t>
      </w:r>
      <w:r w:rsidRPr="00A042E5">
        <w:rPr>
          <w:lang w:val="uk-UA"/>
        </w:rPr>
        <w:t xml:space="preserve"> — виводить повну історію з хеш-кодами, авторами, датами та коментарями; </w:t>
      </w:r>
    </w:p>
    <w:p w14:paraId="59B52ED1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t>git log --pretty=oneline</w:t>
      </w:r>
      <w:r w:rsidRPr="00A042E5">
        <w:rPr>
          <w:lang w:val="uk-UA"/>
        </w:rPr>
        <w:t xml:space="preserve"> — виводить кожен коміт компактно в один рядок; </w:t>
      </w:r>
    </w:p>
    <w:p w14:paraId="16D1EBA8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t>--max-count=3</w:t>
      </w:r>
      <w:r w:rsidRPr="00A042E5">
        <w:rPr>
          <w:lang w:val="uk-UA"/>
        </w:rPr>
        <w:t xml:space="preserve"> — обмежує кількість виведених комітів до трьох останніх; </w:t>
      </w:r>
    </w:p>
    <w:p w14:paraId="0E4A5CCF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t>--all</w:t>
      </w:r>
      <w:r w:rsidRPr="00A042E5">
        <w:rPr>
          <w:lang w:val="uk-UA"/>
        </w:rPr>
        <w:t xml:space="preserve"> — виводить абсолютно всі коміти; </w:t>
      </w:r>
    </w:p>
    <w:p w14:paraId="55D71D55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t>--author="TestUser</w:t>
      </w:r>
      <w:r w:rsidRPr="00A042E5">
        <w:rPr>
          <w:lang w:val="uk-UA"/>
        </w:rPr>
        <w:t xml:space="preserve">" — фільтрує коміти за вказаним автором; </w:t>
      </w:r>
    </w:p>
    <w:p w14:paraId="388D1F32" w14:textId="77777777" w:rsidR="00A042E5" w:rsidRPr="00A042E5" w:rsidRDefault="00A042E5" w:rsidP="00A042E5">
      <w:pPr>
        <w:numPr>
          <w:ilvl w:val="0"/>
          <w:numId w:val="31"/>
        </w:numPr>
        <w:rPr>
          <w:lang w:val="uk-UA"/>
        </w:rPr>
      </w:pPr>
      <w:r w:rsidRPr="00A042E5">
        <w:rPr>
          <w:i/>
          <w:iCs/>
          <w:lang w:val="uk-UA"/>
        </w:rPr>
        <w:t>--pretty=format:...</w:t>
      </w:r>
      <w:r w:rsidRPr="00A042E5">
        <w:rPr>
          <w:lang w:val="uk-UA"/>
        </w:rPr>
        <w:t xml:space="preserve"> — задає власний гнучкий формат виводу даних, а параметр --</w:t>
      </w:r>
      <w:r w:rsidRPr="00A042E5">
        <w:rPr>
          <w:i/>
          <w:iCs/>
          <w:lang w:val="uk-UA"/>
        </w:rPr>
        <w:t>date=short</w:t>
      </w:r>
      <w:r w:rsidRPr="00A042E5">
        <w:rPr>
          <w:lang w:val="uk-UA"/>
        </w:rPr>
        <w:t xml:space="preserve"> змінює формат представлення дати на короткий.</w:t>
      </w:r>
    </w:p>
    <w:p w14:paraId="18F2886C" w14:textId="77777777" w:rsidR="00A042E5" w:rsidRPr="00A042E5" w:rsidRDefault="00A042E5" w:rsidP="00A042E5">
      <w:pPr>
        <w:rPr>
          <w:lang w:val="uk-UA"/>
        </w:rPr>
      </w:pPr>
    </w:p>
    <w:p w14:paraId="6DB944D5" w14:textId="77777777" w:rsidR="00C061E8" w:rsidRPr="00A042E5" w:rsidRDefault="00C061E8" w:rsidP="00E1118B">
      <w:pPr>
        <w:rPr>
          <w:lang w:val="uk-UA"/>
        </w:rPr>
      </w:pPr>
    </w:p>
    <w:p w14:paraId="55601C26" w14:textId="3C8CCFE1" w:rsidR="00C061E8" w:rsidRDefault="00931BB2" w:rsidP="00E1118B">
      <w:pPr>
        <w:rPr>
          <w:lang w:val="en-US"/>
        </w:rPr>
      </w:pPr>
      <w:r w:rsidRPr="00931BB2">
        <w:rPr>
          <w:lang w:val="en-US"/>
        </w:rPr>
        <w:drawing>
          <wp:inline distT="0" distB="0" distL="0" distR="0" wp14:anchorId="010FB260" wp14:editId="30ECA5A6">
            <wp:extent cx="5419765" cy="5429290"/>
            <wp:effectExtent l="0" t="0" r="9525" b="0"/>
            <wp:docPr id="81986516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516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19765" cy="54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69F" w14:textId="77777777" w:rsidR="00C061E8" w:rsidRDefault="00C061E8" w:rsidP="00E1118B">
      <w:pPr>
        <w:rPr>
          <w:lang w:val="en-US"/>
        </w:rPr>
      </w:pPr>
    </w:p>
    <w:p w14:paraId="343EFCA3" w14:textId="37967DA3" w:rsidR="00C061E8" w:rsidRPr="00A042E5" w:rsidRDefault="00A042E5" w:rsidP="00E1118B">
      <w:r w:rsidRPr="00A042E5">
        <w:t xml:space="preserve">Для переходу до попереднього коміту використаємо команду </w:t>
      </w:r>
      <w:r w:rsidRPr="00A042E5">
        <w:rPr>
          <w:i/>
          <w:iCs/>
        </w:rPr>
        <w:t>git checkout</w:t>
      </w:r>
      <w:r w:rsidRPr="00A042E5">
        <w:t xml:space="preserve">. Спочатку виведемо список останніх комітів командою </w:t>
      </w:r>
      <w:r w:rsidRPr="00A042E5">
        <w:rPr>
          <w:i/>
          <w:iCs/>
        </w:rPr>
        <w:t>git log --pretty=format:....</w:t>
      </w:r>
      <w:r w:rsidRPr="00A042E5">
        <w:t xml:space="preserve"> Перейдемо на коміт "New file" за його хешем 7a60bc6 командою </w:t>
      </w:r>
      <w:r w:rsidRPr="00A042E5">
        <w:rPr>
          <w:i/>
          <w:iCs/>
        </w:rPr>
        <w:t>git checkout 7a60bc6</w:t>
      </w:r>
      <w:r w:rsidRPr="00A042E5">
        <w:t xml:space="preserve">. Як бачимо, ми переключилися на стан </w:t>
      </w:r>
      <w:r w:rsidRPr="00A042E5">
        <w:rPr>
          <w:i/>
          <w:iCs/>
        </w:rPr>
        <w:t>detached HEAD</w:t>
      </w:r>
      <w:r w:rsidRPr="00A042E5">
        <w:t xml:space="preserve">. Перевіримо вміст робочої папки командою </w:t>
      </w:r>
      <w:r w:rsidRPr="00A042E5">
        <w:rPr>
          <w:i/>
          <w:iCs/>
        </w:rPr>
        <w:t>ls</w:t>
      </w:r>
      <w:r w:rsidRPr="00A042E5">
        <w:t xml:space="preserve"> — у цьому коміті присутні файли index.html та test.txt. Потім перейдемо ще далі назад — на коміт "Test status" за хешем 9cbe559 (</w:t>
      </w:r>
      <w:r w:rsidRPr="00A042E5">
        <w:rPr>
          <w:i/>
          <w:iCs/>
        </w:rPr>
        <w:t>git checkout 9cbe559</w:t>
      </w:r>
      <w:r w:rsidRPr="00A042E5">
        <w:t xml:space="preserve">). Перевіривши вміст командою </w:t>
      </w:r>
      <w:r w:rsidRPr="00A042E5">
        <w:rPr>
          <w:i/>
          <w:iCs/>
        </w:rPr>
        <w:t>ls</w:t>
      </w:r>
      <w:r w:rsidRPr="00A042E5">
        <w:t>, бачимо лише файл test.txt, оскільки на цьому етапі файл index ще не існував.</w:t>
      </w:r>
    </w:p>
    <w:p w14:paraId="49D6B513" w14:textId="77777777" w:rsidR="00931BB2" w:rsidRPr="00A042E5" w:rsidRDefault="00931BB2" w:rsidP="00E1118B"/>
    <w:p w14:paraId="4AE30FA7" w14:textId="62639AA0" w:rsidR="00931BB2" w:rsidRDefault="00931BB2" w:rsidP="00E1118B">
      <w:pPr>
        <w:rPr>
          <w:lang w:val="en-US"/>
        </w:rPr>
      </w:pPr>
      <w:r w:rsidRPr="00931BB2">
        <w:rPr>
          <w:lang w:val="en-US"/>
        </w:rPr>
        <w:lastRenderedPageBreak/>
        <w:drawing>
          <wp:inline distT="0" distB="0" distL="0" distR="0" wp14:anchorId="222FCD62" wp14:editId="19AF5CA9">
            <wp:extent cx="5944235" cy="1424940"/>
            <wp:effectExtent l="0" t="0" r="0" b="3810"/>
            <wp:docPr id="761131592" name="Рисунок 1" descr="Зображення, що містить знімок екрана, текст, ряд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31592" name="Рисунок 1" descr="Зображення, що містить знімок екрана, текст, ряд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290A" w14:textId="77777777" w:rsidR="00C061E8" w:rsidRDefault="00C061E8" w:rsidP="00E1118B">
      <w:pPr>
        <w:rPr>
          <w:lang w:val="en-US"/>
        </w:rPr>
      </w:pPr>
    </w:p>
    <w:p w14:paraId="6321A61D" w14:textId="15D91612" w:rsidR="00C061E8" w:rsidRDefault="00A042E5" w:rsidP="00E1118B">
      <w:pPr>
        <w:rPr>
          <w:lang w:val="uk-UA"/>
        </w:rPr>
      </w:pPr>
      <w:r w:rsidRPr="00A042E5">
        <w:t>Переглянемо стан репозиторію в графічному редакторі gitk. Як бачимо, відображення історії скоротилося відповідно до активного положення коміту "Test status".</w:t>
      </w:r>
    </w:p>
    <w:p w14:paraId="4EDA8F52" w14:textId="77777777" w:rsidR="00A042E5" w:rsidRPr="00A042E5" w:rsidRDefault="00A042E5" w:rsidP="00E1118B">
      <w:pPr>
        <w:rPr>
          <w:lang w:val="uk-UA"/>
        </w:rPr>
      </w:pPr>
    </w:p>
    <w:p w14:paraId="64EA8ABF" w14:textId="3ACC070D" w:rsidR="00931BB2" w:rsidRDefault="00931BB2" w:rsidP="00E1118B">
      <w:pPr>
        <w:rPr>
          <w:lang w:val="uk-UA"/>
        </w:rPr>
      </w:pPr>
      <w:r w:rsidRPr="00931BB2">
        <w:rPr>
          <w:lang w:val="en-US"/>
        </w:rPr>
        <w:drawing>
          <wp:inline distT="0" distB="0" distL="0" distR="0" wp14:anchorId="4037486D" wp14:editId="07CFF61D">
            <wp:extent cx="5944235" cy="1268095"/>
            <wp:effectExtent l="0" t="0" r="0" b="8255"/>
            <wp:docPr id="170934547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547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9B95" w14:textId="77777777" w:rsidR="00A042E5" w:rsidRDefault="00A042E5" w:rsidP="00E1118B">
      <w:pPr>
        <w:rPr>
          <w:lang w:val="uk-UA"/>
        </w:rPr>
      </w:pPr>
    </w:p>
    <w:p w14:paraId="25424F75" w14:textId="3131CC4E" w:rsidR="00A042E5" w:rsidRDefault="00A042E5" w:rsidP="00E1118B">
      <w:pPr>
        <w:rPr>
          <w:lang w:val="uk-UA"/>
        </w:rPr>
      </w:pPr>
      <w:r w:rsidRPr="00A042E5">
        <w:t xml:space="preserve">Повернемося до останнього актуального стану репозиторію, перейшовши назад на основну гілку main командою </w:t>
      </w:r>
      <w:r w:rsidRPr="00A042E5">
        <w:rPr>
          <w:i/>
          <w:iCs/>
        </w:rPr>
        <w:t>git checkout main</w:t>
      </w:r>
      <w:r w:rsidRPr="00A042E5">
        <w:t xml:space="preserve">. Перевіримо файли проекту командою </w:t>
      </w:r>
      <w:r w:rsidRPr="00A042E5">
        <w:rPr>
          <w:i/>
          <w:iCs/>
        </w:rPr>
        <w:t>ls</w:t>
      </w:r>
      <w:r w:rsidRPr="00A042E5">
        <w:t xml:space="preserve"> — усі раніше збережені файли (index.txt та test.txt) знову на своїх місцях.</w:t>
      </w:r>
    </w:p>
    <w:p w14:paraId="1A3E6EBE" w14:textId="77777777" w:rsidR="00A042E5" w:rsidRPr="00A042E5" w:rsidRDefault="00A042E5" w:rsidP="00E1118B">
      <w:pPr>
        <w:rPr>
          <w:lang w:val="uk-UA"/>
        </w:rPr>
      </w:pPr>
    </w:p>
    <w:p w14:paraId="4A4C2FD9" w14:textId="67D46382" w:rsidR="00A042E5" w:rsidRPr="00A042E5" w:rsidRDefault="00931BB2" w:rsidP="00E1118B">
      <w:pPr>
        <w:rPr>
          <w:lang w:val="uk-UA"/>
        </w:rPr>
      </w:pPr>
      <w:r w:rsidRPr="00931BB2">
        <w:rPr>
          <w:lang w:val="en-US"/>
        </w:rPr>
        <w:drawing>
          <wp:inline distT="0" distB="0" distL="0" distR="0" wp14:anchorId="4015244C" wp14:editId="5397C0EA">
            <wp:extent cx="4900648" cy="885831"/>
            <wp:effectExtent l="0" t="0" r="0" b="0"/>
            <wp:docPr id="188385357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357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00648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02D4" w14:textId="77777777" w:rsidR="00931BB2" w:rsidRDefault="00931BB2" w:rsidP="00E1118B">
      <w:pPr>
        <w:rPr>
          <w:lang w:val="uk-UA"/>
        </w:rPr>
      </w:pPr>
    </w:p>
    <w:p w14:paraId="228563FA" w14:textId="0B5D7000" w:rsidR="00A042E5" w:rsidRPr="00A042E5" w:rsidRDefault="00A042E5" w:rsidP="00E1118B">
      <w:pPr>
        <w:rPr>
          <w:lang w:val="uk-UA"/>
        </w:rPr>
      </w:pPr>
      <w:r w:rsidRPr="00A042E5">
        <w:t xml:space="preserve">Переглянемо наявні файли репозиторію перед демонстрацією команди скасування індексації. Як бачимо за допомогою команди </w:t>
      </w:r>
      <w:r w:rsidRPr="00A042E5">
        <w:rPr>
          <w:i/>
          <w:iCs/>
        </w:rPr>
        <w:t>ls</w:t>
      </w:r>
      <w:r w:rsidRPr="00A042E5">
        <w:t>, у директорії знаходяться файли index.txt та test.txt.</w:t>
      </w:r>
    </w:p>
    <w:p w14:paraId="3A6FA9A9" w14:textId="77777777" w:rsidR="00931BB2" w:rsidRPr="00A042E5" w:rsidRDefault="00931BB2" w:rsidP="00E1118B"/>
    <w:p w14:paraId="08809717" w14:textId="06E083A6" w:rsidR="00931BB2" w:rsidRDefault="00DF1EDF" w:rsidP="00E1118B">
      <w:pPr>
        <w:rPr>
          <w:lang w:val="en-US"/>
        </w:rPr>
      </w:pPr>
      <w:r w:rsidRPr="00DF1EDF">
        <w:rPr>
          <w:lang w:val="en-US"/>
        </w:rPr>
        <w:drawing>
          <wp:inline distT="0" distB="0" distL="0" distR="0" wp14:anchorId="6E271E57" wp14:editId="0E286C58">
            <wp:extent cx="5944235" cy="2293620"/>
            <wp:effectExtent l="0" t="0" r="0" b="0"/>
            <wp:docPr id="5518118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18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3857" w14:textId="77777777" w:rsidR="00931BB2" w:rsidRDefault="00931BB2" w:rsidP="00E1118B">
      <w:pPr>
        <w:rPr>
          <w:lang w:val="en-US"/>
        </w:rPr>
      </w:pPr>
    </w:p>
    <w:p w14:paraId="7B718CF9" w14:textId="0AFBE69A" w:rsidR="00931BB2" w:rsidRDefault="00A042E5" w:rsidP="00E1118B">
      <w:pPr>
        <w:rPr>
          <w:lang w:val="en-US"/>
        </w:rPr>
      </w:pPr>
      <w:r w:rsidRPr="00A042E5">
        <w:t>Відкриємо</w:t>
      </w:r>
      <w:r w:rsidRPr="00A042E5">
        <w:rPr>
          <w:lang w:val="en-US"/>
        </w:rPr>
        <w:t xml:space="preserve"> </w:t>
      </w:r>
      <w:r w:rsidRPr="00A042E5">
        <w:t>файл</w:t>
      </w:r>
      <w:r w:rsidRPr="00A042E5">
        <w:rPr>
          <w:lang w:val="en-US"/>
        </w:rPr>
        <w:t xml:space="preserve"> test.txt </w:t>
      </w:r>
      <w:r w:rsidRPr="00A042E5">
        <w:t>у</w:t>
      </w:r>
      <w:r w:rsidRPr="00A042E5">
        <w:rPr>
          <w:lang w:val="en-US"/>
        </w:rPr>
        <w:t xml:space="preserve"> </w:t>
      </w:r>
      <w:r w:rsidRPr="00A042E5">
        <w:t>текстовому</w:t>
      </w:r>
      <w:r w:rsidRPr="00A042E5">
        <w:rPr>
          <w:lang w:val="en-US"/>
        </w:rPr>
        <w:t xml:space="preserve"> </w:t>
      </w:r>
      <w:r w:rsidRPr="00A042E5">
        <w:t>редакторі</w:t>
      </w:r>
      <w:r w:rsidRPr="00A042E5">
        <w:rPr>
          <w:lang w:val="en-US"/>
        </w:rPr>
        <w:t xml:space="preserve"> </w:t>
      </w:r>
      <w:r w:rsidRPr="00A042E5">
        <w:t>та</w:t>
      </w:r>
      <w:r w:rsidRPr="00A042E5">
        <w:rPr>
          <w:lang w:val="en-US"/>
        </w:rPr>
        <w:t xml:space="preserve"> </w:t>
      </w:r>
      <w:r w:rsidRPr="00A042E5">
        <w:t>внесемо</w:t>
      </w:r>
      <w:r w:rsidRPr="00A042E5">
        <w:rPr>
          <w:lang w:val="en-US"/>
        </w:rPr>
        <w:t xml:space="preserve"> </w:t>
      </w:r>
      <w:r w:rsidRPr="00A042E5">
        <w:t>зміни</w:t>
      </w:r>
      <w:r w:rsidRPr="00A042E5">
        <w:rPr>
          <w:lang w:val="en-US"/>
        </w:rPr>
        <w:t xml:space="preserve">, </w:t>
      </w:r>
      <w:r w:rsidRPr="00A042E5">
        <w:t>дописавши</w:t>
      </w:r>
      <w:r w:rsidRPr="00A042E5">
        <w:rPr>
          <w:lang w:val="en-US"/>
        </w:rPr>
        <w:t xml:space="preserve"> </w:t>
      </w:r>
      <w:r w:rsidRPr="00A042E5">
        <w:t>рядок</w:t>
      </w:r>
      <w:r w:rsidRPr="00A042E5">
        <w:rPr>
          <w:lang w:val="en-US"/>
        </w:rPr>
        <w:t xml:space="preserve">: "Change for reset test". </w:t>
      </w:r>
      <w:r w:rsidRPr="00A042E5">
        <w:t>Збережемо зміни у файлі.</w:t>
      </w:r>
    </w:p>
    <w:p w14:paraId="2E37EA66" w14:textId="631670D3" w:rsidR="00DF1EDF" w:rsidRDefault="00DF1EDF" w:rsidP="00E1118B">
      <w:pPr>
        <w:rPr>
          <w:lang w:val="en-US"/>
        </w:rPr>
      </w:pPr>
      <w:r w:rsidRPr="00DF1EDF">
        <w:rPr>
          <w:lang w:val="en-US"/>
        </w:rPr>
        <w:lastRenderedPageBreak/>
        <w:drawing>
          <wp:inline distT="0" distB="0" distL="0" distR="0" wp14:anchorId="6EF33647" wp14:editId="664279D5">
            <wp:extent cx="4910173" cy="2867046"/>
            <wp:effectExtent l="0" t="0" r="5080" b="0"/>
            <wp:docPr id="62285731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731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0173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31B1" w14:textId="77777777" w:rsidR="00DF1EDF" w:rsidRDefault="00DF1EDF" w:rsidP="00E1118B">
      <w:pPr>
        <w:rPr>
          <w:lang w:val="uk-UA"/>
        </w:rPr>
      </w:pPr>
    </w:p>
    <w:p w14:paraId="7DD7D230" w14:textId="56EEF752" w:rsidR="00A042E5" w:rsidRPr="00A042E5" w:rsidRDefault="00A042E5" w:rsidP="00E1118B">
      <w:pPr>
        <w:rPr>
          <w:lang w:val="uk-UA"/>
        </w:rPr>
      </w:pPr>
      <w:r w:rsidRPr="00A042E5">
        <w:t xml:space="preserve">Виконаємо перевірку стану командою </w:t>
      </w:r>
      <w:r w:rsidRPr="00A042E5">
        <w:rPr>
          <w:i/>
          <w:iCs/>
        </w:rPr>
        <w:t>git status</w:t>
      </w:r>
      <w:r w:rsidRPr="00A042E5">
        <w:t xml:space="preserve">. Бачимо змінений неіндексований файл modified: test.txt. Додамо його на коміт кандидат командою </w:t>
      </w:r>
      <w:r w:rsidRPr="00A042E5">
        <w:rPr>
          <w:i/>
          <w:iCs/>
        </w:rPr>
        <w:t>git add test.txt</w:t>
      </w:r>
      <w:r w:rsidRPr="00A042E5">
        <w:t xml:space="preserve"> та знову перевіримо статус. Як видно, файл успішно проіндексовано і він готовий до коміту.</w:t>
      </w:r>
    </w:p>
    <w:p w14:paraId="28D300F0" w14:textId="77777777" w:rsidR="00931BB2" w:rsidRPr="00A042E5" w:rsidRDefault="00931BB2" w:rsidP="00E1118B">
      <w:pPr>
        <w:rPr>
          <w:lang w:val="uk-UA"/>
        </w:rPr>
      </w:pPr>
    </w:p>
    <w:p w14:paraId="0ECB731B" w14:textId="7060B2DC" w:rsidR="00931BB2" w:rsidRDefault="00DF1EDF" w:rsidP="00E1118B">
      <w:pPr>
        <w:rPr>
          <w:lang w:val="en-US"/>
        </w:rPr>
      </w:pPr>
      <w:r w:rsidRPr="00DF1EDF">
        <w:rPr>
          <w:lang w:val="en-US"/>
        </w:rPr>
        <w:drawing>
          <wp:inline distT="0" distB="0" distL="0" distR="0" wp14:anchorId="48BA929D" wp14:editId="1E9F7D66">
            <wp:extent cx="5944235" cy="1408430"/>
            <wp:effectExtent l="0" t="0" r="0" b="1270"/>
            <wp:docPr id="20108891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91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5965" w14:textId="77777777" w:rsidR="00A042E5" w:rsidRPr="00A042E5" w:rsidRDefault="00A042E5" w:rsidP="00A042E5">
      <w:pPr>
        <w:rPr>
          <w:lang w:val="en-US"/>
        </w:rPr>
      </w:pPr>
    </w:p>
    <w:p w14:paraId="6510D2C6" w14:textId="0CCBEBD5" w:rsidR="00A042E5" w:rsidRDefault="00A042E5" w:rsidP="00A042E5">
      <w:pPr>
        <w:rPr>
          <w:lang w:val="en-US"/>
        </w:rPr>
      </w:pPr>
      <w:r w:rsidRPr="00A042E5">
        <w:t>Відкриємо</w:t>
      </w:r>
      <w:r w:rsidRPr="00A042E5">
        <w:rPr>
          <w:lang w:val="en-US"/>
        </w:rPr>
        <w:t xml:space="preserve"> </w:t>
      </w:r>
      <w:r w:rsidRPr="00A042E5">
        <w:t>інший</w:t>
      </w:r>
      <w:r w:rsidRPr="00A042E5">
        <w:rPr>
          <w:lang w:val="en-US"/>
        </w:rPr>
        <w:t xml:space="preserve"> </w:t>
      </w:r>
      <w:r w:rsidRPr="00A042E5">
        <w:t>файл</w:t>
      </w:r>
      <w:r w:rsidRPr="00A042E5">
        <w:rPr>
          <w:lang w:val="en-US"/>
        </w:rPr>
        <w:t xml:space="preserve"> </w:t>
      </w:r>
      <w:r w:rsidRPr="00A042E5">
        <w:t>проекту</w:t>
      </w:r>
      <w:r w:rsidRPr="00A042E5">
        <w:rPr>
          <w:lang w:val="en-US"/>
        </w:rPr>
        <w:t xml:space="preserve"> index.txt </w:t>
      </w:r>
      <w:r w:rsidRPr="00A042E5">
        <w:t>та</w:t>
      </w:r>
      <w:r w:rsidRPr="00A042E5">
        <w:rPr>
          <w:lang w:val="en-US"/>
        </w:rPr>
        <w:t xml:space="preserve"> </w:t>
      </w:r>
      <w:r w:rsidRPr="00A042E5">
        <w:t>внесемо</w:t>
      </w:r>
      <w:r w:rsidRPr="00A042E5">
        <w:rPr>
          <w:lang w:val="en-US"/>
        </w:rPr>
        <w:t xml:space="preserve"> </w:t>
      </w:r>
      <w:r w:rsidRPr="00A042E5">
        <w:t>в</w:t>
      </w:r>
      <w:r w:rsidRPr="00A042E5">
        <w:rPr>
          <w:lang w:val="en-US"/>
        </w:rPr>
        <w:t xml:space="preserve"> </w:t>
      </w:r>
      <w:r w:rsidRPr="00A042E5">
        <w:t>нього</w:t>
      </w:r>
      <w:r w:rsidRPr="00A042E5">
        <w:rPr>
          <w:lang w:val="en-US"/>
        </w:rPr>
        <w:t xml:space="preserve"> </w:t>
      </w:r>
      <w:r w:rsidRPr="00A042E5">
        <w:t>зміни</w:t>
      </w:r>
      <w:r w:rsidRPr="00A042E5">
        <w:rPr>
          <w:lang w:val="en-US"/>
        </w:rPr>
        <w:t xml:space="preserve">, </w:t>
      </w:r>
      <w:r w:rsidRPr="00A042E5">
        <w:t>дописавши</w:t>
      </w:r>
      <w:r w:rsidRPr="00A042E5">
        <w:rPr>
          <w:lang w:val="en-US"/>
        </w:rPr>
        <w:t xml:space="preserve"> </w:t>
      </w:r>
      <w:r w:rsidRPr="00A042E5">
        <w:t>рядок</w:t>
      </w:r>
      <w:r w:rsidRPr="00A042E5">
        <w:rPr>
          <w:lang w:val="en-US"/>
        </w:rPr>
        <w:t xml:space="preserve"> "change in index". </w:t>
      </w:r>
      <w:r w:rsidRPr="00A042E5">
        <w:t>Збережемо файл.</w:t>
      </w:r>
    </w:p>
    <w:p w14:paraId="3D2943C6" w14:textId="77777777" w:rsidR="00A042E5" w:rsidRPr="00A042E5" w:rsidRDefault="00A042E5" w:rsidP="00A042E5">
      <w:pPr>
        <w:rPr>
          <w:lang w:val="en-US"/>
        </w:rPr>
      </w:pPr>
    </w:p>
    <w:p w14:paraId="563158C1" w14:textId="2843251D" w:rsidR="00DF1EDF" w:rsidRDefault="00DF1EDF" w:rsidP="00E1118B">
      <w:pPr>
        <w:rPr>
          <w:lang w:val="en-US"/>
        </w:rPr>
      </w:pPr>
      <w:r w:rsidRPr="00DF1EDF">
        <w:rPr>
          <w:lang w:val="en-US"/>
        </w:rPr>
        <w:lastRenderedPageBreak/>
        <w:drawing>
          <wp:inline distT="0" distB="0" distL="0" distR="0" wp14:anchorId="32F39CC8" wp14:editId="2C19EF08">
            <wp:extent cx="5944235" cy="6026785"/>
            <wp:effectExtent l="0" t="0" r="0" b="0"/>
            <wp:docPr id="136862579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579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E3FF" w14:textId="77777777" w:rsidR="00DF1EDF" w:rsidRDefault="00DF1EDF" w:rsidP="00E1118B">
      <w:pPr>
        <w:rPr>
          <w:lang w:val="uk-UA"/>
        </w:rPr>
      </w:pPr>
    </w:p>
    <w:p w14:paraId="10022673" w14:textId="53F7F5CA" w:rsidR="00A042E5" w:rsidRPr="00A042E5" w:rsidRDefault="00A042E5" w:rsidP="00E1118B">
      <w:pPr>
        <w:rPr>
          <w:lang w:val="uk-UA"/>
        </w:rPr>
      </w:pPr>
      <w:r w:rsidRPr="00A042E5">
        <w:rPr>
          <w:lang w:val="uk-UA"/>
        </w:rPr>
        <w:t xml:space="preserve">Проіндексуємо зміни у файлі </w:t>
      </w:r>
      <w:r w:rsidRPr="00A042E5">
        <w:t>index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 xml:space="preserve"> командою </w:t>
      </w:r>
      <w:r w:rsidRPr="00A042E5">
        <w:rPr>
          <w:i/>
          <w:iCs/>
        </w:rPr>
        <w:t>git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add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index</w:t>
      </w:r>
      <w:r w:rsidRPr="00A042E5">
        <w:rPr>
          <w:i/>
          <w:iCs/>
          <w:lang w:val="uk-UA"/>
        </w:rPr>
        <w:t>.</w:t>
      </w:r>
      <w:r w:rsidRPr="00A042E5">
        <w:rPr>
          <w:i/>
          <w:iCs/>
        </w:rPr>
        <w:t>txt</w:t>
      </w:r>
      <w:r w:rsidRPr="00A042E5">
        <w:rPr>
          <w:lang w:val="uk-UA"/>
        </w:rPr>
        <w:t xml:space="preserve">. Тепер обидва змінені файли перебувають у стані готовності до коміту. Щоб скасувати помилкову індексацію файлу </w:t>
      </w:r>
      <w:r w:rsidRPr="00A042E5">
        <w:t>test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 xml:space="preserve">, виконаємо команду </w:t>
      </w:r>
      <w:r w:rsidRPr="00A042E5">
        <w:rPr>
          <w:i/>
          <w:iCs/>
        </w:rPr>
        <w:t>git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reset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HEAD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test</w:t>
      </w:r>
      <w:r w:rsidRPr="00A042E5">
        <w:rPr>
          <w:i/>
          <w:iCs/>
          <w:lang w:val="uk-UA"/>
        </w:rPr>
        <w:t>.</w:t>
      </w:r>
      <w:r w:rsidRPr="00A042E5">
        <w:rPr>
          <w:i/>
          <w:iCs/>
        </w:rPr>
        <w:t>txt</w:t>
      </w:r>
      <w:r w:rsidRPr="00A042E5">
        <w:rPr>
          <w:lang w:val="uk-UA"/>
        </w:rPr>
        <w:t xml:space="preserve">. Як бачимо, індексацію скасовано. Щоб повністю скасувати незбережені зміни у </w:t>
      </w:r>
      <w:r w:rsidRPr="00A042E5">
        <w:t>test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 xml:space="preserve"> і повернути його до закоміченого стану, виконаємо </w:t>
      </w:r>
      <w:r w:rsidRPr="00A042E5">
        <w:rPr>
          <w:i/>
          <w:iCs/>
        </w:rPr>
        <w:t>git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checkout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test</w:t>
      </w:r>
      <w:r w:rsidRPr="00A042E5">
        <w:rPr>
          <w:i/>
          <w:iCs/>
          <w:lang w:val="uk-UA"/>
        </w:rPr>
        <w:t>.</w:t>
      </w:r>
      <w:r w:rsidRPr="00A042E5">
        <w:rPr>
          <w:i/>
          <w:iCs/>
        </w:rPr>
        <w:t>txt</w:t>
      </w:r>
      <w:r w:rsidRPr="00A042E5">
        <w:rPr>
          <w:lang w:val="uk-UA"/>
        </w:rPr>
        <w:t xml:space="preserve">. Перевіривши </w:t>
      </w:r>
      <w:r w:rsidRPr="00A042E5">
        <w:rPr>
          <w:i/>
          <w:iCs/>
        </w:rPr>
        <w:t>git</w:t>
      </w:r>
      <w:r w:rsidRPr="00A042E5">
        <w:rPr>
          <w:i/>
          <w:iCs/>
          <w:lang w:val="uk-UA"/>
        </w:rPr>
        <w:t xml:space="preserve"> </w:t>
      </w:r>
      <w:r w:rsidRPr="00A042E5">
        <w:rPr>
          <w:i/>
          <w:iCs/>
        </w:rPr>
        <w:t>status</w:t>
      </w:r>
      <w:r w:rsidRPr="00A042E5">
        <w:rPr>
          <w:lang w:val="uk-UA"/>
        </w:rPr>
        <w:t xml:space="preserve">, бачимо, що </w:t>
      </w:r>
      <w:r w:rsidRPr="00A042E5">
        <w:t>test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 xml:space="preserve"> повернувся до початкового стану, а на коміт залишився тільки </w:t>
      </w:r>
      <w:r w:rsidRPr="00A042E5">
        <w:t>index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>.</w:t>
      </w:r>
    </w:p>
    <w:p w14:paraId="3C10CF15" w14:textId="77777777" w:rsidR="00DF1EDF" w:rsidRPr="00A042E5" w:rsidRDefault="00DF1EDF" w:rsidP="00E1118B">
      <w:pPr>
        <w:rPr>
          <w:lang w:val="uk-UA"/>
        </w:rPr>
      </w:pPr>
    </w:p>
    <w:p w14:paraId="5246DD58" w14:textId="74FBBCC6" w:rsidR="00DF1EDF" w:rsidRDefault="00DF1EDF" w:rsidP="00E1118B">
      <w:pPr>
        <w:rPr>
          <w:lang w:val="en-US"/>
        </w:rPr>
      </w:pPr>
      <w:r w:rsidRPr="00DF1EDF">
        <w:rPr>
          <w:lang w:val="en-US"/>
        </w:rPr>
        <w:lastRenderedPageBreak/>
        <w:drawing>
          <wp:inline distT="0" distB="0" distL="0" distR="0" wp14:anchorId="7885DF54" wp14:editId="03CB72A8">
            <wp:extent cx="5944235" cy="1991995"/>
            <wp:effectExtent l="0" t="0" r="0" b="8255"/>
            <wp:docPr id="65925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550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1E49" w14:textId="77777777" w:rsidR="00DF1EDF" w:rsidRDefault="00DF1EDF" w:rsidP="00E1118B">
      <w:pPr>
        <w:rPr>
          <w:lang w:val="uk-UA"/>
        </w:rPr>
      </w:pPr>
    </w:p>
    <w:p w14:paraId="6AC6BB0D" w14:textId="5F3FD4F5" w:rsidR="00A042E5" w:rsidRDefault="00A042E5" w:rsidP="00E1118B">
      <w:pPr>
        <w:rPr>
          <w:lang w:val="uk-UA"/>
        </w:rPr>
      </w:pPr>
      <w:r w:rsidRPr="00A042E5">
        <w:rPr>
          <w:lang w:val="uk-UA"/>
        </w:rPr>
        <w:t xml:space="preserve">Відкриємо файл </w:t>
      </w:r>
      <w:r w:rsidRPr="00A042E5">
        <w:t>index</w:t>
      </w:r>
      <w:r w:rsidRPr="00A042E5">
        <w:rPr>
          <w:lang w:val="uk-UA"/>
        </w:rPr>
        <w:t>.</w:t>
      </w:r>
      <w:r w:rsidRPr="00A042E5">
        <w:t>txt</w:t>
      </w:r>
      <w:r w:rsidRPr="00A042E5">
        <w:rPr>
          <w:lang w:val="uk-UA"/>
        </w:rPr>
        <w:t xml:space="preserve"> у текстовому редакторі та допишемо рядок "</w:t>
      </w:r>
      <w:r w:rsidRPr="00A042E5">
        <w:t>bad</w:t>
      </w:r>
      <w:r w:rsidRPr="00A042E5">
        <w:rPr>
          <w:lang w:val="uk-UA"/>
        </w:rPr>
        <w:t xml:space="preserve"> </w:t>
      </w:r>
      <w:r w:rsidRPr="00A042E5">
        <w:t>code</w:t>
      </w:r>
      <w:r w:rsidRPr="00A042E5">
        <w:rPr>
          <w:lang w:val="uk-UA"/>
        </w:rPr>
        <w:t xml:space="preserve"> </w:t>
      </w:r>
      <w:r w:rsidRPr="00A042E5">
        <w:t>line</w:t>
      </w:r>
      <w:r w:rsidRPr="00A042E5">
        <w:rPr>
          <w:lang w:val="uk-UA"/>
        </w:rPr>
        <w:t xml:space="preserve">". </w:t>
      </w:r>
      <w:r w:rsidRPr="00A042E5">
        <w:t>Ця зміна буде використана для створення потенційно помилкового коміту, який ми будемо відкатувати.</w:t>
      </w:r>
    </w:p>
    <w:p w14:paraId="366663AD" w14:textId="77777777" w:rsidR="00A042E5" w:rsidRPr="00A042E5" w:rsidRDefault="00A042E5" w:rsidP="00E1118B">
      <w:pPr>
        <w:rPr>
          <w:lang w:val="uk-UA"/>
        </w:rPr>
      </w:pPr>
    </w:p>
    <w:p w14:paraId="1CEF25BA" w14:textId="76422256" w:rsidR="00931BB2" w:rsidRDefault="00DF1EDF" w:rsidP="00E1118B">
      <w:pPr>
        <w:rPr>
          <w:lang w:val="en-US"/>
        </w:rPr>
      </w:pPr>
      <w:r w:rsidRPr="00DF1EDF">
        <w:rPr>
          <w:lang w:val="en-US"/>
        </w:rPr>
        <w:drawing>
          <wp:inline distT="0" distB="0" distL="0" distR="0" wp14:anchorId="622C3B9B" wp14:editId="184322DF">
            <wp:extent cx="5286414" cy="3286149"/>
            <wp:effectExtent l="0" t="0" r="9525" b="9525"/>
            <wp:docPr id="165667497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497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32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1CA" w14:textId="77777777" w:rsidR="00931BB2" w:rsidRDefault="00931BB2" w:rsidP="00E1118B">
      <w:pPr>
        <w:rPr>
          <w:lang w:val="uk-UA"/>
        </w:rPr>
      </w:pPr>
    </w:p>
    <w:p w14:paraId="469262A1" w14:textId="5BDDCF57" w:rsidR="00A042E5" w:rsidRPr="00A042E5" w:rsidRDefault="00A042E5" w:rsidP="00E1118B">
      <w:pPr>
        <w:rPr>
          <w:lang w:val="uk-UA"/>
        </w:rPr>
      </w:pPr>
      <w:r w:rsidRPr="00A042E5">
        <w:t xml:space="preserve">Перевіримо статус командою </w:t>
      </w:r>
      <w:r w:rsidRPr="00A042E5">
        <w:rPr>
          <w:i/>
          <w:iCs/>
        </w:rPr>
        <w:t>git status</w:t>
      </w:r>
      <w:r w:rsidRPr="00A042E5">
        <w:t xml:space="preserve">. Проіндексуємо зміни командою </w:t>
      </w:r>
      <w:r w:rsidRPr="00A042E5">
        <w:rPr>
          <w:i/>
          <w:iCs/>
        </w:rPr>
        <w:t>git add</w:t>
      </w:r>
      <w:r w:rsidRPr="00A042E5">
        <w:t xml:space="preserve"> . та створимо коміт командою </w:t>
      </w:r>
      <w:r w:rsidRPr="00A042E5">
        <w:rPr>
          <w:i/>
          <w:iCs/>
        </w:rPr>
        <w:t>git commit -m "wrong change</w:t>
      </w:r>
      <w:r w:rsidRPr="00A042E5">
        <w:t xml:space="preserve">". Далі скасуємо цей коміт за допомогою команди </w:t>
      </w:r>
      <w:r w:rsidRPr="00A042E5">
        <w:rPr>
          <w:i/>
          <w:iCs/>
        </w:rPr>
        <w:t>git revert HEAD --no-edit</w:t>
      </w:r>
      <w:r w:rsidRPr="00A042E5">
        <w:t>. Як бачимо, Git автоматично створив новий протилежний коміт "Revert "Wrong change"", повернувши файл до попередньої версії.</w:t>
      </w:r>
    </w:p>
    <w:p w14:paraId="4CF93288" w14:textId="0CC5996A" w:rsidR="00DF1EDF" w:rsidRDefault="00651BD9" w:rsidP="00E1118B">
      <w:pPr>
        <w:rPr>
          <w:lang w:val="en-US"/>
        </w:rPr>
      </w:pPr>
      <w:r w:rsidRPr="00651BD9">
        <w:rPr>
          <w:lang w:val="en-US"/>
        </w:rPr>
        <w:lastRenderedPageBreak/>
        <w:drawing>
          <wp:inline distT="0" distB="0" distL="0" distR="0" wp14:anchorId="139B3D0B" wp14:editId="2C5BE015">
            <wp:extent cx="5944235" cy="3856990"/>
            <wp:effectExtent l="0" t="0" r="0" b="0"/>
            <wp:docPr id="118434914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914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A8F5" w14:textId="77777777" w:rsidR="00DF1EDF" w:rsidRDefault="00DF1EDF" w:rsidP="00E1118B">
      <w:pPr>
        <w:rPr>
          <w:lang w:val="uk-UA"/>
        </w:rPr>
      </w:pPr>
    </w:p>
    <w:p w14:paraId="51ECC92E" w14:textId="77777777" w:rsidR="00C8262D" w:rsidRPr="00C8262D" w:rsidRDefault="00C8262D" w:rsidP="00C8262D">
      <w:pPr>
        <w:rPr>
          <w:lang w:val="uk-UA"/>
        </w:rPr>
      </w:pPr>
      <w:r w:rsidRPr="00C8262D">
        <w:rPr>
          <w:lang w:val="uk-UA"/>
        </w:rPr>
        <w:t xml:space="preserve">Виведемо список останніх комітів командою </w:t>
      </w:r>
      <w:r w:rsidRPr="00C8262D">
        <w:rPr>
          <w:i/>
          <w:iCs/>
          <w:lang w:val="uk-UA"/>
        </w:rPr>
        <w:t>git log --oneline -5</w:t>
      </w:r>
      <w:r w:rsidRPr="00C8262D">
        <w:rPr>
          <w:lang w:val="uk-UA"/>
        </w:rPr>
        <w:t xml:space="preserve">. Спробуємо послідовно виконати відкат комітів командою </w:t>
      </w:r>
      <w:r w:rsidRPr="00C8262D">
        <w:rPr>
          <w:i/>
          <w:iCs/>
          <w:lang w:val="uk-UA"/>
        </w:rPr>
        <w:t>git revert</w:t>
      </w:r>
      <w:r w:rsidRPr="00C8262D">
        <w:rPr>
          <w:lang w:val="uk-UA"/>
        </w:rPr>
        <w:t xml:space="preserve">: </w:t>
      </w:r>
    </w:p>
    <w:p w14:paraId="03EEDCA8" w14:textId="77777777" w:rsidR="00C8262D" w:rsidRPr="00C8262D" w:rsidRDefault="00C8262D" w:rsidP="00C8262D">
      <w:pPr>
        <w:numPr>
          <w:ilvl w:val="0"/>
          <w:numId w:val="32"/>
        </w:numPr>
        <w:rPr>
          <w:lang w:val="uk-UA"/>
        </w:rPr>
      </w:pPr>
      <w:r w:rsidRPr="00C8262D">
        <w:rPr>
          <w:lang w:val="uk-UA"/>
        </w:rPr>
        <w:t xml:space="preserve">виконаємо </w:t>
      </w:r>
      <w:r w:rsidRPr="00C8262D">
        <w:rPr>
          <w:i/>
          <w:iCs/>
          <w:lang w:val="uk-UA"/>
        </w:rPr>
        <w:t>git revert ae4f774</w:t>
      </w:r>
      <w:r w:rsidRPr="00C8262D">
        <w:rPr>
          <w:lang w:val="uk-UA"/>
        </w:rPr>
        <w:t xml:space="preserve"> для скасування коміту "New commit"; </w:t>
      </w:r>
    </w:p>
    <w:p w14:paraId="7D93BE91" w14:textId="77777777" w:rsidR="00C8262D" w:rsidRPr="00C8262D" w:rsidRDefault="00C8262D" w:rsidP="00C8262D">
      <w:pPr>
        <w:numPr>
          <w:ilvl w:val="0"/>
          <w:numId w:val="32"/>
        </w:numPr>
        <w:rPr>
          <w:lang w:val="uk-UA"/>
        </w:rPr>
      </w:pPr>
      <w:r w:rsidRPr="00C8262D">
        <w:rPr>
          <w:lang w:val="uk-UA"/>
        </w:rPr>
        <w:t xml:space="preserve">виконаємо </w:t>
      </w:r>
      <w:r w:rsidRPr="00C8262D">
        <w:rPr>
          <w:i/>
          <w:iCs/>
          <w:lang w:val="uk-UA"/>
        </w:rPr>
        <w:t>git revert 7a60bc6 --no-edit</w:t>
      </w:r>
      <w:r w:rsidRPr="00C8262D">
        <w:rPr>
          <w:lang w:val="uk-UA"/>
        </w:rPr>
        <w:t xml:space="preserve"> для видалення файлу index.html; </w:t>
      </w:r>
    </w:p>
    <w:p w14:paraId="2802C0F4" w14:textId="77777777" w:rsidR="00C8262D" w:rsidRPr="00C8262D" w:rsidRDefault="00C8262D" w:rsidP="00C8262D">
      <w:pPr>
        <w:numPr>
          <w:ilvl w:val="0"/>
          <w:numId w:val="32"/>
        </w:numPr>
        <w:rPr>
          <w:lang w:val="uk-UA"/>
        </w:rPr>
      </w:pPr>
      <w:r w:rsidRPr="00C8262D">
        <w:rPr>
          <w:lang w:val="uk-UA"/>
        </w:rPr>
        <w:t xml:space="preserve">повернемо стан назад командою </w:t>
      </w:r>
      <w:r w:rsidRPr="00C8262D">
        <w:rPr>
          <w:i/>
          <w:iCs/>
          <w:lang w:val="uk-UA"/>
        </w:rPr>
        <w:t>git revert HEAD --no-edit</w:t>
      </w:r>
      <w:r w:rsidRPr="00C8262D">
        <w:rPr>
          <w:lang w:val="uk-UA"/>
        </w:rPr>
        <w:t xml:space="preserve">. </w:t>
      </w:r>
    </w:p>
    <w:p w14:paraId="0CB12949" w14:textId="77777777" w:rsidR="00C8262D" w:rsidRPr="00C8262D" w:rsidRDefault="00C8262D" w:rsidP="00C8262D">
      <w:pPr>
        <w:rPr>
          <w:lang w:val="uk-UA"/>
        </w:rPr>
      </w:pPr>
      <w:r w:rsidRPr="00C8262D">
        <w:rPr>
          <w:lang w:val="uk-UA"/>
        </w:rPr>
        <w:t xml:space="preserve">Щоб змоделювати конфліктну ситуацію, допишемо у файл index.html новий рядок за допомогою команди </w:t>
      </w:r>
      <w:r w:rsidRPr="00C8262D">
        <w:rPr>
          <w:i/>
          <w:iCs/>
          <w:lang w:val="uk-UA"/>
        </w:rPr>
        <w:t>echo "Conflicting content" &gt;&gt; index.html</w:t>
      </w:r>
      <w:r w:rsidRPr="00C8262D">
        <w:rPr>
          <w:lang w:val="uk-UA"/>
        </w:rPr>
        <w:t xml:space="preserve">, проіндексуємо його та створимо коміт командою </w:t>
      </w:r>
      <w:r w:rsidRPr="00C8262D">
        <w:rPr>
          <w:i/>
          <w:iCs/>
          <w:lang w:val="uk-UA"/>
        </w:rPr>
        <w:t>git commit -m "Change html file</w:t>
      </w:r>
      <w:r w:rsidRPr="00C8262D">
        <w:rPr>
          <w:lang w:val="uk-UA"/>
        </w:rPr>
        <w:t xml:space="preserve">". </w:t>
      </w:r>
    </w:p>
    <w:p w14:paraId="05CFAD58" w14:textId="77777777" w:rsidR="00A042E5" w:rsidRDefault="00A042E5" w:rsidP="00E1118B">
      <w:pPr>
        <w:rPr>
          <w:lang w:val="uk-UA"/>
        </w:rPr>
      </w:pPr>
    </w:p>
    <w:p w14:paraId="433B395A" w14:textId="77777777" w:rsidR="00A042E5" w:rsidRPr="00A042E5" w:rsidRDefault="00A042E5" w:rsidP="00E1118B">
      <w:pPr>
        <w:rPr>
          <w:lang w:val="uk-UA"/>
        </w:rPr>
      </w:pPr>
    </w:p>
    <w:p w14:paraId="13F5C230" w14:textId="01C04326" w:rsidR="00651BD9" w:rsidRDefault="00651BD9" w:rsidP="00E1118B">
      <w:pPr>
        <w:rPr>
          <w:lang w:val="en-US"/>
        </w:rPr>
      </w:pPr>
      <w:r w:rsidRPr="00651BD9">
        <w:rPr>
          <w:lang w:val="en-US"/>
        </w:rPr>
        <w:lastRenderedPageBreak/>
        <w:drawing>
          <wp:inline distT="0" distB="0" distL="0" distR="0" wp14:anchorId="47DCBAEF" wp14:editId="002C1837">
            <wp:extent cx="5944235" cy="3941445"/>
            <wp:effectExtent l="0" t="0" r="0" b="1905"/>
            <wp:docPr id="114010999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0999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EAAD" w14:textId="77777777" w:rsidR="00651BD9" w:rsidRDefault="00651BD9" w:rsidP="00E1118B">
      <w:pPr>
        <w:rPr>
          <w:lang w:val="en-US"/>
        </w:rPr>
      </w:pPr>
    </w:p>
    <w:p w14:paraId="254145E7" w14:textId="6B5FD962" w:rsidR="00651BD9" w:rsidRDefault="00C8262D" w:rsidP="00E1118B">
      <w:pPr>
        <w:rPr>
          <w:lang w:val="en-US"/>
        </w:rPr>
      </w:pPr>
      <w:r w:rsidRPr="00C8262D">
        <w:t>Спробуємо</w:t>
      </w:r>
      <w:r w:rsidRPr="00C8262D">
        <w:rPr>
          <w:lang w:val="en-US"/>
        </w:rPr>
        <w:t xml:space="preserve"> </w:t>
      </w:r>
      <w:r w:rsidRPr="00C8262D">
        <w:t>знову</w:t>
      </w:r>
      <w:r w:rsidRPr="00C8262D">
        <w:rPr>
          <w:lang w:val="en-US"/>
        </w:rPr>
        <w:t xml:space="preserve"> </w:t>
      </w:r>
      <w:r w:rsidRPr="00C8262D">
        <w:t>скасувати</w:t>
      </w:r>
      <w:r w:rsidRPr="00C8262D">
        <w:rPr>
          <w:lang w:val="en-US"/>
        </w:rPr>
        <w:t xml:space="preserve"> </w:t>
      </w:r>
      <w:r w:rsidRPr="00C8262D">
        <w:t>створення</w:t>
      </w:r>
      <w:r w:rsidRPr="00C8262D">
        <w:rPr>
          <w:lang w:val="en-US"/>
        </w:rPr>
        <w:t xml:space="preserve"> </w:t>
      </w:r>
      <w:r w:rsidRPr="00C8262D">
        <w:t>файлу</w:t>
      </w:r>
      <w:r w:rsidRPr="00C8262D">
        <w:rPr>
          <w:lang w:val="en-US"/>
        </w:rPr>
        <w:t xml:space="preserve"> </w:t>
      </w:r>
      <w:r w:rsidRPr="00C8262D">
        <w:t>комітом</w:t>
      </w:r>
      <w:r w:rsidRPr="00C8262D">
        <w:rPr>
          <w:lang w:val="en-US"/>
        </w:rPr>
        <w:t xml:space="preserve"> "New file" </w:t>
      </w:r>
      <w:r w:rsidRPr="00C8262D">
        <w:t>за</w:t>
      </w:r>
      <w:r w:rsidRPr="00C8262D">
        <w:rPr>
          <w:lang w:val="en-US"/>
        </w:rPr>
        <w:t xml:space="preserve"> </w:t>
      </w:r>
      <w:r w:rsidRPr="00C8262D">
        <w:t>допомогою</w:t>
      </w:r>
      <w:r w:rsidRPr="00C8262D">
        <w:rPr>
          <w:lang w:val="en-US"/>
        </w:rPr>
        <w:t xml:space="preserve"> </w:t>
      </w:r>
      <w:r w:rsidRPr="00C8262D">
        <w:t>команди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revert 7a60bc6 --no-edit</w:t>
      </w:r>
      <w:r w:rsidRPr="00C8262D">
        <w:rPr>
          <w:lang w:val="en-US"/>
        </w:rPr>
        <w:t xml:space="preserve">. </w:t>
      </w:r>
      <w:r w:rsidRPr="00C8262D">
        <w:t>Як</w:t>
      </w:r>
      <w:r w:rsidRPr="00C8262D">
        <w:rPr>
          <w:lang w:val="en-US"/>
        </w:rPr>
        <w:t xml:space="preserve"> </w:t>
      </w:r>
      <w:r w:rsidRPr="00C8262D">
        <w:t>бачимо</w:t>
      </w:r>
      <w:r w:rsidRPr="00C8262D">
        <w:rPr>
          <w:lang w:val="en-US"/>
        </w:rPr>
        <w:t xml:space="preserve">, </w:t>
      </w:r>
      <w:r w:rsidRPr="00C8262D">
        <w:t>виникає</w:t>
      </w:r>
      <w:r w:rsidRPr="00C8262D">
        <w:rPr>
          <w:lang w:val="en-US"/>
        </w:rPr>
        <w:t xml:space="preserve"> </w:t>
      </w:r>
      <w:r w:rsidRPr="00C8262D">
        <w:t>повідомлення</w:t>
      </w:r>
      <w:r w:rsidRPr="00C8262D">
        <w:rPr>
          <w:lang w:val="en-US"/>
        </w:rPr>
        <w:t xml:space="preserve"> </w:t>
      </w:r>
      <w:r w:rsidRPr="00C8262D">
        <w:t>про</w:t>
      </w:r>
      <w:r w:rsidRPr="00C8262D">
        <w:rPr>
          <w:lang w:val="en-US"/>
        </w:rPr>
        <w:t xml:space="preserve"> </w:t>
      </w:r>
      <w:r w:rsidRPr="00C8262D">
        <w:t>конфлікт</w:t>
      </w:r>
      <w:r w:rsidRPr="00C8262D">
        <w:rPr>
          <w:lang w:val="en-US"/>
        </w:rPr>
        <w:t xml:space="preserve"> CONFLICT (modify/delete) </w:t>
      </w:r>
      <w:r w:rsidRPr="00C8262D">
        <w:t>і</w:t>
      </w:r>
      <w:r w:rsidRPr="00C8262D">
        <w:rPr>
          <w:lang w:val="en-US"/>
        </w:rPr>
        <w:t xml:space="preserve"> Git </w:t>
      </w:r>
      <w:r w:rsidRPr="00C8262D">
        <w:t>зупиняє</w:t>
      </w:r>
      <w:r w:rsidRPr="00C8262D">
        <w:rPr>
          <w:lang w:val="en-US"/>
        </w:rPr>
        <w:t xml:space="preserve"> </w:t>
      </w:r>
      <w:r w:rsidRPr="00C8262D">
        <w:t>операцію</w:t>
      </w:r>
      <w:r w:rsidRPr="00C8262D">
        <w:rPr>
          <w:lang w:val="en-US"/>
        </w:rPr>
        <w:t xml:space="preserve">. </w:t>
      </w:r>
      <w:r w:rsidRPr="00C8262D">
        <w:t>Перевіривши</w:t>
      </w:r>
      <w:r w:rsidRPr="00C8262D">
        <w:rPr>
          <w:lang w:val="en-US"/>
        </w:rPr>
        <w:t xml:space="preserve"> </w:t>
      </w:r>
      <w:r w:rsidRPr="00C8262D">
        <w:t>стан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status</w:t>
      </w:r>
      <w:r w:rsidRPr="00C8262D">
        <w:rPr>
          <w:lang w:val="en-US"/>
        </w:rPr>
        <w:t xml:space="preserve">, </w:t>
      </w:r>
      <w:r w:rsidRPr="00C8262D">
        <w:t>бачимо</w:t>
      </w:r>
      <w:r w:rsidRPr="00C8262D">
        <w:rPr>
          <w:lang w:val="en-US"/>
        </w:rPr>
        <w:t xml:space="preserve"> </w:t>
      </w:r>
      <w:r w:rsidRPr="00C8262D">
        <w:t>статус</w:t>
      </w:r>
      <w:r w:rsidRPr="00C8262D">
        <w:rPr>
          <w:lang w:val="en-US"/>
        </w:rPr>
        <w:t xml:space="preserve"> (main|REVERTING)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нерозв</w:t>
      </w:r>
      <w:r w:rsidRPr="00C8262D">
        <w:rPr>
          <w:lang w:val="en-US"/>
        </w:rPr>
        <w:t>'</w:t>
      </w:r>
      <w:r w:rsidRPr="00C8262D">
        <w:t>язаний</w:t>
      </w:r>
      <w:r w:rsidRPr="00C8262D">
        <w:rPr>
          <w:lang w:val="en-US"/>
        </w:rPr>
        <w:t xml:space="preserve"> </w:t>
      </w:r>
      <w:r w:rsidRPr="00C8262D">
        <w:t>шлях</w:t>
      </w:r>
      <w:r w:rsidRPr="00C8262D">
        <w:rPr>
          <w:lang w:val="en-US"/>
        </w:rPr>
        <w:t xml:space="preserve"> deleted by them: index.html. </w:t>
      </w:r>
      <w:r w:rsidRPr="00C8262D">
        <w:t>Вирішимо</w:t>
      </w:r>
      <w:r w:rsidRPr="00C8262D">
        <w:rPr>
          <w:lang w:val="en-US"/>
        </w:rPr>
        <w:t xml:space="preserve"> </w:t>
      </w:r>
      <w:r w:rsidRPr="00C8262D">
        <w:t>конфлікт</w:t>
      </w:r>
      <w:r w:rsidRPr="00C8262D">
        <w:rPr>
          <w:lang w:val="en-US"/>
        </w:rPr>
        <w:t xml:space="preserve"> </w:t>
      </w:r>
      <w:r w:rsidRPr="00C8262D">
        <w:t>програмно</w:t>
      </w:r>
      <w:r w:rsidRPr="00C8262D">
        <w:rPr>
          <w:lang w:val="en-US"/>
        </w:rPr>
        <w:t xml:space="preserve">, </w:t>
      </w:r>
      <w:r w:rsidRPr="00C8262D">
        <w:t>позначивши</w:t>
      </w:r>
      <w:r w:rsidRPr="00C8262D">
        <w:rPr>
          <w:lang w:val="en-US"/>
        </w:rPr>
        <w:t xml:space="preserve"> </w:t>
      </w:r>
      <w:r w:rsidRPr="00C8262D">
        <w:t>файл</w:t>
      </w:r>
      <w:r w:rsidRPr="00C8262D">
        <w:rPr>
          <w:lang w:val="en-US"/>
        </w:rPr>
        <w:t xml:space="preserve"> </w:t>
      </w:r>
      <w:r w:rsidRPr="00C8262D">
        <w:t>доданим</w:t>
      </w:r>
      <w:r w:rsidRPr="00C8262D">
        <w:rPr>
          <w:lang w:val="en-US"/>
        </w:rPr>
        <w:t xml:space="preserve"> </w:t>
      </w:r>
      <w:r w:rsidRPr="00C8262D">
        <w:t>за</w:t>
      </w:r>
      <w:r w:rsidRPr="00C8262D">
        <w:rPr>
          <w:lang w:val="en-US"/>
        </w:rPr>
        <w:t xml:space="preserve"> </w:t>
      </w:r>
      <w:r w:rsidRPr="00C8262D">
        <w:t>допомогою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add index.html</w:t>
      </w:r>
      <w:r w:rsidRPr="00C8262D">
        <w:rPr>
          <w:lang w:val="en-US"/>
        </w:rPr>
        <w:t xml:space="preserve">,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спробуємо</w:t>
      </w:r>
      <w:r w:rsidRPr="00C8262D">
        <w:rPr>
          <w:lang w:val="en-US"/>
        </w:rPr>
        <w:t xml:space="preserve"> </w:t>
      </w:r>
      <w:r w:rsidRPr="00C8262D">
        <w:t>продовжити</w:t>
      </w:r>
      <w:r w:rsidRPr="00C8262D">
        <w:rPr>
          <w:lang w:val="en-US"/>
        </w:rPr>
        <w:t xml:space="preserve"> </w:t>
      </w:r>
      <w:r w:rsidRPr="00C8262D">
        <w:t>відкат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revert --continue</w:t>
      </w:r>
      <w:r w:rsidRPr="00C8262D">
        <w:rPr>
          <w:lang w:val="en-US"/>
        </w:rPr>
        <w:t xml:space="preserve">. </w:t>
      </w:r>
      <w:r w:rsidRPr="00C8262D">
        <w:t>Оскільки</w:t>
      </w:r>
      <w:r w:rsidRPr="00C8262D">
        <w:rPr>
          <w:lang w:val="en-US"/>
        </w:rPr>
        <w:t xml:space="preserve"> </w:t>
      </w:r>
      <w:r w:rsidRPr="00C8262D">
        <w:t>змін</w:t>
      </w:r>
      <w:r w:rsidRPr="00C8262D">
        <w:rPr>
          <w:lang w:val="en-US"/>
        </w:rPr>
        <w:t xml:space="preserve"> </w:t>
      </w:r>
      <w:r w:rsidRPr="00C8262D">
        <w:t>для</w:t>
      </w:r>
      <w:r w:rsidRPr="00C8262D">
        <w:rPr>
          <w:lang w:val="en-US"/>
        </w:rPr>
        <w:t xml:space="preserve"> </w:t>
      </w:r>
      <w:r w:rsidRPr="00C8262D">
        <w:t>запису</w:t>
      </w:r>
      <w:r w:rsidRPr="00C8262D">
        <w:rPr>
          <w:lang w:val="en-US"/>
        </w:rPr>
        <w:t xml:space="preserve"> </w:t>
      </w:r>
      <w:r w:rsidRPr="00C8262D">
        <w:t>немає</w:t>
      </w:r>
      <w:r w:rsidRPr="00C8262D">
        <w:rPr>
          <w:lang w:val="en-US"/>
        </w:rPr>
        <w:t xml:space="preserve"> (nothing to commit), </w:t>
      </w:r>
      <w:r w:rsidRPr="00C8262D">
        <w:t>статус</w:t>
      </w:r>
      <w:r w:rsidRPr="00C8262D">
        <w:rPr>
          <w:lang w:val="en-US"/>
        </w:rPr>
        <w:t xml:space="preserve"> </w:t>
      </w:r>
      <w:r w:rsidRPr="00C8262D">
        <w:t>залишається</w:t>
      </w:r>
      <w:r w:rsidRPr="00C8262D">
        <w:rPr>
          <w:lang w:val="en-US"/>
        </w:rPr>
        <w:t xml:space="preserve"> </w:t>
      </w:r>
      <w:r w:rsidRPr="00C8262D">
        <w:t>в</w:t>
      </w:r>
      <w:r w:rsidRPr="00C8262D">
        <w:rPr>
          <w:lang w:val="en-US"/>
        </w:rPr>
        <w:t xml:space="preserve"> </w:t>
      </w:r>
      <w:r w:rsidRPr="00C8262D">
        <w:t>режимі</w:t>
      </w:r>
      <w:r w:rsidRPr="00C8262D">
        <w:rPr>
          <w:lang w:val="en-US"/>
        </w:rPr>
        <w:t xml:space="preserve"> </w:t>
      </w:r>
      <w:r w:rsidRPr="00C8262D">
        <w:t>очікування</w:t>
      </w:r>
      <w:r w:rsidRPr="00C8262D">
        <w:rPr>
          <w:lang w:val="en-US"/>
        </w:rPr>
        <w:t xml:space="preserve"> </w:t>
      </w:r>
      <w:r w:rsidRPr="00C8262D">
        <w:t>вирішення</w:t>
      </w:r>
      <w:r w:rsidRPr="00C8262D">
        <w:rPr>
          <w:lang w:val="en-US"/>
        </w:rPr>
        <w:t xml:space="preserve"> </w:t>
      </w:r>
      <w:r w:rsidRPr="00C8262D">
        <w:t>або</w:t>
      </w:r>
      <w:r w:rsidRPr="00C8262D">
        <w:rPr>
          <w:lang w:val="en-US"/>
        </w:rPr>
        <w:t xml:space="preserve"> </w:t>
      </w:r>
      <w:r w:rsidRPr="00C8262D">
        <w:t>скасування</w:t>
      </w:r>
      <w:r w:rsidRPr="00C8262D">
        <w:rPr>
          <w:lang w:val="en-US"/>
        </w:rPr>
        <w:t xml:space="preserve"> </w:t>
      </w:r>
      <w:r w:rsidRPr="00C8262D">
        <w:t>операції</w:t>
      </w:r>
      <w:r w:rsidRPr="00C8262D">
        <w:rPr>
          <w:lang w:val="en-US"/>
        </w:rPr>
        <w:t>.</w:t>
      </w:r>
    </w:p>
    <w:p w14:paraId="71F78F82" w14:textId="77777777" w:rsidR="00651BD9" w:rsidRDefault="00651BD9" w:rsidP="00E1118B">
      <w:pPr>
        <w:rPr>
          <w:lang w:val="en-US"/>
        </w:rPr>
      </w:pPr>
    </w:p>
    <w:p w14:paraId="37DC5231" w14:textId="6B68E537" w:rsidR="00651BD9" w:rsidRDefault="00651BD9" w:rsidP="00E1118B">
      <w:pPr>
        <w:rPr>
          <w:lang w:val="en-US"/>
        </w:rPr>
      </w:pPr>
      <w:r w:rsidRPr="00651BD9">
        <w:rPr>
          <w:lang w:val="en-US"/>
        </w:rPr>
        <w:lastRenderedPageBreak/>
        <w:drawing>
          <wp:inline distT="0" distB="0" distL="0" distR="0" wp14:anchorId="322E6FA2" wp14:editId="7919E6FD">
            <wp:extent cx="4681572" cy="5038762"/>
            <wp:effectExtent l="0" t="0" r="5080" b="0"/>
            <wp:docPr id="1478886971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86971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81572" cy="50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6EE" w14:textId="77777777" w:rsidR="00651BD9" w:rsidRDefault="00651BD9" w:rsidP="00E1118B">
      <w:pPr>
        <w:rPr>
          <w:lang w:val="uk-UA"/>
        </w:rPr>
      </w:pPr>
    </w:p>
    <w:p w14:paraId="1A74809B" w14:textId="3F038D26" w:rsidR="00C8262D" w:rsidRPr="00C8262D" w:rsidRDefault="00C8262D" w:rsidP="00E1118B">
      <w:pPr>
        <w:rPr>
          <w:lang w:val="uk-UA"/>
        </w:rPr>
      </w:pPr>
      <w:r w:rsidRPr="00C8262D">
        <w:t xml:space="preserve">Перейдемо до роботи з гілками проекту. Перевіримо наявні локальні гілки командою </w:t>
      </w:r>
      <w:r w:rsidRPr="00C8262D">
        <w:rPr>
          <w:i/>
          <w:iCs/>
        </w:rPr>
        <w:t>git branch</w:t>
      </w:r>
      <w:r w:rsidRPr="00C8262D">
        <w:t xml:space="preserve">. Далі створимо нову гілку newbranch і одразу перейдемо на неї командою </w:t>
      </w:r>
      <w:r w:rsidRPr="00C8262D">
        <w:rPr>
          <w:i/>
          <w:iCs/>
        </w:rPr>
        <w:t>git checkout -b newbranch</w:t>
      </w:r>
      <w:r w:rsidRPr="00C8262D">
        <w:t xml:space="preserve">. Ступінчасто створимо ланцюжок нових гілок, що відгалужуються одна від одної: dev, f1, f2 та f3 за допомогою команд </w:t>
      </w:r>
      <w:r w:rsidRPr="00C8262D">
        <w:rPr>
          <w:i/>
          <w:iCs/>
        </w:rPr>
        <w:t>git checkout -b &lt;назва&gt;.</w:t>
      </w:r>
      <w:r w:rsidRPr="00C8262D">
        <w:t xml:space="preserve"> Знову перевіримо список усіх гілок командою </w:t>
      </w:r>
      <w:r w:rsidRPr="00C8262D">
        <w:rPr>
          <w:i/>
          <w:iCs/>
        </w:rPr>
        <w:t>git branch</w:t>
      </w:r>
      <w:r w:rsidRPr="00C8262D">
        <w:t xml:space="preserve"> (активною позначено гілку f3 зірочкою), після чого перейдемо на гілку dev командою </w:t>
      </w:r>
      <w:r w:rsidRPr="00C8262D">
        <w:rPr>
          <w:i/>
          <w:iCs/>
        </w:rPr>
        <w:t>git checkout dev</w:t>
      </w:r>
      <w:r>
        <w:rPr>
          <w:i/>
          <w:iCs/>
          <w:lang w:val="uk-UA"/>
        </w:rPr>
        <w:t>.</w:t>
      </w:r>
    </w:p>
    <w:p w14:paraId="12178AB1" w14:textId="77777777" w:rsidR="00651BD9" w:rsidRPr="00C8262D" w:rsidRDefault="00651BD9" w:rsidP="00E1118B"/>
    <w:p w14:paraId="57434732" w14:textId="2E47C8AE" w:rsidR="00651BD9" w:rsidRDefault="00651BD9" w:rsidP="00E1118B">
      <w:pPr>
        <w:rPr>
          <w:lang w:val="en-US"/>
        </w:rPr>
      </w:pPr>
      <w:r w:rsidRPr="00651BD9">
        <w:rPr>
          <w:lang w:val="en-US"/>
        </w:rPr>
        <w:lastRenderedPageBreak/>
        <w:drawing>
          <wp:inline distT="0" distB="0" distL="0" distR="0" wp14:anchorId="12EA7762" wp14:editId="40D56061">
            <wp:extent cx="5057812" cy="2752745"/>
            <wp:effectExtent l="0" t="0" r="9525" b="9525"/>
            <wp:docPr id="179024676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676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27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598F" w14:textId="77777777" w:rsidR="00651BD9" w:rsidRDefault="00651BD9" w:rsidP="00E1118B">
      <w:pPr>
        <w:rPr>
          <w:lang w:val="en-US"/>
        </w:rPr>
      </w:pPr>
    </w:p>
    <w:p w14:paraId="6688DDC6" w14:textId="09C9C024" w:rsidR="00C8262D" w:rsidRDefault="00C8262D" w:rsidP="00E1118B">
      <w:pPr>
        <w:rPr>
          <w:lang w:val="uk-UA"/>
        </w:rPr>
      </w:pPr>
      <w:r w:rsidRPr="00C8262D">
        <w:t>Відкриємо</w:t>
      </w:r>
      <w:r w:rsidRPr="00C8262D">
        <w:rPr>
          <w:lang w:val="en-US"/>
        </w:rPr>
        <w:t xml:space="preserve"> </w:t>
      </w:r>
      <w:r w:rsidRPr="00C8262D">
        <w:t>файл</w:t>
      </w:r>
      <w:r w:rsidRPr="00C8262D">
        <w:rPr>
          <w:lang w:val="en-US"/>
        </w:rPr>
        <w:t xml:space="preserve"> test.txt </w:t>
      </w:r>
      <w:r w:rsidRPr="00C8262D">
        <w:t>у</w:t>
      </w:r>
      <w:r w:rsidRPr="00C8262D">
        <w:rPr>
          <w:lang w:val="en-US"/>
        </w:rPr>
        <w:t xml:space="preserve"> </w:t>
      </w:r>
      <w:r w:rsidRPr="00C8262D">
        <w:t>текстовому</w:t>
      </w:r>
      <w:r w:rsidRPr="00C8262D">
        <w:rPr>
          <w:lang w:val="en-US"/>
        </w:rPr>
        <w:t xml:space="preserve"> </w:t>
      </w:r>
      <w:r w:rsidRPr="00C8262D">
        <w:t>редакторі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внесемо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гілці</w:t>
      </w:r>
      <w:r w:rsidRPr="00C8262D">
        <w:rPr>
          <w:lang w:val="en-US"/>
        </w:rPr>
        <w:t xml:space="preserve"> dev, </w:t>
      </w:r>
      <w:r w:rsidRPr="00C8262D">
        <w:t>дописавши</w:t>
      </w:r>
      <w:r w:rsidRPr="00C8262D">
        <w:rPr>
          <w:lang w:val="en-US"/>
        </w:rPr>
        <w:t xml:space="preserve"> </w:t>
      </w:r>
      <w:r w:rsidRPr="00C8262D">
        <w:t>слово</w:t>
      </w:r>
      <w:r w:rsidRPr="00C8262D">
        <w:rPr>
          <w:lang w:val="en-US"/>
        </w:rPr>
        <w:t xml:space="preserve"> "branch". </w:t>
      </w:r>
      <w:r w:rsidRPr="00C8262D">
        <w:t>Збережемо зміни у файлі.</w:t>
      </w:r>
    </w:p>
    <w:p w14:paraId="7F55295E" w14:textId="77777777" w:rsidR="00C8262D" w:rsidRPr="00C8262D" w:rsidRDefault="00C8262D" w:rsidP="00E1118B">
      <w:pPr>
        <w:rPr>
          <w:lang w:val="uk-UA"/>
        </w:rPr>
      </w:pPr>
    </w:p>
    <w:p w14:paraId="057DE95B" w14:textId="58E9803D" w:rsidR="00651BD9" w:rsidRDefault="00A34A97" w:rsidP="00E1118B">
      <w:pPr>
        <w:rPr>
          <w:lang w:val="en-US"/>
        </w:rPr>
      </w:pPr>
      <w:r w:rsidRPr="00A34A97">
        <w:rPr>
          <w:lang w:val="en-US"/>
        </w:rPr>
        <w:drawing>
          <wp:inline distT="0" distB="0" distL="0" distR="0" wp14:anchorId="10E976CF" wp14:editId="26C6C55F">
            <wp:extent cx="4657759" cy="4010054"/>
            <wp:effectExtent l="0" t="0" r="9525" b="9525"/>
            <wp:docPr id="621570773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0773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40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01A8" w14:textId="77777777" w:rsidR="00651BD9" w:rsidRDefault="00651BD9" w:rsidP="00E1118B">
      <w:pPr>
        <w:rPr>
          <w:lang w:val="en-US"/>
        </w:rPr>
      </w:pPr>
    </w:p>
    <w:p w14:paraId="1D49216F" w14:textId="6912BF23" w:rsidR="00651BD9" w:rsidRPr="00C8262D" w:rsidRDefault="00C8262D" w:rsidP="00E1118B">
      <w:r w:rsidRPr="00C8262D">
        <w:t>Перевіримо</w:t>
      </w:r>
      <w:r w:rsidRPr="00C8262D">
        <w:rPr>
          <w:lang w:val="en-US"/>
        </w:rPr>
        <w:t xml:space="preserve"> </w:t>
      </w:r>
      <w:r w:rsidRPr="00C8262D">
        <w:t>статус</w:t>
      </w:r>
      <w:r w:rsidRPr="00C8262D">
        <w:rPr>
          <w:lang w:val="en-US"/>
        </w:rPr>
        <w:t xml:space="preserve"> </w:t>
      </w:r>
      <w:r w:rsidRPr="00C8262D">
        <w:t>репозиторію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status</w:t>
      </w:r>
      <w:r w:rsidRPr="00C8262D">
        <w:rPr>
          <w:lang w:val="en-US"/>
        </w:rPr>
        <w:t xml:space="preserve"> — </w:t>
      </w:r>
      <w:r w:rsidRPr="00C8262D">
        <w:t>файл</w:t>
      </w:r>
      <w:r w:rsidRPr="00C8262D">
        <w:rPr>
          <w:lang w:val="en-US"/>
        </w:rPr>
        <w:t xml:space="preserve"> test.txt </w:t>
      </w:r>
      <w:r w:rsidRPr="00C8262D">
        <w:t>змінений</w:t>
      </w:r>
      <w:r w:rsidRPr="00C8262D">
        <w:rPr>
          <w:lang w:val="en-US"/>
        </w:rPr>
        <w:t xml:space="preserve"> </w:t>
      </w:r>
      <w:r w:rsidRPr="00C8262D">
        <w:t>саме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гілці</w:t>
      </w:r>
      <w:r w:rsidRPr="00C8262D">
        <w:rPr>
          <w:lang w:val="en-US"/>
        </w:rPr>
        <w:t xml:space="preserve"> dev. </w:t>
      </w:r>
      <w:r w:rsidRPr="00C8262D">
        <w:t>Проіндексуємо</w:t>
      </w:r>
      <w:r w:rsidRPr="00C8262D">
        <w:rPr>
          <w:lang w:val="en-US"/>
        </w:rPr>
        <w:t xml:space="preserve"> </w:t>
      </w:r>
      <w:r w:rsidRPr="00C8262D">
        <w:t>його</w:t>
      </w:r>
      <w:r w:rsidRPr="00C8262D">
        <w:rPr>
          <w:lang w:val="en-US"/>
        </w:rPr>
        <w:t xml:space="preserve"> </w:t>
      </w:r>
      <w:r w:rsidRPr="00C8262D">
        <w:t>через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add test.txt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зафіксуємо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rPr>
          <w:i/>
          <w:iCs/>
        </w:rPr>
        <w:t>командою</w:t>
      </w:r>
      <w:r w:rsidRPr="00C8262D">
        <w:rPr>
          <w:i/>
          <w:iCs/>
          <w:lang w:val="en-US"/>
        </w:rPr>
        <w:t xml:space="preserve"> git commit -m "Test branch</w:t>
      </w:r>
      <w:r w:rsidRPr="00C8262D">
        <w:rPr>
          <w:lang w:val="en-US"/>
        </w:rPr>
        <w:t xml:space="preserve">". </w:t>
      </w:r>
      <w:r w:rsidRPr="00C8262D">
        <w:t>Переглянемо</w:t>
      </w:r>
      <w:r w:rsidRPr="00C8262D">
        <w:rPr>
          <w:lang w:val="en-US"/>
        </w:rPr>
        <w:t xml:space="preserve"> </w:t>
      </w:r>
      <w:r w:rsidRPr="00C8262D">
        <w:t>історію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гілці</w:t>
      </w:r>
      <w:r w:rsidRPr="00C8262D">
        <w:rPr>
          <w:lang w:val="en-US"/>
        </w:rPr>
        <w:t xml:space="preserve"> dev </w:t>
      </w:r>
      <w:r w:rsidRPr="00C8262D">
        <w:t>за</w:t>
      </w:r>
      <w:r w:rsidRPr="00C8262D">
        <w:rPr>
          <w:lang w:val="en-US"/>
        </w:rPr>
        <w:t xml:space="preserve"> </w:t>
      </w:r>
      <w:r w:rsidRPr="00C8262D">
        <w:t>допомогою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log --oneline -3</w:t>
      </w:r>
      <w:r w:rsidRPr="00C8262D">
        <w:rPr>
          <w:lang w:val="en-US"/>
        </w:rPr>
        <w:t xml:space="preserve"> — </w:t>
      </w:r>
      <w:r w:rsidRPr="00C8262D">
        <w:t>верхнім</w:t>
      </w:r>
      <w:r w:rsidRPr="00C8262D">
        <w:rPr>
          <w:lang w:val="en-US"/>
        </w:rPr>
        <w:t xml:space="preserve"> </w:t>
      </w:r>
      <w:r w:rsidRPr="00C8262D">
        <w:t>є</w:t>
      </w:r>
      <w:r w:rsidRPr="00C8262D">
        <w:rPr>
          <w:lang w:val="en-US"/>
        </w:rPr>
        <w:t xml:space="preserve"> </w:t>
      </w:r>
      <w:r w:rsidRPr="00C8262D">
        <w:t>коміт</w:t>
      </w:r>
      <w:r w:rsidRPr="00C8262D">
        <w:rPr>
          <w:lang w:val="en-US"/>
        </w:rPr>
        <w:t xml:space="preserve"> "Test branch". </w:t>
      </w:r>
      <w:r w:rsidRPr="00C8262D">
        <w:t>Переключимось</w:t>
      </w:r>
      <w:r w:rsidRPr="00C8262D">
        <w:rPr>
          <w:lang w:val="en-US"/>
        </w:rPr>
        <w:t xml:space="preserve"> </w:t>
      </w:r>
      <w:r w:rsidRPr="00C8262D">
        <w:t>назад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головну</w:t>
      </w:r>
      <w:r w:rsidRPr="00C8262D">
        <w:rPr>
          <w:lang w:val="en-US"/>
        </w:rPr>
        <w:t xml:space="preserve"> </w:t>
      </w:r>
      <w:r w:rsidRPr="00C8262D">
        <w:t>гілку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git checkout main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знову</w:t>
      </w:r>
      <w:r w:rsidRPr="00C8262D">
        <w:rPr>
          <w:lang w:val="en-US"/>
        </w:rPr>
        <w:t xml:space="preserve"> </w:t>
      </w:r>
      <w:r w:rsidRPr="00C8262D">
        <w:t>перевіримо</w:t>
      </w:r>
      <w:r w:rsidRPr="00C8262D">
        <w:rPr>
          <w:lang w:val="en-US"/>
        </w:rPr>
        <w:t xml:space="preserve"> </w:t>
      </w:r>
      <w:r w:rsidRPr="00C8262D">
        <w:t>останні</w:t>
      </w:r>
      <w:r w:rsidRPr="00C8262D">
        <w:rPr>
          <w:lang w:val="en-US"/>
        </w:rPr>
        <w:t xml:space="preserve"> </w:t>
      </w:r>
      <w:r w:rsidRPr="00C8262D">
        <w:t>три</w:t>
      </w:r>
      <w:r w:rsidRPr="00C8262D">
        <w:rPr>
          <w:lang w:val="en-US"/>
        </w:rPr>
        <w:t xml:space="preserve"> </w:t>
      </w:r>
      <w:r w:rsidRPr="00C8262D">
        <w:t>коміти</w:t>
      </w:r>
      <w:r w:rsidRPr="00C8262D">
        <w:rPr>
          <w:lang w:val="en-US"/>
        </w:rPr>
        <w:t xml:space="preserve"> (</w:t>
      </w:r>
      <w:r w:rsidRPr="00C8262D">
        <w:rPr>
          <w:i/>
          <w:iCs/>
          <w:lang w:val="en-US"/>
        </w:rPr>
        <w:t>git log --oneline -3).</w:t>
      </w:r>
      <w:r w:rsidRPr="00C8262D">
        <w:rPr>
          <w:lang w:val="en-US"/>
        </w:rPr>
        <w:t xml:space="preserve"> </w:t>
      </w:r>
      <w:r w:rsidRPr="00C8262D">
        <w:t>Як бачимо, на головній гілці цього коміту немає, оскільки робота велася ізольовано в гілці dev.</w:t>
      </w:r>
    </w:p>
    <w:p w14:paraId="24556947" w14:textId="65DC4C67" w:rsidR="00A34A97" w:rsidRDefault="00A34A97" w:rsidP="00E1118B">
      <w:pPr>
        <w:rPr>
          <w:lang w:val="en-US"/>
        </w:rPr>
      </w:pPr>
      <w:r w:rsidRPr="00A34A97">
        <w:rPr>
          <w:lang w:val="en-US"/>
        </w:rPr>
        <w:lastRenderedPageBreak/>
        <w:drawing>
          <wp:inline distT="0" distB="0" distL="0" distR="0" wp14:anchorId="4F6BFA16" wp14:editId="7082454C">
            <wp:extent cx="4224368" cy="3148036"/>
            <wp:effectExtent l="0" t="0" r="5080" b="0"/>
            <wp:docPr id="124571153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153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24368" cy="314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76B" w14:textId="77777777" w:rsidR="00A34A97" w:rsidRDefault="00A34A97" w:rsidP="00E1118B">
      <w:pPr>
        <w:rPr>
          <w:lang w:val="uk-UA"/>
        </w:rPr>
      </w:pPr>
    </w:p>
    <w:p w14:paraId="24DA4FA6" w14:textId="11F21433" w:rsidR="00C8262D" w:rsidRDefault="00C8262D" w:rsidP="00E1118B">
      <w:pPr>
        <w:rPr>
          <w:lang w:val="uk-UA"/>
        </w:rPr>
      </w:pPr>
      <w:r w:rsidRPr="00C8262D">
        <w:rPr>
          <w:lang w:val="uk-UA"/>
        </w:rPr>
        <w:t xml:space="preserve">Перейдемо назад на гілку </w:t>
      </w:r>
      <w:r w:rsidRPr="00C8262D">
        <w:t>dev</w:t>
      </w:r>
      <w:r w:rsidRPr="00C8262D">
        <w:rPr>
          <w:lang w:val="uk-UA"/>
        </w:rPr>
        <w:t xml:space="preserve"> командою </w:t>
      </w:r>
      <w:r w:rsidRPr="00C8262D">
        <w:rPr>
          <w:i/>
          <w:iCs/>
        </w:rPr>
        <w:t>git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checkout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dev</w:t>
      </w:r>
      <w:r w:rsidRPr="00C8262D">
        <w:rPr>
          <w:lang w:val="uk-UA"/>
        </w:rPr>
        <w:t xml:space="preserve">. Створивши файл </w:t>
      </w:r>
      <w:r w:rsidRPr="00C8262D">
        <w:t>dev</w:t>
      </w:r>
      <w:r w:rsidRPr="00C8262D">
        <w:rPr>
          <w:lang w:val="uk-UA"/>
        </w:rPr>
        <w:t>.</w:t>
      </w:r>
      <w:r w:rsidRPr="00C8262D">
        <w:t>txt</w:t>
      </w:r>
      <w:r w:rsidRPr="00C8262D">
        <w:rPr>
          <w:lang w:val="uk-UA"/>
        </w:rPr>
        <w:t xml:space="preserve">, проіндексуємо його командою </w:t>
      </w:r>
      <w:r w:rsidRPr="00C8262D">
        <w:rPr>
          <w:i/>
          <w:iCs/>
        </w:rPr>
        <w:t>git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add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dev</w:t>
      </w:r>
      <w:r w:rsidRPr="00C8262D">
        <w:rPr>
          <w:i/>
          <w:iCs/>
          <w:lang w:val="uk-UA"/>
        </w:rPr>
        <w:t>.</w:t>
      </w:r>
      <w:r w:rsidRPr="00C8262D">
        <w:rPr>
          <w:i/>
          <w:iCs/>
        </w:rPr>
        <w:t>txt</w:t>
      </w:r>
      <w:r w:rsidRPr="00C8262D">
        <w:rPr>
          <w:lang w:val="uk-UA"/>
        </w:rPr>
        <w:t xml:space="preserve"> та закомітимо: </w:t>
      </w:r>
      <w:r w:rsidRPr="00C8262D">
        <w:rPr>
          <w:i/>
          <w:iCs/>
        </w:rPr>
        <w:t>git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commit</w:t>
      </w:r>
      <w:r w:rsidRPr="00C8262D">
        <w:rPr>
          <w:i/>
          <w:iCs/>
          <w:lang w:val="uk-UA"/>
        </w:rPr>
        <w:t xml:space="preserve"> -</w:t>
      </w:r>
      <w:r w:rsidRPr="00C8262D">
        <w:rPr>
          <w:i/>
          <w:iCs/>
        </w:rPr>
        <w:t>m</w:t>
      </w:r>
      <w:r w:rsidRPr="00C8262D">
        <w:rPr>
          <w:i/>
          <w:iCs/>
          <w:lang w:val="uk-UA"/>
        </w:rPr>
        <w:t xml:space="preserve"> "</w:t>
      </w:r>
      <w:r w:rsidRPr="00C8262D">
        <w:rPr>
          <w:i/>
          <w:iCs/>
        </w:rPr>
        <w:t>Added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new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file</w:t>
      </w:r>
      <w:r w:rsidRPr="00C8262D">
        <w:rPr>
          <w:i/>
          <w:iCs/>
          <w:lang w:val="uk-UA"/>
        </w:rPr>
        <w:t>"</w:t>
      </w:r>
      <w:r w:rsidRPr="00C8262D">
        <w:rPr>
          <w:lang w:val="uk-UA"/>
        </w:rPr>
        <w:t xml:space="preserve">. Повернемося на основну гілку </w:t>
      </w:r>
      <w:r w:rsidRPr="00C8262D">
        <w:t>main</w:t>
      </w:r>
      <w:r w:rsidRPr="00C8262D">
        <w:rPr>
          <w:lang w:val="uk-UA"/>
        </w:rPr>
        <w:t xml:space="preserve"> (</w:t>
      </w:r>
      <w:r w:rsidRPr="00C8262D">
        <w:rPr>
          <w:i/>
          <w:iCs/>
        </w:rPr>
        <w:t>git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checkout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main</w:t>
      </w:r>
      <w:r w:rsidRPr="00C8262D">
        <w:rPr>
          <w:lang w:val="uk-UA"/>
        </w:rPr>
        <w:t xml:space="preserve">) і зіллємо гілку </w:t>
      </w:r>
      <w:r w:rsidRPr="00C8262D">
        <w:t>dev</w:t>
      </w:r>
      <w:r w:rsidRPr="00C8262D">
        <w:rPr>
          <w:lang w:val="uk-UA"/>
        </w:rPr>
        <w:t xml:space="preserve"> командою </w:t>
      </w:r>
      <w:r w:rsidRPr="00C8262D">
        <w:rPr>
          <w:i/>
          <w:iCs/>
        </w:rPr>
        <w:t>git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merge</w:t>
      </w:r>
      <w:r w:rsidRPr="00C8262D">
        <w:rPr>
          <w:i/>
          <w:iCs/>
          <w:lang w:val="uk-UA"/>
        </w:rPr>
        <w:t xml:space="preserve"> </w:t>
      </w:r>
      <w:r w:rsidRPr="00C8262D">
        <w:rPr>
          <w:i/>
          <w:iCs/>
        </w:rPr>
        <w:t>dev</w:t>
      </w:r>
      <w:r w:rsidRPr="00C8262D">
        <w:rPr>
          <w:lang w:val="uk-UA"/>
        </w:rPr>
        <w:t xml:space="preserve">. </w:t>
      </w:r>
      <w:r w:rsidRPr="00C8262D">
        <w:t>Як бачимо, злиття відбулося успішно за алгоритмом Fast-forward</w:t>
      </w:r>
    </w:p>
    <w:p w14:paraId="1DA81B6B" w14:textId="77777777" w:rsidR="00C8262D" w:rsidRPr="00C8262D" w:rsidRDefault="00C8262D" w:rsidP="00E1118B">
      <w:pPr>
        <w:rPr>
          <w:lang w:val="uk-UA"/>
        </w:rPr>
      </w:pPr>
    </w:p>
    <w:p w14:paraId="0C94C81C" w14:textId="6B40597B" w:rsidR="00A34A97" w:rsidRDefault="00A34A97" w:rsidP="00E1118B">
      <w:pPr>
        <w:rPr>
          <w:lang w:val="en-US"/>
        </w:rPr>
      </w:pPr>
      <w:r w:rsidRPr="00A34A97">
        <w:rPr>
          <w:lang w:val="en-US"/>
        </w:rPr>
        <w:drawing>
          <wp:inline distT="0" distB="0" distL="0" distR="0" wp14:anchorId="1EB5C17E" wp14:editId="70BC9479">
            <wp:extent cx="5467390" cy="2219341"/>
            <wp:effectExtent l="0" t="0" r="0" b="9525"/>
            <wp:docPr id="5777508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08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0B9" w14:textId="77777777" w:rsidR="00A34A97" w:rsidRDefault="00A34A97" w:rsidP="00E1118B">
      <w:pPr>
        <w:rPr>
          <w:lang w:val="en-US"/>
        </w:rPr>
      </w:pPr>
    </w:p>
    <w:p w14:paraId="60304901" w14:textId="31BC77E5" w:rsidR="00A34A97" w:rsidRDefault="00C8262D" w:rsidP="00E1118B">
      <w:pPr>
        <w:rPr>
          <w:lang w:val="en-US"/>
        </w:rPr>
      </w:pPr>
      <w:r w:rsidRPr="00C8262D">
        <w:t>Змоделюємо конфлікт злиття двох гілок. Для цього відкриємо файл dev.txt у текстовому редакторі на гілці main та замінимо його вміст на рядок: "line for main". Збережемо зміни.</w:t>
      </w:r>
    </w:p>
    <w:p w14:paraId="7E7607C8" w14:textId="7D6FAF88" w:rsidR="00857DF0" w:rsidRDefault="00857DF0" w:rsidP="00E1118B">
      <w:pPr>
        <w:rPr>
          <w:lang w:val="en-US"/>
        </w:rPr>
      </w:pPr>
      <w:r w:rsidRPr="00857DF0">
        <w:rPr>
          <w:lang w:val="en-US"/>
        </w:rPr>
        <w:lastRenderedPageBreak/>
        <w:drawing>
          <wp:inline distT="0" distB="0" distL="0" distR="0" wp14:anchorId="40ADE4E0" wp14:editId="09FB4DF5">
            <wp:extent cx="5944235" cy="3620135"/>
            <wp:effectExtent l="0" t="0" r="0" b="0"/>
            <wp:docPr id="58703353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3353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CD88" w14:textId="77777777" w:rsidR="00857DF0" w:rsidRDefault="00857DF0" w:rsidP="00E1118B">
      <w:pPr>
        <w:rPr>
          <w:lang w:val="en-US"/>
        </w:rPr>
      </w:pPr>
    </w:p>
    <w:p w14:paraId="7F990DB0" w14:textId="1158D55D" w:rsidR="00A34A97" w:rsidRDefault="00C8262D" w:rsidP="00E1118B">
      <w:pPr>
        <w:rPr>
          <w:lang w:val="uk-UA"/>
        </w:rPr>
      </w:pPr>
      <w:r w:rsidRPr="00C8262D">
        <w:t>Проіндексуємо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зафіксуємо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t>у</w:t>
      </w:r>
      <w:r w:rsidRPr="00C8262D">
        <w:rPr>
          <w:lang w:val="en-US"/>
        </w:rPr>
        <w:t xml:space="preserve"> </w:t>
      </w:r>
      <w:r w:rsidRPr="00C8262D">
        <w:t>файлі</w:t>
      </w:r>
      <w:r w:rsidRPr="00C8262D">
        <w:rPr>
          <w:lang w:val="en-US"/>
        </w:rPr>
        <w:t xml:space="preserve"> dev.txt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гілці</w:t>
      </w:r>
      <w:r w:rsidRPr="00C8262D">
        <w:rPr>
          <w:lang w:val="en-US"/>
        </w:rPr>
        <w:t xml:space="preserve"> main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commit -m "New changt</w:t>
      </w:r>
      <w:r w:rsidRPr="00C8262D">
        <w:rPr>
          <w:lang w:val="en-US"/>
        </w:rPr>
        <w:t xml:space="preserve">". </w:t>
      </w:r>
      <w:r w:rsidRPr="00C8262D">
        <w:t>Потім</w:t>
      </w:r>
      <w:r w:rsidRPr="00C8262D">
        <w:rPr>
          <w:lang w:val="en-US"/>
        </w:rPr>
        <w:t xml:space="preserve"> </w:t>
      </w:r>
      <w:r w:rsidRPr="00C8262D">
        <w:t>перейдемо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гілку</w:t>
      </w:r>
      <w:r w:rsidRPr="00C8262D">
        <w:rPr>
          <w:lang w:val="en-US"/>
        </w:rPr>
        <w:t xml:space="preserve"> dev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checkout dev,</w:t>
      </w:r>
      <w:r w:rsidRPr="00C8262D">
        <w:rPr>
          <w:lang w:val="en-US"/>
        </w:rPr>
        <w:t xml:space="preserve"> </w:t>
      </w:r>
      <w:r w:rsidRPr="00C8262D">
        <w:t>внесемо</w:t>
      </w:r>
      <w:r w:rsidRPr="00C8262D">
        <w:rPr>
          <w:lang w:val="en-US"/>
        </w:rPr>
        <w:t xml:space="preserve"> </w:t>
      </w:r>
      <w:r w:rsidRPr="00C8262D">
        <w:t>суперечливі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t>в</w:t>
      </w:r>
      <w:r w:rsidRPr="00C8262D">
        <w:rPr>
          <w:lang w:val="en-US"/>
        </w:rPr>
        <w:t xml:space="preserve"> </w:t>
      </w:r>
      <w:r w:rsidRPr="00C8262D">
        <w:t>той</w:t>
      </w:r>
      <w:r w:rsidRPr="00C8262D">
        <w:rPr>
          <w:lang w:val="en-US"/>
        </w:rPr>
        <w:t xml:space="preserve"> </w:t>
      </w:r>
      <w:r w:rsidRPr="00C8262D">
        <w:t>самий</w:t>
      </w:r>
      <w:r w:rsidRPr="00C8262D">
        <w:rPr>
          <w:lang w:val="en-US"/>
        </w:rPr>
        <w:t xml:space="preserve"> </w:t>
      </w:r>
      <w:r w:rsidRPr="00C8262D">
        <w:t>файл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echo -e "LINE FOR MAIN" &gt; dev.txt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закомітимо</w:t>
      </w:r>
      <w:r w:rsidRPr="00C8262D">
        <w:rPr>
          <w:lang w:val="en-US"/>
        </w:rPr>
        <w:t xml:space="preserve"> </w:t>
      </w:r>
      <w:r w:rsidRPr="00C8262D">
        <w:t>їх</w:t>
      </w:r>
      <w:r w:rsidRPr="00C8262D">
        <w:rPr>
          <w:lang w:val="en-US"/>
        </w:rPr>
        <w:t xml:space="preserve">: </w:t>
      </w:r>
      <w:r w:rsidRPr="00C8262D">
        <w:rPr>
          <w:i/>
          <w:iCs/>
          <w:lang w:val="en-US"/>
        </w:rPr>
        <w:t>git commit -m "Added new line New change".</w:t>
      </w:r>
      <w:r w:rsidRPr="00C8262D">
        <w:rPr>
          <w:lang w:val="en-US"/>
        </w:rPr>
        <w:t xml:space="preserve"> </w:t>
      </w:r>
      <w:r w:rsidRPr="00C8262D">
        <w:t xml:space="preserve">Повернемося на гілку main і спробуємо виконати злиття командою </w:t>
      </w:r>
      <w:r w:rsidRPr="00C8262D">
        <w:rPr>
          <w:i/>
          <w:iCs/>
        </w:rPr>
        <w:t>git merge dev.</w:t>
      </w:r>
      <w:r w:rsidRPr="00C8262D">
        <w:t xml:space="preserve"> Як і очікувалося, виникає повідомлення про конфлікт змісту CONFLICT (content): Merge conflict in dev.txt, а рядок консолі переходить у режим (main|MERGING).</w:t>
      </w:r>
    </w:p>
    <w:p w14:paraId="6FB5390B" w14:textId="77777777" w:rsidR="00C8262D" w:rsidRPr="00C8262D" w:rsidRDefault="00C8262D" w:rsidP="00E1118B">
      <w:pPr>
        <w:rPr>
          <w:lang w:val="uk-UA"/>
        </w:rPr>
      </w:pPr>
    </w:p>
    <w:p w14:paraId="31F1256A" w14:textId="0D559980" w:rsidR="00A34A97" w:rsidRDefault="00857DF0" w:rsidP="00E1118B">
      <w:pPr>
        <w:rPr>
          <w:lang w:val="en-US"/>
        </w:rPr>
      </w:pPr>
      <w:r w:rsidRPr="00857DF0">
        <w:rPr>
          <w:lang w:val="en-US"/>
        </w:rPr>
        <w:drawing>
          <wp:inline distT="0" distB="0" distL="0" distR="0" wp14:anchorId="27EE89DC" wp14:editId="71BCC59B">
            <wp:extent cx="3357587" cy="2347930"/>
            <wp:effectExtent l="0" t="0" r="0" b="0"/>
            <wp:docPr id="1583350702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0702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57587" cy="234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E63D" w14:textId="77777777" w:rsidR="00C8262D" w:rsidRDefault="00C8262D" w:rsidP="00C8262D">
      <w:pPr>
        <w:rPr>
          <w:lang w:val="en-US"/>
        </w:rPr>
      </w:pPr>
    </w:p>
    <w:p w14:paraId="13F3E5B7" w14:textId="5A03C9C3" w:rsidR="00C8262D" w:rsidRPr="00C8262D" w:rsidRDefault="00C8262D" w:rsidP="00C8262D">
      <w:r w:rsidRPr="00C8262D">
        <w:t>Відкриємо файл dev.txt у текстовому редакторі. Як бачимо, Git позначив суперечливі рядки службовими маркерами конфлікту: варіант із поточної гілки між &lt;&lt;&lt;&lt;&lt;&lt;&lt; HEAD та =======, а варіант із гілки dev між ======= та &gt;&gt;&gt;&gt;&gt;&gt;&gt; dev</w:t>
      </w:r>
    </w:p>
    <w:p w14:paraId="1084333E" w14:textId="73C02555" w:rsidR="00A34A97" w:rsidRDefault="00857DF0" w:rsidP="00E1118B">
      <w:pPr>
        <w:rPr>
          <w:lang w:val="en-US"/>
        </w:rPr>
      </w:pPr>
      <w:r w:rsidRPr="00857DF0">
        <w:rPr>
          <w:lang w:val="en-US"/>
        </w:rPr>
        <w:lastRenderedPageBreak/>
        <w:drawing>
          <wp:inline distT="0" distB="0" distL="0" distR="0" wp14:anchorId="2D65326E" wp14:editId="73ED19E3">
            <wp:extent cx="3005159" cy="1928827"/>
            <wp:effectExtent l="0" t="0" r="5080" b="0"/>
            <wp:docPr id="64773025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025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05159" cy="19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79BF" w14:textId="77777777" w:rsidR="00A34A97" w:rsidRDefault="00A34A97" w:rsidP="00E1118B">
      <w:pPr>
        <w:rPr>
          <w:lang w:val="en-US"/>
        </w:rPr>
      </w:pPr>
    </w:p>
    <w:p w14:paraId="560F7297" w14:textId="55BB4176" w:rsidR="00A34A97" w:rsidRDefault="00C8262D" w:rsidP="00E1118B">
      <w:pPr>
        <w:rPr>
          <w:lang w:val="uk-UA"/>
        </w:rPr>
      </w:pPr>
      <w:r w:rsidRPr="00C8262D">
        <w:t>Вирішимо конфлікт вручну, узгодивши зміни. Видалимо службові символи Git і залишимо фінальний коректний рядок: "LINE FOR MAIN". Збережемо відредагований файл.</w:t>
      </w:r>
    </w:p>
    <w:p w14:paraId="5C238F90" w14:textId="77777777" w:rsidR="00C8262D" w:rsidRPr="00C8262D" w:rsidRDefault="00C8262D" w:rsidP="00E1118B">
      <w:pPr>
        <w:rPr>
          <w:lang w:val="uk-UA"/>
        </w:rPr>
      </w:pPr>
    </w:p>
    <w:p w14:paraId="44291E8D" w14:textId="2418C936" w:rsidR="00A34A97" w:rsidRDefault="00857DF0" w:rsidP="00E1118B">
      <w:pPr>
        <w:rPr>
          <w:lang w:val="en-US"/>
        </w:rPr>
      </w:pPr>
      <w:r w:rsidRPr="00857DF0">
        <w:rPr>
          <w:lang w:val="en-US"/>
        </w:rPr>
        <w:drawing>
          <wp:inline distT="0" distB="0" distL="0" distR="0" wp14:anchorId="65EBD76F" wp14:editId="65793100">
            <wp:extent cx="4862548" cy="1581162"/>
            <wp:effectExtent l="0" t="0" r="0" b="0"/>
            <wp:docPr id="10807826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26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B21A" w14:textId="77777777" w:rsidR="00A34A97" w:rsidRDefault="00A34A97" w:rsidP="00E1118B">
      <w:pPr>
        <w:rPr>
          <w:lang w:val="en-US"/>
        </w:rPr>
      </w:pPr>
    </w:p>
    <w:p w14:paraId="158E425A" w14:textId="2864D78B" w:rsidR="00A34A97" w:rsidRDefault="00C8262D" w:rsidP="00E1118B">
      <w:pPr>
        <w:rPr>
          <w:lang w:val="uk-UA"/>
        </w:rPr>
      </w:pPr>
      <w:r w:rsidRPr="00C8262D">
        <w:t>Додамо</w:t>
      </w:r>
      <w:r w:rsidRPr="00C8262D">
        <w:rPr>
          <w:lang w:val="en-US"/>
        </w:rPr>
        <w:t xml:space="preserve"> </w:t>
      </w:r>
      <w:r w:rsidRPr="00C8262D">
        <w:t>виправлений</w:t>
      </w:r>
      <w:r w:rsidRPr="00C8262D">
        <w:rPr>
          <w:lang w:val="en-US"/>
        </w:rPr>
        <w:t xml:space="preserve"> </w:t>
      </w:r>
      <w:r w:rsidRPr="00C8262D">
        <w:t>файл</w:t>
      </w:r>
      <w:r w:rsidRPr="00C8262D">
        <w:rPr>
          <w:lang w:val="en-US"/>
        </w:rPr>
        <w:t xml:space="preserve"> dev.txt </w:t>
      </w:r>
      <w:r w:rsidRPr="00C8262D">
        <w:t>до</w:t>
      </w:r>
      <w:r w:rsidRPr="00C8262D">
        <w:rPr>
          <w:lang w:val="en-US"/>
        </w:rPr>
        <w:t xml:space="preserve"> </w:t>
      </w:r>
      <w:r w:rsidRPr="00C8262D">
        <w:t>індексу</w:t>
      </w:r>
      <w:r w:rsidRPr="00C8262D">
        <w:rPr>
          <w:lang w:val="en-US"/>
        </w:rPr>
        <w:t xml:space="preserve">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add dev.txt.</w:t>
      </w:r>
      <w:r w:rsidRPr="00C8262D">
        <w:rPr>
          <w:lang w:val="en-US"/>
        </w:rPr>
        <w:t xml:space="preserve"> </w:t>
      </w:r>
      <w:r w:rsidRPr="00C8262D">
        <w:t>Завершимо</w:t>
      </w:r>
      <w:r w:rsidRPr="00C8262D">
        <w:rPr>
          <w:lang w:val="en-US"/>
        </w:rPr>
        <w:t xml:space="preserve"> </w:t>
      </w:r>
      <w:r w:rsidRPr="00C8262D">
        <w:t>коміт</w:t>
      </w:r>
      <w:r w:rsidRPr="00C8262D">
        <w:rPr>
          <w:lang w:val="en-US"/>
        </w:rPr>
        <w:t xml:space="preserve"> </w:t>
      </w:r>
      <w:r w:rsidRPr="00C8262D">
        <w:t>злиття</w:t>
      </w:r>
      <w:r w:rsidRPr="00C8262D">
        <w:rPr>
          <w:lang w:val="en-US"/>
        </w:rPr>
        <w:t xml:space="preserve"> </w:t>
      </w:r>
      <w:r w:rsidRPr="00C8262D">
        <w:t>без</w:t>
      </w:r>
      <w:r w:rsidRPr="00C8262D">
        <w:rPr>
          <w:lang w:val="en-US"/>
        </w:rPr>
        <w:t xml:space="preserve"> </w:t>
      </w:r>
      <w:r w:rsidRPr="00C8262D">
        <w:t>коментаря</w:t>
      </w:r>
      <w:r w:rsidRPr="00C8262D">
        <w:rPr>
          <w:lang w:val="en-US"/>
        </w:rPr>
        <w:t xml:space="preserve"> </w:t>
      </w:r>
      <w:r w:rsidRPr="00C8262D">
        <w:t>за</w:t>
      </w:r>
      <w:r w:rsidRPr="00C8262D">
        <w:rPr>
          <w:lang w:val="en-US"/>
        </w:rPr>
        <w:t xml:space="preserve"> </w:t>
      </w:r>
      <w:r w:rsidRPr="00C8262D">
        <w:t>допомогою</w:t>
      </w:r>
      <w:r w:rsidRPr="00C8262D">
        <w:rPr>
          <w:lang w:val="en-US"/>
        </w:rPr>
        <w:t xml:space="preserve"> </w:t>
      </w:r>
      <w:r w:rsidRPr="00C8262D">
        <w:t>команди</w:t>
      </w:r>
      <w:r w:rsidRPr="00C8262D">
        <w:rPr>
          <w:lang w:val="en-US"/>
        </w:rPr>
        <w:t xml:space="preserve"> git commit, </w:t>
      </w:r>
      <w:r w:rsidRPr="00C8262D">
        <w:t>прийнявши</w:t>
      </w:r>
      <w:r w:rsidRPr="00C8262D">
        <w:rPr>
          <w:lang w:val="en-US"/>
        </w:rPr>
        <w:t xml:space="preserve"> </w:t>
      </w:r>
      <w:r w:rsidRPr="00C8262D">
        <w:t>автоматичний</w:t>
      </w:r>
      <w:r w:rsidRPr="00C8262D">
        <w:rPr>
          <w:lang w:val="en-US"/>
        </w:rPr>
        <w:t xml:space="preserve"> </w:t>
      </w:r>
      <w:r w:rsidRPr="00C8262D">
        <w:t>коментар</w:t>
      </w:r>
      <w:r w:rsidRPr="00C8262D">
        <w:rPr>
          <w:lang w:val="en-US"/>
        </w:rPr>
        <w:t xml:space="preserve"> Git "Merge branch 'dev'". </w:t>
      </w:r>
      <w:r w:rsidRPr="00C8262D">
        <w:t xml:space="preserve">Як бачимо, конфлікт успішно вирішено, а команда </w:t>
      </w:r>
      <w:r w:rsidRPr="00C8262D">
        <w:rPr>
          <w:i/>
          <w:iCs/>
        </w:rPr>
        <w:t>git status</w:t>
      </w:r>
      <w:r w:rsidRPr="00C8262D">
        <w:t xml:space="preserve"> показує чистий стан репозиторію.</w:t>
      </w:r>
    </w:p>
    <w:p w14:paraId="718E7488" w14:textId="77777777" w:rsidR="00C8262D" w:rsidRPr="00C8262D" w:rsidRDefault="00C8262D" w:rsidP="00E1118B">
      <w:pPr>
        <w:rPr>
          <w:lang w:val="uk-UA"/>
        </w:rPr>
      </w:pPr>
    </w:p>
    <w:p w14:paraId="16C08025" w14:textId="2D6A4A52" w:rsidR="00ED71BE" w:rsidRDefault="00ED71BE" w:rsidP="00E1118B">
      <w:pPr>
        <w:rPr>
          <w:lang w:val="en-US"/>
        </w:rPr>
      </w:pPr>
      <w:r w:rsidRPr="00ED71BE">
        <w:rPr>
          <w:lang w:val="en-US"/>
        </w:rPr>
        <w:drawing>
          <wp:inline distT="0" distB="0" distL="0" distR="0" wp14:anchorId="61B1FDE9" wp14:editId="0466B07C">
            <wp:extent cx="4086255" cy="795343"/>
            <wp:effectExtent l="0" t="0" r="0" b="5080"/>
            <wp:docPr id="86369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573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7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30E" w14:textId="77777777" w:rsidR="00ED71BE" w:rsidRDefault="00ED71BE" w:rsidP="00E1118B">
      <w:pPr>
        <w:rPr>
          <w:lang w:val="uk-UA"/>
        </w:rPr>
      </w:pPr>
    </w:p>
    <w:p w14:paraId="073E3744" w14:textId="76F340DF" w:rsidR="00C8262D" w:rsidRDefault="00C8262D" w:rsidP="00E1118B">
      <w:pPr>
        <w:rPr>
          <w:lang w:val="uk-UA"/>
        </w:rPr>
      </w:pPr>
      <w:r w:rsidRPr="00C8262D">
        <w:t xml:space="preserve">Перейдемо до вивчення команди </w:t>
      </w:r>
      <w:r w:rsidRPr="00C8262D">
        <w:rPr>
          <w:i/>
          <w:iCs/>
        </w:rPr>
        <w:t>git rebase</w:t>
      </w:r>
      <w:r w:rsidRPr="00C8262D">
        <w:t xml:space="preserve">. Для цього переключимося на гілку dev за допомогою команди </w:t>
      </w:r>
      <w:r w:rsidRPr="00C8262D">
        <w:rPr>
          <w:i/>
          <w:iCs/>
        </w:rPr>
        <w:t>git checkout dev</w:t>
      </w:r>
      <w:r w:rsidRPr="00C8262D">
        <w:t>.</w:t>
      </w:r>
    </w:p>
    <w:p w14:paraId="00BC0D5C" w14:textId="77777777" w:rsidR="00C8262D" w:rsidRPr="00C8262D" w:rsidRDefault="00C8262D" w:rsidP="00E1118B">
      <w:pPr>
        <w:rPr>
          <w:lang w:val="uk-UA"/>
        </w:rPr>
      </w:pPr>
    </w:p>
    <w:p w14:paraId="1ECEB7C7" w14:textId="40F98905" w:rsidR="00ED71BE" w:rsidRDefault="00ED71BE" w:rsidP="00E1118B">
      <w:pPr>
        <w:rPr>
          <w:lang w:val="en-US"/>
        </w:rPr>
      </w:pPr>
      <w:r w:rsidRPr="00ED71BE">
        <w:rPr>
          <w:lang w:val="en-US"/>
        </w:rPr>
        <w:lastRenderedPageBreak/>
        <w:drawing>
          <wp:inline distT="0" distB="0" distL="0" distR="0" wp14:anchorId="400A69F8" wp14:editId="38BB5C45">
            <wp:extent cx="4348194" cy="2476518"/>
            <wp:effectExtent l="0" t="0" r="0" b="0"/>
            <wp:docPr id="19758979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79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48194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7EAB" w14:textId="77777777" w:rsidR="00ED71BE" w:rsidRDefault="00ED71BE" w:rsidP="00E1118B">
      <w:pPr>
        <w:rPr>
          <w:lang w:val="uk-UA"/>
        </w:rPr>
      </w:pPr>
    </w:p>
    <w:p w14:paraId="320AC27E" w14:textId="7A0EBC16" w:rsidR="00C8262D" w:rsidRPr="00C8262D" w:rsidRDefault="00C8262D" w:rsidP="00E1118B">
      <w:pPr>
        <w:rPr>
          <w:lang w:val="uk-UA"/>
        </w:rPr>
      </w:pPr>
      <w:r w:rsidRPr="00C8262D">
        <w:rPr>
          <w:lang w:val="uk-UA"/>
        </w:rPr>
        <w:t xml:space="preserve">Відкриємо файл </w:t>
      </w:r>
      <w:r w:rsidRPr="00C8262D">
        <w:t>test</w:t>
      </w:r>
      <w:r w:rsidRPr="00C8262D">
        <w:rPr>
          <w:lang w:val="uk-UA"/>
        </w:rPr>
        <w:t>.</w:t>
      </w:r>
      <w:r w:rsidRPr="00C8262D">
        <w:t>txt</w:t>
      </w:r>
      <w:r w:rsidRPr="00C8262D">
        <w:rPr>
          <w:lang w:val="uk-UA"/>
        </w:rPr>
        <w:t xml:space="preserve"> у текстовому редакторі та внесемо зміни на гілці </w:t>
      </w:r>
      <w:r w:rsidRPr="00C8262D">
        <w:t>dev</w:t>
      </w:r>
      <w:r w:rsidRPr="00C8262D">
        <w:rPr>
          <w:lang w:val="uk-UA"/>
        </w:rPr>
        <w:t>, дописавши рядок: "</w:t>
      </w:r>
      <w:r w:rsidRPr="00C8262D">
        <w:t>rebase</w:t>
      </w:r>
      <w:r w:rsidRPr="00C8262D">
        <w:rPr>
          <w:lang w:val="uk-UA"/>
        </w:rPr>
        <w:t xml:space="preserve"> </w:t>
      </w:r>
      <w:r w:rsidRPr="00C8262D">
        <w:t>test</w:t>
      </w:r>
      <w:r w:rsidRPr="00C8262D">
        <w:rPr>
          <w:lang w:val="uk-UA"/>
        </w:rPr>
        <w:t xml:space="preserve"> </w:t>
      </w:r>
      <w:r w:rsidRPr="00C8262D">
        <w:t>line</w:t>
      </w:r>
      <w:r w:rsidRPr="00C8262D">
        <w:rPr>
          <w:lang w:val="uk-UA"/>
        </w:rPr>
        <w:t xml:space="preserve">". </w:t>
      </w:r>
      <w:r w:rsidRPr="00C8262D">
        <w:t>Збережемо зміни у файлі.</w:t>
      </w:r>
    </w:p>
    <w:p w14:paraId="38EAADF9" w14:textId="77777777" w:rsidR="00ED71BE" w:rsidRDefault="00ED71BE" w:rsidP="00E1118B">
      <w:pPr>
        <w:rPr>
          <w:lang w:val="en-US"/>
        </w:rPr>
      </w:pPr>
    </w:p>
    <w:p w14:paraId="66C03692" w14:textId="77777777" w:rsidR="00ED71BE" w:rsidRDefault="00ED71BE" w:rsidP="00E1118B">
      <w:pPr>
        <w:rPr>
          <w:lang w:val="en-US"/>
        </w:rPr>
      </w:pPr>
    </w:p>
    <w:p w14:paraId="00441DFB" w14:textId="3BB5DFFB" w:rsidR="00ED71BE" w:rsidRDefault="00ED71BE" w:rsidP="00E1118B">
      <w:pPr>
        <w:rPr>
          <w:lang w:val="en-US"/>
        </w:rPr>
      </w:pPr>
      <w:r w:rsidRPr="00ED71BE">
        <w:rPr>
          <w:lang w:val="en-US"/>
        </w:rPr>
        <w:lastRenderedPageBreak/>
        <w:drawing>
          <wp:inline distT="0" distB="0" distL="0" distR="0" wp14:anchorId="4B5E7407" wp14:editId="58325995">
            <wp:extent cx="5944235" cy="6762115"/>
            <wp:effectExtent l="0" t="0" r="0" b="635"/>
            <wp:docPr id="165473466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3466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EE3" w14:textId="77777777" w:rsidR="00ED71BE" w:rsidRPr="00ED71BE" w:rsidRDefault="00ED71BE" w:rsidP="00ED71BE">
      <w:pPr>
        <w:rPr>
          <w:lang w:val="en-US"/>
        </w:rPr>
      </w:pPr>
    </w:p>
    <w:p w14:paraId="5781344A" w14:textId="0F9DC744" w:rsidR="00ED71BE" w:rsidRPr="00ED71BE" w:rsidRDefault="00C8262D" w:rsidP="00ED71BE">
      <w:pPr>
        <w:rPr>
          <w:lang w:val="en-US"/>
        </w:rPr>
      </w:pPr>
      <w:r w:rsidRPr="00C8262D">
        <w:t>Проіндексуємо</w:t>
      </w:r>
      <w:r w:rsidRPr="00C8262D">
        <w:rPr>
          <w:lang w:val="en-US"/>
        </w:rPr>
        <w:t xml:space="preserve"> </w:t>
      </w:r>
      <w:r w:rsidRPr="00C8262D">
        <w:t>всі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закомітимо</w:t>
      </w:r>
      <w:r w:rsidRPr="00C8262D">
        <w:rPr>
          <w:lang w:val="en-US"/>
        </w:rPr>
        <w:t xml:space="preserve"> </w:t>
      </w:r>
      <w:r w:rsidRPr="00C8262D">
        <w:t>їх</w:t>
      </w:r>
      <w:r w:rsidRPr="00C8262D">
        <w:rPr>
          <w:lang w:val="en-US"/>
        </w:rPr>
        <w:t xml:space="preserve"> </w:t>
      </w:r>
      <w:r w:rsidRPr="00C8262D">
        <w:t>у</w:t>
      </w:r>
      <w:r w:rsidRPr="00C8262D">
        <w:rPr>
          <w:lang w:val="en-US"/>
        </w:rPr>
        <w:t xml:space="preserve"> </w:t>
      </w:r>
      <w:r w:rsidRPr="00C8262D">
        <w:t>гілці</w:t>
      </w:r>
      <w:r w:rsidRPr="00C8262D">
        <w:rPr>
          <w:lang w:val="en-US"/>
        </w:rPr>
        <w:t xml:space="preserve"> dev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commit -m "Test rebase"</w:t>
      </w:r>
      <w:r w:rsidRPr="00C8262D">
        <w:rPr>
          <w:lang w:val="en-US"/>
        </w:rPr>
        <w:t xml:space="preserve">. </w:t>
      </w:r>
      <w:r w:rsidRPr="00C8262D">
        <w:t>Потім</w:t>
      </w:r>
      <w:r w:rsidRPr="00C8262D">
        <w:rPr>
          <w:lang w:val="en-US"/>
        </w:rPr>
        <w:t xml:space="preserve"> </w:t>
      </w:r>
      <w:r w:rsidRPr="00C8262D">
        <w:t>перейдемо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основну</w:t>
      </w:r>
      <w:r w:rsidRPr="00C8262D">
        <w:rPr>
          <w:lang w:val="en-US"/>
        </w:rPr>
        <w:t xml:space="preserve"> </w:t>
      </w:r>
      <w:r w:rsidRPr="00C8262D">
        <w:t>гілку</w:t>
      </w:r>
      <w:r w:rsidRPr="00C8262D">
        <w:rPr>
          <w:lang w:val="en-US"/>
        </w:rPr>
        <w:t xml:space="preserve"> main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git checkout main</w:t>
      </w:r>
      <w:r w:rsidRPr="00C8262D">
        <w:rPr>
          <w:lang w:val="en-US"/>
        </w:rPr>
        <w:t xml:space="preserve">, </w:t>
      </w:r>
      <w:r w:rsidRPr="00C8262D">
        <w:t>внесемо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 xml:space="preserve"> </w:t>
      </w:r>
      <w:r w:rsidRPr="00C8262D">
        <w:t>у</w:t>
      </w:r>
      <w:r w:rsidRPr="00C8262D">
        <w:rPr>
          <w:lang w:val="en-US"/>
        </w:rPr>
        <w:t xml:space="preserve"> </w:t>
      </w:r>
      <w:r w:rsidRPr="00C8262D">
        <w:t>файл</w:t>
      </w:r>
      <w:r w:rsidRPr="00C8262D">
        <w:rPr>
          <w:lang w:val="en-US"/>
        </w:rPr>
        <w:t xml:space="preserve"> index.html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C8262D">
        <w:rPr>
          <w:i/>
          <w:iCs/>
          <w:lang w:val="en-US"/>
        </w:rPr>
        <w:t>echo "&lt;h1&gt;Rebase test&lt;/h1&gt;" &gt; index.html</w:t>
      </w:r>
      <w:r w:rsidRPr="00C8262D">
        <w:rPr>
          <w:lang w:val="en-US"/>
        </w:rPr>
        <w:t xml:space="preserve">, </w:t>
      </w:r>
      <w:r w:rsidRPr="00C8262D">
        <w:t>додамо</w:t>
      </w:r>
      <w:r w:rsidRPr="00C8262D">
        <w:rPr>
          <w:lang w:val="en-US"/>
        </w:rPr>
        <w:t xml:space="preserve"> </w:t>
      </w:r>
      <w:r w:rsidRPr="00C8262D">
        <w:t>їх</w:t>
      </w:r>
      <w:r w:rsidRPr="00C8262D">
        <w:rPr>
          <w:lang w:val="en-US"/>
        </w:rPr>
        <w:t xml:space="preserve"> </w:t>
      </w:r>
      <w:r w:rsidRPr="00C8262D">
        <w:t>та</w:t>
      </w:r>
      <w:r w:rsidRPr="00C8262D">
        <w:rPr>
          <w:lang w:val="en-US"/>
        </w:rPr>
        <w:t xml:space="preserve"> </w:t>
      </w:r>
      <w:r w:rsidRPr="00C8262D">
        <w:t>закомітимо</w:t>
      </w:r>
      <w:r w:rsidRPr="00C8262D">
        <w:rPr>
          <w:lang w:val="en-US"/>
        </w:rPr>
        <w:t xml:space="preserve">: </w:t>
      </w:r>
      <w:r w:rsidRPr="00C8262D">
        <w:rPr>
          <w:i/>
          <w:iCs/>
          <w:lang w:val="en-US"/>
        </w:rPr>
        <w:t>git commit -m "Commit - 1".</w:t>
      </w:r>
      <w:r w:rsidRPr="00C8262D">
        <w:rPr>
          <w:lang w:val="en-US"/>
        </w:rPr>
        <w:t xml:space="preserve"> </w:t>
      </w:r>
      <w:r w:rsidRPr="00C8262D">
        <w:t>Після</w:t>
      </w:r>
      <w:r w:rsidRPr="00C8262D">
        <w:rPr>
          <w:lang w:val="en-US"/>
        </w:rPr>
        <w:t xml:space="preserve"> </w:t>
      </w:r>
      <w:r w:rsidRPr="00C8262D">
        <w:t>цього</w:t>
      </w:r>
      <w:r w:rsidRPr="00C8262D">
        <w:rPr>
          <w:lang w:val="en-US"/>
        </w:rPr>
        <w:t xml:space="preserve"> </w:t>
      </w:r>
      <w:r w:rsidRPr="00C8262D">
        <w:t>перейдемо</w:t>
      </w:r>
      <w:r w:rsidRPr="00C8262D">
        <w:rPr>
          <w:lang w:val="en-US"/>
        </w:rPr>
        <w:t xml:space="preserve"> </w:t>
      </w:r>
      <w:r w:rsidRPr="00C8262D">
        <w:t>назад</w:t>
      </w:r>
      <w:r w:rsidRPr="00C8262D">
        <w:rPr>
          <w:lang w:val="en-US"/>
        </w:rPr>
        <w:t xml:space="preserve"> </w:t>
      </w:r>
      <w:r w:rsidRPr="00C8262D">
        <w:t>на</w:t>
      </w:r>
      <w:r w:rsidRPr="00C8262D">
        <w:rPr>
          <w:lang w:val="en-US"/>
        </w:rPr>
        <w:t xml:space="preserve"> </w:t>
      </w:r>
      <w:r w:rsidRPr="00C8262D">
        <w:t>гілку</w:t>
      </w:r>
      <w:r w:rsidRPr="00C8262D">
        <w:rPr>
          <w:lang w:val="en-US"/>
        </w:rPr>
        <w:t xml:space="preserve"> dev </w:t>
      </w:r>
      <w:r w:rsidRPr="00C8262D">
        <w:t>командою</w:t>
      </w:r>
      <w:r w:rsidRPr="00C8262D">
        <w:rPr>
          <w:lang w:val="en-US"/>
        </w:rPr>
        <w:t xml:space="preserve"> </w:t>
      </w:r>
      <w:r w:rsidRPr="00083FD9">
        <w:rPr>
          <w:i/>
          <w:iCs/>
          <w:lang w:val="en-US"/>
        </w:rPr>
        <w:t>git checkout dev</w:t>
      </w:r>
      <w:r w:rsidRPr="00C8262D">
        <w:rPr>
          <w:lang w:val="en-US"/>
        </w:rPr>
        <w:t xml:space="preserve"> </w:t>
      </w:r>
      <w:r w:rsidRPr="00C8262D">
        <w:t>для</w:t>
      </w:r>
      <w:r w:rsidRPr="00C8262D">
        <w:rPr>
          <w:lang w:val="en-US"/>
        </w:rPr>
        <w:t xml:space="preserve"> </w:t>
      </w:r>
      <w:r w:rsidRPr="00C8262D">
        <w:t>створення</w:t>
      </w:r>
      <w:r w:rsidRPr="00C8262D">
        <w:rPr>
          <w:lang w:val="en-US"/>
        </w:rPr>
        <w:t xml:space="preserve"> </w:t>
      </w:r>
      <w:r w:rsidRPr="00C8262D">
        <w:t>наступної</w:t>
      </w:r>
      <w:r w:rsidRPr="00C8262D">
        <w:rPr>
          <w:lang w:val="en-US"/>
        </w:rPr>
        <w:t xml:space="preserve"> </w:t>
      </w:r>
      <w:r w:rsidRPr="00C8262D">
        <w:t>зміни</w:t>
      </w:r>
      <w:r w:rsidRPr="00C8262D">
        <w:rPr>
          <w:lang w:val="en-US"/>
        </w:rPr>
        <w:t>.</w:t>
      </w:r>
    </w:p>
    <w:p w14:paraId="65E01CE7" w14:textId="77777777" w:rsidR="00ED71BE" w:rsidRDefault="00ED71BE" w:rsidP="00ED71BE">
      <w:pPr>
        <w:rPr>
          <w:lang w:val="en-US"/>
        </w:rPr>
      </w:pPr>
    </w:p>
    <w:p w14:paraId="5D077766" w14:textId="77777777" w:rsidR="00ED71BE" w:rsidRPr="00ED71BE" w:rsidRDefault="00ED71BE" w:rsidP="00ED71BE">
      <w:pPr>
        <w:rPr>
          <w:lang w:val="en-US"/>
        </w:rPr>
      </w:pPr>
    </w:p>
    <w:p w14:paraId="13A1978F" w14:textId="564F0FEF" w:rsidR="00ED71BE" w:rsidRDefault="00ED71BE" w:rsidP="00E1118B">
      <w:pPr>
        <w:rPr>
          <w:lang w:val="en-US"/>
        </w:rPr>
      </w:pPr>
      <w:r w:rsidRPr="00ED71BE">
        <w:rPr>
          <w:lang w:val="en-US"/>
        </w:rPr>
        <w:lastRenderedPageBreak/>
        <w:drawing>
          <wp:inline distT="0" distB="0" distL="0" distR="0" wp14:anchorId="322332B8" wp14:editId="1F6D94A1">
            <wp:extent cx="5048287" cy="2481281"/>
            <wp:effectExtent l="0" t="0" r="0" b="0"/>
            <wp:docPr id="28418113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113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24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FCD6" w14:textId="77777777" w:rsidR="00ED71BE" w:rsidRDefault="00ED71BE" w:rsidP="00E1118B">
      <w:pPr>
        <w:rPr>
          <w:lang w:val="en-US"/>
        </w:rPr>
      </w:pPr>
    </w:p>
    <w:p w14:paraId="02CD0B4B" w14:textId="470CC58F" w:rsidR="00ED71BE" w:rsidRDefault="00083FD9" w:rsidP="00E1118B">
      <w:pPr>
        <w:rPr>
          <w:lang w:val="uk-UA"/>
        </w:rPr>
      </w:pPr>
      <w:r w:rsidRPr="00083FD9">
        <w:t>Відкриємо</w:t>
      </w:r>
      <w:r w:rsidRPr="00083FD9">
        <w:rPr>
          <w:lang w:val="en-US"/>
        </w:rPr>
        <w:t xml:space="preserve"> </w:t>
      </w:r>
      <w:r w:rsidRPr="00083FD9">
        <w:t>файл</w:t>
      </w:r>
      <w:r w:rsidRPr="00083FD9">
        <w:rPr>
          <w:lang w:val="en-US"/>
        </w:rPr>
        <w:t xml:space="preserve"> test.txt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гілці</w:t>
      </w:r>
      <w:r w:rsidRPr="00083FD9">
        <w:rPr>
          <w:lang w:val="en-US"/>
        </w:rPr>
        <w:t xml:space="preserve"> dev </w:t>
      </w:r>
      <w:r w:rsidRPr="00083FD9">
        <w:t>та</w:t>
      </w:r>
      <w:r w:rsidRPr="00083FD9">
        <w:rPr>
          <w:lang w:val="en-US"/>
        </w:rPr>
        <w:t xml:space="preserve"> </w:t>
      </w:r>
      <w:r w:rsidRPr="00083FD9">
        <w:t>допишемо</w:t>
      </w:r>
      <w:r w:rsidRPr="00083FD9">
        <w:rPr>
          <w:lang w:val="en-US"/>
        </w:rPr>
        <w:t xml:space="preserve"> </w:t>
      </w:r>
      <w:r w:rsidRPr="00083FD9">
        <w:t>новий</w:t>
      </w:r>
      <w:r w:rsidRPr="00083FD9">
        <w:rPr>
          <w:lang w:val="en-US"/>
        </w:rPr>
        <w:t xml:space="preserve"> </w:t>
      </w:r>
      <w:r w:rsidRPr="00083FD9">
        <w:t>рядок</w:t>
      </w:r>
      <w:r w:rsidRPr="00083FD9">
        <w:rPr>
          <w:lang w:val="en-US"/>
        </w:rPr>
        <w:t xml:space="preserve">: "dev test change". </w:t>
      </w:r>
      <w:r w:rsidRPr="00083FD9">
        <w:t>Збережемо файл.</w:t>
      </w:r>
    </w:p>
    <w:p w14:paraId="0CD8D27F" w14:textId="77777777" w:rsidR="00083FD9" w:rsidRPr="00083FD9" w:rsidRDefault="00083FD9" w:rsidP="00E1118B">
      <w:pPr>
        <w:rPr>
          <w:lang w:val="uk-UA"/>
        </w:rPr>
      </w:pPr>
    </w:p>
    <w:p w14:paraId="4B3DEADF" w14:textId="770E540C" w:rsidR="00ED71BE" w:rsidRDefault="00ED71BE" w:rsidP="00E1118B">
      <w:pPr>
        <w:rPr>
          <w:lang w:val="en-US"/>
        </w:rPr>
      </w:pPr>
      <w:r w:rsidRPr="00ED71BE">
        <w:rPr>
          <w:lang w:val="en-US"/>
        </w:rPr>
        <w:drawing>
          <wp:inline distT="0" distB="0" distL="0" distR="0" wp14:anchorId="7BBB3549" wp14:editId="65B56DAE">
            <wp:extent cx="4933986" cy="1624024"/>
            <wp:effectExtent l="0" t="0" r="0" b="0"/>
            <wp:docPr id="125611893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893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16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F851" w14:textId="77777777" w:rsidR="00ED71BE" w:rsidRDefault="00ED71BE" w:rsidP="00E1118B">
      <w:pPr>
        <w:rPr>
          <w:lang w:val="uk-UA"/>
        </w:rPr>
      </w:pPr>
    </w:p>
    <w:p w14:paraId="1A628A2A" w14:textId="74749878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Проіндексуємо файл і створимо коміт у гілці </w:t>
      </w:r>
      <w:r w:rsidRPr="00083FD9">
        <w:t>dev</w:t>
      </w:r>
      <w:r w:rsidRPr="00083FD9">
        <w:rPr>
          <w:lang w:val="uk-UA"/>
        </w:rPr>
        <w:t xml:space="preserve">: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m</w:t>
      </w:r>
      <w:r w:rsidRPr="00083FD9">
        <w:rPr>
          <w:i/>
          <w:iCs/>
          <w:lang w:val="uk-UA"/>
        </w:rPr>
        <w:t xml:space="preserve"> "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- 2".</w:t>
      </w:r>
      <w:r w:rsidRPr="00083FD9">
        <w:rPr>
          <w:lang w:val="uk-UA"/>
        </w:rPr>
        <w:t xml:space="preserve"> Після цього переключимося на головну гілку </w:t>
      </w:r>
      <w:r w:rsidRPr="00083FD9">
        <w:t>main</w:t>
      </w:r>
      <w:r w:rsidRPr="00083FD9">
        <w:rPr>
          <w:lang w:val="uk-UA"/>
        </w:rPr>
        <w:t xml:space="preserve"> командою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checkout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main</w:t>
      </w:r>
      <w:r w:rsidRPr="00083FD9">
        <w:rPr>
          <w:i/>
          <w:iCs/>
          <w:lang w:val="uk-UA"/>
        </w:rPr>
        <w:t>.</w:t>
      </w:r>
    </w:p>
    <w:p w14:paraId="5EA5D247" w14:textId="77777777" w:rsidR="00ED71BE" w:rsidRPr="00083FD9" w:rsidRDefault="00ED71BE" w:rsidP="00E1118B">
      <w:pPr>
        <w:rPr>
          <w:lang w:val="uk-UA"/>
        </w:rPr>
      </w:pPr>
    </w:p>
    <w:p w14:paraId="3B3E58C5" w14:textId="770C6CD7" w:rsidR="00ED71BE" w:rsidRDefault="00ED71BE" w:rsidP="00E1118B">
      <w:pPr>
        <w:rPr>
          <w:lang w:val="en-US"/>
        </w:rPr>
      </w:pPr>
      <w:r w:rsidRPr="00ED71BE">
        <w:rPr>
          <w:lang w:val="en-US"/>
        </w:rPr>
        <w:drawing>
          <wp:inline distT="0" distB="0" distL="0" distR="0" wp14:anchorId="32B86E51" wp14:editId="314BCA83">
            <wp:extent cx="5944235" cy="2347595"/>
            <wp:effectExtent l="0" t="0" r="0" b="0"/>
            <wp:docPr id="27670485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0485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768D" w14:textId="77777777" w:rsidR="00ED71BE" w:rsidRDefault="00ED71BE" w:rsidP="00E1118B">
      <w:pPr>
        <w:rPr>
          <w:lang w:val="uk-UA"/>
        </w:rPr>
      </w:pPr>
    </w:p>
    <w:p w14:paraId="46873E1E" w14:textId="16FFEC1D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Відкриємо файл </w:t>
      </w:r>
      <w:r w:rsidRPr="00083FD9">
        <w:t>dev</w:t>
      </w:r>
      <w:r w:rsidRPr="00083FD9">
        <w:rPr>
          <w:lang w:val="uk-UA"/>
        </w:rPr>
        <w:t>.</w:t>
      </w:r>
      <w:r w:rsidRPr="00083FD9">
        <w:t>txt</w:t>
      </w:r>
      <w:r w:rsidRPr="00083FD9">
        <w:rPr>
          <w:lang w:val="uk-UA"/>
        </w:rPr>
        <w:t xml:space="preserve"> на гілці </w:t>
      </w:r>
      <w:r w:rsidRPr="00083FD9">
        <w:t>main</w:t>
      </w:r>
      <w:r w:rsidRPr="00083FD9">
        <w:rPr>
          <w:lang w:val="uk-UA"/>
        </w:rPr>
        <w:t xml:space="preserve"> у текстовому редакторі та допишемо новий рядок: "</w:t>
      </w:r>
      <w:r w:rsidRPr="00083FD9">
        <w:t>new</w:t>
      </w:r>
      <w:r w:rsidRPr="00083FD9">
        <w:rPr>
          <w:lang w:val="uk-UA"/>
        </w:rPr>
        <w:t xml:space="preserve"> </w:t>
      </w:r>
      <w:r w:rsidRPr="00083FD9">
        <w:t>main</w:t>
      </w:r>
      <w:r w:rsidRPr="00083FD9">
        <w:rPr>
          <w:lang w:val="uk-UA"/>
        </w:rPr>
        <w:t xml:space="preserve"> </w:t>
      </w:r>
      <w:r w:rsidRPr="00083FD9">
        <w:t>line</w:t>
      </w:r>
      <w:r w:rsidRPr="00083FD9">
        <w:rPr>
          <w:lang w:val="uk-UA"/>
        </w:rPr>
        <w:t xml:space="preserve">". </w:t>
      </w:r>
      <w:r w:rsidRPr="00083FD9">
        <w:t>Збережемо зміни у файлі.</w:t>
      </w:r>
    </w:p>
    <w:p w14:paraId="1DFD035D" w14:textId="1DCC8596" w:rsidR="00ED71BE" w:rsidRDefault="00052A0D" w:rsidP="00E1118B">
      <w:pPr>
        <w:rPr>
          <w:lang w:val="en-US"/>
        </w:rPr>
      </w:pPr>
      <w:r w:rsidRPr="00052A0D">
        <w:rPr>
          <w:lang w:val="en-US"/>
        </w:rPr>
        <w:lastRenderedPageBreak/>
        <w:drawing>
          <wp:inline distT="0" distB="0" distL="0" distR="0" wp14:anchorId="4A2D814A" wp14:editId="17D92835">
            <wp:extent cx="4162455" cy="1709750"/>
            <wp:effectExtent l="0" t="0" r="0" b="5080"/>
            <wp:docPr id="199525367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367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17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B591" w14:textId="77777777" w:rsidR="00ED71BE" w:rsidRDefault="00ED71BE" w:rsidP="00E1118B">
      <w:pPr>
        <w:rPr>
          <w:lang w:val="uk-UA"/>
        </w:rPr>
      </w:pPr>
    </w:p>
    <w:p w14:paraId="4DBFF2CD" w14:textId="020C6FD9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Проіндексуємо внесені зміни та зафіксуємо коміт на гілці </w:t>
      </w:r>
      <w:r w:rsidRPr="00083FD9">
        <w:t>main</w:t>
      </w:r>
      <w:r w:rsidRPr="00083FD9">
        <w:rPr>
          <w:lang w:val="uk-UA"/>
        </w:rPr>
        <w:t xml:space="preserve">: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m</w:t>
      </w:r>
      <w:r w:rsidRPr="00083FD9">
        <w:rPr>
          <w:i/>
          <w:iCs/>
          <w:lang w:val="uk-UA"/>
        </w:rPr>
        <w:t xml:space="preserve"> "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- 3"</w:t>
      </w:r>
      <w:r w:rsidRPr="00083FD9">
        <w:rPr>
          <w:lang w:val="uk-UA"/>
        </w:rPr>
        <w:t xml:space="preserve">. </w:t>
      </w:r>
      <w:r w:rsidRPr="00083FD9">
        <w:t xml:space="preserve">Далі повернемося на гілку dev командою </w:t>
      </w:r>
      <w:r w:rsidRPr="00083FD9">
        <w:rPr>
          <w:i/>
          <w:iCs/>
        </w:rPr>
        <w:t>git checkout dev</w:t>
      </w:r>
      <w:r w:rsidRPr="00083FD9">
        <w:t>.</w:t>
      </w:r>
    </w:p>
    <w:p w14:paraId="6608D39A" w14:textId="77777777" w:rsidR="00052A0D" w:rsidRDefault="00052A0D" w:rsidP="00E1118B">
      <w:pPr>
        <w:rPr>
          <w:lang w:val="en-US"/>
        </w:rPr>
      </w:pPr>
    </w:p>
    <w:p w14:paraId="5FC93EB7" w14:textId="56CB56BD" w:rsidR="00052A0D" w:rsidRDefault="00052A0D" w:rsidP="00E1118B">
      <w:pPr>
        <w:rPr>
          <w:lang w:val="en-US"/>
        </w:rPr>
      </w:pPr>
      <w:r w:rsidRPr="00052A0D">
        <w:rPr>
          <w:lang w:val="en-US"/>
        </w:rPr>
        <w:drawing>
          <wp:inline distT="0" distB="0" distL="0" distR="0" wp14:anchorId="51CB66D4" wp14:editId="163166BC">
            <wp:extent cx="4557746" cy="2338405"/>
            <wp:effectExtent l="0" t="0" r="0" b="5080"/>
            <wp:docPr id="9753293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93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557746" cy="23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6D61" w14:textId="77777777" w:rsidR="00ED71BE" w:rsidRDefault="00ED71BE" w:rsidP="00E1118B">
      <w:pPr>
        <w:rPr>
          <w:lang w:val="uk-UA"/>
        </w:rPr>
      </w:pPr>
    </w:p>
    <w:p w14:paraId="1B76CC6E" w14:textId="6CED0376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Відкриємо файл </w:t>
      </w:r>
      <w:r w:rsidRPr="00083FD9">
        <w:t>test</w:t>
      </w:r>
      <w:r w:rsidRPr="00083FD9">
        <w:rPr>
          <w:lang w:val="uk-UA"/>
        </w:rPr>
        <w:t>.</w:t>
      </w:r>
      <w:r w:rsidRPr="00083FD9">
        <w:t>txt</w:t>
      </w:r>
      <w:r w:rsidRPr="00083FD9">
        <w:rPr>
          <w:lang w:val="uk-UA"/>
        </w:rPr>
        <w:t xml:space="preserve"> на гілці </w:t>
      </w:r>
      <w:r w:rsidRPr="00083FD9">
        <w:t>dev</w:t>
      </w:r>
      <w:r w:rsidRPr="00083FD9">
        <w:rPr>
          <w:lang w:val="uk-UA"/>
        </w:rPr>
        <w:t xml:space="preserve"> та додамо ще один новий рядок: "</w:t>
      </w:r>
      <w:r w:rsidRPr="00083FD9">
        <w:t>another</w:t>
      </w:r>
      <w:r w:rsidRPr="00083FD9">
        <w:rPr>
          <w:lang w:val="uk-UA"/>
        </w:rPr>
        <w:t xml:space="preserve"> </w:t>
      </w:r>
      <w:r w:rsidRPr="00083FD9">
        <w:t>dev</w:t>
      </w:r>
      <w:r w:rsidRPr="00083FD9">
        <w:rPr>
          <w:lang w:val="uk-UA"/>
        </w:rPr>
        <w:t xml:space="preserve"> </w:t>
      </w:r>
      <w:r w:rsidRPr="00083FD9">
        <w:t>change</w:t>
      </w:r>
      <w:r w:rsidRPr="00083FD9">
        <w:rPr>
          <w:lang w:val="uk-UA"/>
        </w:rPr>
        <w:t xml:space="preserve">". </w:t>
      </w:r>
      <w:r w:rsidRPr="00083FD9">
        <w:t>Збережемо зміни.</w:t>
      </w:r>
    </w:p>
    <w:p w14:paraId="0A769F20" w14:textId="10F5F7F8" w:rsidR="00052A0D" w:rsidRDefault="00052A0D" w:rsidP="00E1118B">
      <w:pPr>
        <w:rPr>
          <w:lang w:val="en-US"/>
        </w:rPr>
      </w:pPr>
      <w:r w:rsidRPr="00052A0D">
        <w:rPr>
          <w:lang w:val="en-US"/>
        </w:rPr>
        <w:lastRenderedPageBreak/>
        <w:drawing>
          <wp:inline distT="0" distB="0" distL="0" distR="0" wp14:anchorId="47368D08" wp14:editId="66E86E58">
            <wp:extent cx="5562641" cy="5843630"/>
            <wp:effectExtent l="0" t="0" r="0" b="5080"/>
            <wp:docPr id="48639918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918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58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B1FC" w14:textId="77777777" w:rsidR="00052A0D" w:rsidRDefault="00052A0D" w:rsidP="00E1118B">
      <w:pPr>
        <w:rPr>
          <w:lang w:val="en-US"/>
        </w:rPr>
      </w:pPr>
    </w:p>
    <w:p w14:paraId="49C80D11" w14:textId="28BEE3AB" w:rsidR="00052A0D" w:rsidRDefault="00083FD9" w:rsidP="00E1118B">
      <w:pPr>
        <w:rPr>
          <w:lang w:val="en-US"/>
        </w:rPr>
      </w:pPr>
      <w:r w:rsidRPr="00083FD9">
        <w:t>Заіндексуємо</w:t>
      </w:r>
      <w:r w:rsidRPr="00083FD9">
        <w:rPr>
          <w:lang w:val="en-US"/>
        </w:rPr>
        <w:t xml:space="preserve"> </w:t>
      </w:r>
      <w:r w:rsidRPr="00083FD9">
        <w:t>файл</w:t>
      </w:r>
      <w:r w:rsidRPr="00083FD9">
        <w:rPr>
          <w:lang w:val="en-US"/>
        </w:rPr>
        <w:t xml:space="preserve"> </w:t>
      </w:r>
      <w:r w:rsidRPr="00083FD9">
        <w:t>і</w:t>
      </w:r>
      <w:r w:rsidRPr="00083FD9">
        <w:rPr>
          <w:lang w:val="en-US"/>
        </w:rPr>
        <w:t xml:space="preserve"> </w:t>
      </w:r>
      <w:r w:rsidRPr="00083FD9">
        <w:t>створимо</w:t>
      </w:r>
      <w:r w:rsidRPr="00083FD9">
        <w:rPr>
          <w:lang w:val="en-US"/>
        </w:rPr>
        <w:t xml:space="preserve"> </w:t>
      </w:r>
      <w:r w:rsidRPr="00083FD9">
        <w:t>коміт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гілці</w:t>
      </w:r>
      <w:r w:rsidRPr="00083FD9">
        <w:rPr>
          <w:lang w:val="en-US"/>
        </w:rPr>
        <w:t xml:space="preserve"> dev: </w:t>
      </w:r>
      <w:r w:rsidRPr="00083FD9">
        <w:rPr>
          <w:i/>
          <w:iCs/>
          <w:lang w:val="en-US"/>
        </w:rPr>
        <w:t>git commit -m "Commit - 4"</w:t>
      </w:r>
      <w:r w:rsidRPr="00083FD9">
        <w:rPr>
          <w:lang w:val="en-US"/>
        </w:rPr>
        <w:t xml:space="preserve">. </w:t>
      </w:r>
      <w:r w:rsidRPr="00083FD9">
        <w:t>Перейдемо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гілку</w:t>
      </w:r>
      <w:r w:rsidRPr="00083FD9">
        <w:rPr>
          <w:lang w:val="en-US"/>
        </w:rPr>
        <w:t xml:space="preserve"> main (</w:t>
      </w:r>
      <w:r w:rsidRPr="00083FD9">
        <w:rPr>
          <w:i/>
          <w:iCs/>
          <w:lang w:val="en-US"/>
        </w:rPr>
        <w:t>git checkout main</w:t>
      </w:r>
      <w:r w:rsidRPr="00083FD9">
        <w:rPr>
          <w:lang w:val="en-US"/>
        </w:rPr>
        <w:t xml:space="preserve">) </w:t>
      </w:r>
      <w:r w:rsidRPr="00083FD9">
        <w:t>та</w:t>
      </w:r>
      <w:r w:rsidRPr="00083FD9">
        <w:rPr>
          <w:lang w:val="en-US"/>
        </w:rPr>
        <w:t xml:space="preserve"> </w:t>
      </w:r>
      <w:r w:rsidRPr="00083FD9">
        <w:t>виконаємо</w:t>
      </w:r>
      <w:r w:rsidRPr="00083FD9">
        <w:rPr>
          <w:lang w:val="en-US"/>
        </w:rPr>
        <w:t xml:space="preserve"> </w:t>
      </w:r>
      <w:r w:rsidRPr="00083FD9">
        <w:t>команду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rebase dev</w:t>
      </w:r>
      <w:r w:rsidRPr="00083FD9">
        <w:rPr>
          <w:lang w:val="en-US"/>
        </w:rPr>
        <w:t xml:space="preserve">. </w:t>
      </w:r>
      <w:r w:rsidRPr="00083FD9">
        <w:t>Як</w:t>
      </w:r>
      <w:r w:rsidRPr="00083FD9">
        <w:rPr>
          <w:lang w:val="en-US"/>
        </w:rPr>
        <w:t xml:space="preserve"> </w:t>
      </w:r>
      <w:r w:rsidRPr="00083FD9">
        <w:t>бачимо</w:t>
      </w:r>
      <w:r w:rsidRPr="00083FD9">
        <w:rPr>
          <w:lang w:val="en-US"/>
        </w:rPr>
        <w:t xml:space="preserve">, </w:t>
      </w:r>
      <w:r w:rsidRPr="00083FD9">
        <w:t>під</w:t>
      </w:r>
      <w:r w:rsidRPr="00083FD9">
        <w:rPr>
          <w:lang w:val="en-US"/>
        </w:rPr>
        <w:t xml:space="preserve"> </w:t>
      </w:r>
      <w:r w:rsidRPr="00083FD9">
        <w:t>час</w:t>
      </w:r>
      <w:r w:rsidRPr="00083FD9">
        <w:rPr>
          <w:lang w:val="en-US"/>
        </w:rPr>
        <w:t xml:space="preserve"> </w:t>
      </w:r>
      <w:r w:rsidRPr="00083FD9">
        <w:t>накладання</w:t>
      </w:r>
      <w:r w:rsidRPr="00083FD9">
        <w:rPr>
          <w:lang w:val="en-US"/>
        </w:rPr>
        <w:t xml:space="preserve"> </w:t>
      </w:r>
      <w:r w:rsidRPr="00083FD9">
        <w:t>комітів</w:t>
      </w:r>
      <w:r w:rsidRPr="00083FD9">
        <w:rPr>
          <w:lang w:val="en-US"/>
        </w:rPr>
        <w:t xml:space="preserve"> </w:t>
      </w:r>
      <w:r w:rsidRPr="00083FD9">
        <w:t>виникає</w:t>
      </w:r>
      <w:r w:rsidRPr="00083FD9">
        <w:rPr>
          <w:lang w:val="en-US"/>
        </w:rPr>
        <w:t xml:space="preserve"> </w:t>
      </w:r>
      <w:r w:rsidRPr="00083FD9">
        <w:t>конфлікт</w:t>
      </w:r>
      <w:r w:rsidRPr="00083FD9">
        <w:rPr>
          <w:lang w:val="en-US"/>
        </w:rPr>
        <w:t xml:space="preserve"> </w:t>
      </w:r>
      <w:r w:rsidRPr="00083FD9">
        <w:t>у</w:t>
      </w:r>
      <w:r w:rsidRPr="00083FD9">
        <w:rPr>
          <w:lang w:val="en-US"/>
        </w:rPr>
        <w:t xml:space="preserve"> </w:t>
      </w:r>
      <w:r w:rsidRPr="00083FD9">
        <w:t>файлі</w:t>
      </w:r>
      <w:r w:rsidRPr="00083FD9">
        <w:rPr>
          <w:lang w:val="en-US"/>
        </w:rPr>
        <w:t xml:space="preserve"> dev.txt, </w:t>
      </w:r>
      <w:r w:rsidRPr="00083FD9">
        <w:t>і</w:t>
      </w:r>
      <w:r w:rsidRPr="00083FD9">
        <w:rPr>
          <w:lang w:val="en-US"/>
        </w:rPr>
        <w:t xml:space="preserve"> </w:t>
      </w:r>
      <w:r w:rsidRPr="00083FD9">
        <w:t>статус</w:t>
      </w:r>
      <w:r w:rsidRPr="00083FD9">
        <w:rPr>
          <w:lang w:val="en-US"/>
        </w:rPr>
        <w:t xml:space="preserve"> </w:t>
      </w:r>
      <w:r w:rsidRPr="00083FD9">
        <w:t>змінюється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(main|REBASE 1/3). </w:t>
      </w:r>
      <w:r w:rsidRPr="00083FD9">
        <w:t>Вирішивши</w:t>
      </w:r>
      <w:r w:rsidRPr="00083FD9">
        <w:rPr>
          <w:lang w:val="en-US"/>
        </w:rPr>
        <w:t xml:space="preserve"> </w:t>
      </w:r>
      <w:r w:rsidRPr="00083FD9">
        <w:t>конфлікт</w:t>
      </w:r>
      <w:r w:rsidRPr="00083FD9">
        <w:rPr>
          <w:lang w:val="en-US"/>
        </w:rPr>
        <w:t xml:space="preserve"> </w:t>
      </w:r>
      <w:r w:rsidRPr="00083FD9">
        <w:t>у</w:t>
      </w:r>
      <w:r w:rsidRPr="00083FD9">
        <w:rPr>
          <w:lang w:val="en-US"/>
        </w:rPr>
        <w:t xml:space="preserve"> </w:t>
      </w:r>
      <w:r w:rsidRPr="00083FD9">
        <w:t>тексті</w:t>
      </w:r>
      <w:r w:rsidRPr="00083FD9">
        <w:rPr>
          <w:lang w:val="en-US"/>
        </w:rPr>
        <w:t xml:space="preserve">, </w:t>
      </w:r>
      <w:r w:rsidRPr="00083FD9">
        <w:t>індексуємо</w:t>
      </w:r>
      <w:r w:rsidRPr="00083FD9">
        <w:rPr>
          <w:lang w:val="en-US"/>
        </w:rPr>
        <w:t xml:space="preserve"> </w:t>
      </w:r>
      <w:r w:rsidRPr="00083FD9">
        <w:t>файл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add dev.txt</w:t>
      </w:r>
      <w:r w:rsidRPr="00083FD9">
        <w:rPr>
          <w:lang w:val="en-US"/>
        </w:rPr>
        <w:t xml:space="preserve"> </w:t>
      </w:r>
      <w:r w:rsidRPr="00083FD9">
        <w:t>та</w:t>
      </w:r>
      <w:r w:rsidRPr="00083FD9">
        <w:rPr>
          <w:lang w:val="en-US"/>
        </w:rPr>
        <w:t xml:space="preserve"> </w:t>
      </w:r>
      <w:r w:rsidRPr="00083FD9">
        <w:t>продовжуємо</w:t>
      </w:r>
      <w:r w:rsidRPr="00083FD9">
        <w:rPr>
          <w:lang w:val="en-US"/>
        </w:rPr>
        <w:t xml:space="preserve"> </w:t>
      </w:r>
      <w:r w:rsidRPr="00083FD9">
        <w:t>ребейз</w:t>
      </w:r>
      <w:r w:rsidRPr="00083FD9">
        <w:rPr>
          <w:lang w:val="en-US"/>
        </w:rPr>
        <w:t xml:space="preserve"> </w:t>
      </w:r>
      <w:r w:rsidRPr="00083FD9">
        <w:t>командою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rebase --continue</w:t>
      </w:r>
      <w:r w:rsidRPr="00083FD9">
        <w:rPr>
          <w:lang w:val="en-US"/>
        </w:rPr>
        <w:t xml:space="preserve">.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кроці</w:t>
      </w:r>
      <w:r w:rsidRPr="00083FD9">
        <w:rPr>
          <w:lang w:val="en-US"/>
        </w:rPr>
        <w:t xml:space="preserve"> 3/3 </w:t>
      </w:r>
      <w:r w:rsidRPr="00083FD9">
        <w:t>знову</w:t>
      </w:r>
      <w:r w:rsidRPr="00083FD9">
        <w:rPr>
          <w:lang w:val="en-US"/>
        </w:rPr>
        <w:t xml:space="preserve"> </w:t>
      </w:r>
      <w:r w:rsidRPr="00083FD9">
        <w:t>з</w:t>
      </w:r>
      <w:r w:rsidRPr="00083FD9">
        <w:rPr>
          <w:lang w:val="en-US"/>
        </w:rPr>
        <w:t>'</w:t>
      </w:r>
      <w:r w:rsidRPr="00083FD9">
        <w:t>являється</w:t>
      </w:r>
      <w:r w:rsidRPr="00083FD9">
        <w:rPr>
          <w:lang w:val="en-US"/>
        </w:rPr>
        <w:t xml:space="preserve"> </w:t>
      </w:r>
      <w:r w:rsidRPr="00083FD9">
        <w:t>конфлікт</w:t>
      </w:r>
      <w:r w:rsidRPr="00083FD9">
        <w:rPr>
          <w:lang w:val="en-US"/>
        </w:rPr>
        <w:t xml:space="preserve">; </w:t>
      </w:r>
      <w:r w:rsidRPr="00083FD9">
        <w:t>повторивши</w:t>
      </w:r>
      <w:r w:rsidRPr="00083FD9">
        <w:rPr>
          <w:lang w:val="en-US"/>
        </w:rPr>
        <w:t xml:space="preserve"> </w:t>
      </w:r>
      <w:r w:rsidRPr="00083FD9">
        <w:t>додавання</w:t>
      </w:r>
      <w:r w:rsidRPr="00083FD9">
        <w:rPr>
          <w:lang w:val="en-US"/>
        </w:rPr>
        <w:t xml:space="preserve"> </w:t>
      </w:r>
      <w:r w:rsidRPr="00083FD9">
        <w:t>файлу</w:t>
      </w:r>
      <w:r w:rsidRPr="00083FD9">
        <w:rPr>
          <w:lang w:val="en-US"/>
        </w:rPr>
        <w:t xml:space="preserve"> </w:t>
      </w:r>
      <w:r w:rsidRPr="00083FD9">
        <w:t>та</w:t>
      </w:r>
      <w:r w:rsidRPr="00083FD9">
        <w:rPr>
          <w:lang w:val="en-US"/>
        </w:rPr>
        <w:t xml:space="preserve"> </w:t>
      </w:r>
      <w:r w:rsidRPr="00083FD9">
        <w:t>команду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rebase --continue</w:t>
      </w:r>
      <w:r w:rsidRPr="00083FD9">
        <w:rPr>
          <w:lang w:val="en-US"/>
        </w:rPr>
        <w:t xml:space="preserve">, </w:t>
      </w:r>
      <w:r w:rsidRPr="00083FD9">
        <w:t>успішно</w:t>
      </w:r>
      <w:r w:rsidRPr="00083FD9">
        <w:rPr>
          <w:lang w:val="en-US"/>
        </w:rPr>
        <w:t xml:space="preserve"> </w:t>
      </w:r>
      <w:r w:rsidRPr="00083FD9">
        <w:t>завершуємо</w:t>
      </w:r>
      <w:r w:rsidRPr="00083FD9">
        <w:rPr>
          <w:lang w:val="en-US"/>
        </w:rPr>
        <w:t xml:space="preserve"> </w:t>
      </w:r>
      <w:r w:rsidRPr="00083FD9">
        <w:t>перебазування</w:t>
      </w:r>
      <w:r w:rsidRPr="00083FD9">
        <w:rPr>
          <w:lang w:val="en-US"/>
        </w:rPr>
        <w:t xml:space="preserve"> (Successfully rebased and updated refs/heads/main).</w:t>
      </w:r>
    </w:p>
    <w:p w14:paraId="0D7FD697" w14:textId="19492BAD" w:rsidR="00052A0D" w:rsidRDefault="00052A0D" w:rsidP="00E1118B">
      <w:pPr>
        <w:rPr>
          <w:lang w:val="en-US"/>
        </w:rPr>
      </w:pPr>
      <w:r w:rsidRPr="00052A0D">
        <w:rPr>
          <w:lang w:val="en-US"/>
        </w:rPr>
        <w:lastRenderedPageBreak/>
        <w:drawing>
          <wp:inline distT="0" distB="0" distL="0" distR="0" wp14:anchorId="271D38A8" wp14:editId="2AFDBBC6">
            <wp:extent cx="3762403" cy="3224236"/>
            <wp:effectExtent l="0" t="0" r="0" b="0"/>
            <wp:docPr id="5744423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423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32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FB95" w14:textId="77777777" w:rsidR="00052A0D" w:rsidRDefault="00052A0D" w:rsidP="00E1118B">
      <w:pPr>
        <w:rPr>
          <w:lang w:val="en-US"/>
        </w:rPr>
      </w:pPr>
    </w:p>
    <w:p w14:paraId="0D12EC6D" w14:textId="1A8C7733" w:rsidR="00052A0D" w:rsidRDefault="00083FD9" w:rsidP="00E1118B">
      <w:pPr>
        <w:rPr>
          <w:lang w:val="uk-UA"/>
        </w:rPr>
      </w:pPr>
      <w:r w:rsidRPr="00083FD9">
        <w:t xml:space="preserve">Перейдемо до практичного порівняння роботи </w:t>
      </w:r>
      <w:r w:rsidRPr="00083FD9">
        <w:rPr>
          <w:i/>
          <w:iCs/>
        </w:rPr>
        <w:t xml:space="preserve">git rebase </w:t>
      </w:r>
      <w:r w:rsidRPr="00083FD9">
        <w:t xml:space="preserve">та </w:t>
      </w:r>
      <w:r w:rsidRPr="00083FD9">
        <w:rPr>
          <w:i/>
          <w:iCs/>
        </w:rPr>
        <w:t>git merge</w:t>
      </w:r>
      <w:r w:rsidRPr="00083FD9">
        <w:t>. Для цього відкриємо файл dev.txt у текстовому редакторі на гілці main та допишемо новий рядок: "merge line 1". Збережемо зміни у файлі.</w:t>
      </w:r>
    </w:p>
    <w:p w14:paraId="0041C5BC" w14:textId="77777777" w:rsidR="00083FD9" w:rsidRPr="00083FD9" w:rsidRDefault="00083FD9" w:rsidP="00E1118B">
      <w:pPr>
        <w:rPr>
          <w:lang w:val="uk-UA"/>
        </w:rPr>
      </w:pPr>
    </w:p>
    <w:p w14:paraId="61A4869E" w14:textId="5D21B863" w:rsidR="00052A0D" w:rsidRDefault="00052A0D" w:rsidP="00E1118B">
      <w:pPr>
        <w:rPr>
          <w:lang w:val="en-US"/>
        </w:rPr>
      </w:pPr>
      <w:r w:rsidRPr="00052A0D">
        <w:rPr>
          <w:lang w:val="en-US"/>
        </w:rPr>
        <w:drawing>
          <wp:inline distT="0" distB="0" distL="0" distR="0" wp14:anchorId="71AB833B" wp14:editId="4AB0085C">
            <wp:extent cx="4071967" cy="1257309"/>
            <wp:effectExtent l="0" t="0" r="5080" b="0"/>
            <wp:docPr id="174718923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8923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71967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2842" w14:textId="77777777" w:rsidR="00052A0D" w:rsidRDefault="00052A0D" w:rsidP="00E1118B">
      <w:pPr>
        <w:rPr>
          <w:lang w:val="uk-UA"/>
        </w:rPr>
      </w:pPr>
    </w:p>
    <w:p w14:paraId="2FE36EF2" w14:textId="6A16C6A3" w:rsid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Проіндексуємо внесені зміни командою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add</w:t>
      </w:r>
      <w:r w:rsidRPr="00083FD9">
        <w:rPr>
          <w:lang w:val="uk-UA"/>
        </w:rPr>
        <w:t xml:space="preserve"> . та зафіксуємо перший коміт на гілці </w:t>
      </w:r>
      <w:r w:rsidRPr="00083FD9">
        <w:t>main</w:t>
      </w:r>
      <w:r w:rsidRPr="00083FD9">
        <w:rPr>
          <w:lang w:val="uk-UA"/>
        </w:rPr>
        <w:t xml:space="preserve">: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m</w:t>
      </w:r>
      <w:r w:rsidRPr="00083FD9">
        <w:rPr>
          <w:i/>
          <w:iCs/>
          <w:lang w:val="uk-UA"/>
        </w:rPr>
        <w:t xml:space="preserve"> "</w:t>
      </w:r>
      <w:r w:rsidRPr="00083FD9">
        <w:rPr>
          <w:i/>
          <w:iCs/>
        </w:rPr>
        <w:t>Merge</w:t>
      </w:r>
      <w:r w:rsidRPr="00083FD9">
        <w:rPr>
          <w:i/>
          <w:iCs/>
          <w:lang w:val="uk-UA"/>
        </w:rPr>
        <w:t xml:space="preserve"> - 1"</w:t>
      </w:r>
      <w:r w:rsidRPr="00083FD9">
        <w:rPr>
          <w:lang w:val="uk-UA"/>
        </w:rPr>
        <w:t>.</w:t>
      </w:r>
    </w:p>
    <w:p w14:paraId="5AA37E72" w14:textId="77777777" w:rsidR="00083FD9" w:rsidRPr="00083FD9" w:rsidRDefault="00083FD9" w:rsidP="00E1118B">
      <w:pPr>
        <w:rPr>
          <w:lang w:val="uk-UA"/>
        </w:rPr>
      </w:pPr>
    </w:p>
    <w:p w14:paraId="0C9FB977" w14:textId="7DAD0AE5" w:rsidR="00052A0D" w:rsidRDefault="00E3571F" w:rsidP="00E1118B">
      <w:pPr>
        <w:rPr>
          <w:lang w:val="en-US"/>
        </w:rPr>
      </w:pPr>
      <w:r w:rsidRPr="00E3571F">
        <w:rPr>
          <w:lang w:val="en-US"/>
        </w:rPr>
        <w:drawing>
          <wp:inline distT="0" distB="0" distL="0" distR="0" wp14:anchorId="7287F56A" wp14:editId="5412230A">
            <wp:extent cx="3900516" cy="2257442"/>
            <wp:effectExtent l="0" t="0" r="5080" b="0"/>
            <wp:docPr id="272549957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9957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00516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D99C" w14:textId="77777777" w:rsidR="00052A0D" w:rsidRDefault="00052A0D" w:rsidP="00E1118B">
      <w:pPr>
        <w:rPr>
          <w:lang w:val="uk-UA"/>
        </w:rPr>
      </w:pPr>
    </w:p>
    <w:p w14:paraId="5C590E61" w14:textId="23E5216A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Перейдемо на гілку </w:t>
      </w:r>
      <w:r w:rsidRPr="00083FD9">
        <w:t>dev</w:t>
      </w:r>
      <w:r w:rsidRPr="00083FD9">
        <w:rPr>
          <w:lang w:val="uk-UA"/>
        </w:rPr>
        <w:t xml:space="preserve"> командою </w:t>
      </w:r>
      <w:r w:rsidRPr="00083FD9">
        <w:t>git</w:t>
      </w:r>
      <w:r w:rsidRPr="00083FD9">
        <w:rPr>
          <w:lang w:val="uk-UA"/>
        </w:rPr>
        <w:t xml:space="preserve"> </w:t>
      </w:r>
      <w:r w:rsidRPr="00083FD9">
        <w:t>checkout</w:t>
      </w:r>
      <w:r w:rsidRPr="00083FD9">
        <w:rPr>
          <w:lang w:val="uk-UA"/>
        </w:rPr>
        <w:t xml:space="preserve"> </w:t>
      </w:r>
      <w:r w:rsidRPr="00083FD9">
        <w:t>dev</w:t>
      </w:r>
      <w:r w:rsidRPr="00083FD9">
        <w:rPr>
          <w:lang w:val="uk-UA"/>
        </w:rPr>
        <w:t xml:space="preserve">, відкриємо файл </w:t>
      </w:r>
      <w:r w:rsidRPr="00083FD9">
        <w:t>test</w:t>
      </w:r>
      <w:r w:rsidRPr="00083FD9">
        <w:rPr>
          <w:lang w:val="uk-UA"/>
        </w:rPr>
        <w:t>.</w:t>
      </w:r>
      <w:r w:rsidRPr="00083FD9">
        <w:t>txt</w:t>
      </w:r>
      <w:r w:rsidRPr="00083FD9">
        <w:rPr>
          <w:lang w:val="uk-UA"/>
        </w:rPr>
        <w:t xml:space="preserve"> у текстовому редакторі та допишемо новий рядок: "</w:t>
      </w:r>
      <w:r w:rsidRPr="00083FD9">
        <w:t>merge</w:t>
      </w:r>
      <w:r w:rsidRPr="00083FD9">
        <w:rPr>
          <w:lang w:val="uk-UA"/>
        </w:rPr>
        <w:t xml:space="preserve"> </w:t>
      </w:r>
      <w:r w:rsidRPr="00083FD9">
        <w:t>line</w:t>
      </w:r>
      <w:r w:rsidRPr="00083FD9">
        <w:rPr>
          <w:lang w:val="uk-UA"/>
        </w:rPr>
        <w:t xml:space="preserve"> 2". </w:t>
      </w:r>
      <w:r w:rsidRPr="00083FD9">
        <w:t>Збережемо файл.</w:t>
      </w:r>
    </w:p>
    <w:p w14:paraId="1335686B" w14:textId="0E8A4685" w:rsidR="00E3571F" w:rsidRDefault="00E3571F" w:rsidP="00E1118B">
      <w:pPr>
        <w:rPr>
          <w:lang w:val="en-US"/>
        </w:rPr>
      </w:pPr>
      <w:r w:rsidRPr="00E3571F">
        <w:rPr>
          <w:lang w:val="en-US"/>
        </w:rPr>
        <w:lastRenderedPageBreak/>
        <w:drawing>
          <wp:inline distT="0" distB="0" distL="0" distR="0" wp14:anchorId="69C00E84" wp14:editId="1611CA1F">
            <wp:extent cx="3733827" cy="1147771"/>
            <wp:effectExtent l="0" t="0" r="0" b="0"/>
            <wp:docPr id="140320948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948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11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7E76" w14:textId="77777777" w:rsidR="00E3571F" w:rsidRDefault="00E3571F" w:rsidP="00E1118B">
      <w:pPr>
        <w:rPr>
          <w:lang w:val="en-US"/>
        </w:rPr>
      </w:pPr>
    </w:p>
    <w:p w14:paraId="32AD9328" w14:textId="5E3F81EE" w:rsidR="00E3571F" w:rsidRPr="00083FD9" w:rsidRDefault="00083FD9" w:rsidP="00E1118B">
      <w:pPr>
        <w:rPr>
          <w:lang w:val="en-US"/>
        </w:rPr>
      </w:pPr>
      <w:r w:rsidRPr="00083FD9">
        <w:t>Проіндексуємо</w:t>
      </w:r>
      <w:r w:rsidRPr="00083FD9">
        <w:rPr>
          <w:lang w:val="en-US"/>
        </w:rPr>
        <w:t xml:space="preserve"> </w:t>
      </w:r>
      <w:r w:rsidRPr="00083FD9">
        <w:t>зміни</w:t>
      </w:r>
      <w:r w:rsidRPr="00083FD9">
        <w:rPr>
          <w:lang w:val="en-US"/>
        </w:rPr>
        <w:t xml:space="preserve"> </w:t>
      </w:r>
      <w:r w:rsidRPr="00083FD9">
        <w:t>та</w:t>
      </w:r>
      <w:r w:rsidRPr="00083FD9">
        <w:rPr>
          <w:lang w:val="en-US"/>
        </w:rPr>
        <w:t xml:space="preserve"> </w:t>
      </w:r>
      <w:r w:rsidRPr="00083FD9">
        <w:t>зафіксуємо</w:t>
      </w:r>
      <w:r w:rsidRPr="00083FD9">
        <w:rPr>
          <w:lang w:val="en-US"/>
        </w:rPr>
        <w:t xml:space="preserve"> </w:t>
      </w:r>
      <w:r w:rsidRPr="00083FD9">
        <w:t>коміт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гілці</w:t>
      </w:r>
      <w:r w:rsidRPr="00083FD9">
        <w:rPr>
          <w:lang w:val="en-US"/>
        </w:rPr>
        <w:t xml:space="preserve"> dev </w:t>
      </w:r>
      <w:r w:rsidRPr="00083FD9">
        <w:t>командою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commit -m "Merge - 2".</w:t>
      </w:r>
    </w:p>
    <w:p w14:paraId="1741113A" w14:textId="77777777" w:rsidR="00083FD9" w:rsidRPr="00083FD9" w:rsidRDefault="00083FD9" w:rsidP="00E1118B">
      <w:pPr>
        <w:rPr>
          <w:lang w:val="uk-UA"/>
        </w:rPr>
      </w:pPr>
    </w:p>
    <w:p w14:paraId="587FC071" w14:textId="48E7F9F7" w:rsidR="00E3571F" w:rsidRDefault="00E3571F" w:rsidP="00E1118B">
      <w:pPr>
        <w:rPr>
          <w:lang w:val="en-US"/>
        </w:rPr>
      </w:pPr>
      <w:r w:rsidRPr="00E3571F">
        <w:rPr>
          <w:lang w:val="en-US"/>
        </w:rPr>
        <w:drawing>
          <wp:inline distT="0" distB="0" distL="0" distR="0" wp14:anchorId="066D48D5" wp14:editId="0CCC65B9">
            <wp:extent cx="5481678" cy="3476650"/>
            <wp:effectExtent l="0" t="0" r="5080" b="0"/>
            <wp:docPr id="12752250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50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81678" cy="34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887" w14:textId="77777777" w:rsidR="00E3571F" w:rsidRDefault="00E3571F" w:rsidP="00E1118B">
      <w:pPr>
        <w:rPr>
          <w:lang w:val="en-US"/>
        </w:rPr>
      </w:pPr>
    </w:p>
    <w:p w14:paraId="6E868D11" w14:textId="64BE83B5" w:rsidR="00E3571F" w:rsidRPr="00083FD9" w:rsidRDefault="00083FD9" w:rsidP="00E1118B">
      <w:pPr>
        <w:rPr>
          <w:lang w:val="uk-UA"/>
        </w:rPr>
      </w:pPr>
      <w:r w:rsidRPr="00083FD9">
        <w:t>Повернемося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гілку</w:t>
      </w:r>
      <w:r w:rsidRPr="00083FD9">
        <w:rPr>
          <w:lang w:val="en-US"/>
        </w:rPr>
        <w:t xml:space="preserve"> main </w:t>
      </w:r>
      <w:r w:rsidRPr="00083FD9">
        <w:t>командою</w:t>
      </w:r>
      <w:r w:rsidRPr="00083FD9">
        <w:rPr>
          <w:lang w:val="en-US"/>
        </w:rPr>
        <w:t xml:space="preserve"> git checkout main. </w:t>
      </w:r>
      <w:r w:rsidRPr="00083FD9">
        <w:t>Відкриємо</w:t>
      </w:r>
      <w:r w:rsidRPr="00083FD9">
        <w:rPr>
          <w:lang w:val="en-US"/>
        </w:rPr>
        <w:t xml:space="preserve"> </w:t>
      </w:r>
      <w:r w:rsidRPr="00083FD9">
        <w:t>файл</w:t>
      </w:r>
      <w:r w:rsidRPr="00083FD9">
        <w:rPr>
          <w:lang w:val="en-US"/>
        </w:rPr>
        <w:t xml:space="preserve"> dev.txt </w:t>
      </w:r>
      <w:r w:rsidRPr="00083FD9">
        <w:t>і</w:t>
      </w:r>
      <w:r w:rsidRPr="00083FD9">
        <w:rPr>
          <w:lang w:val="en-US"/>
        </w:rPr>
        <w:t xml:space="preserve"> </w:t>
      </w:r>
      <w:r w:rsidRPr="00083FD9">
        <w:t>додамо</w:t>
      </w:r>
      <w:r w:rsidRPr="00083FD9">
        <w:rPr>
          <w:lang w:val="en-US"/>
        </w:rPr>
        <w:t xml:space="preserve"> </w:t>
      </w:r>
      <w:r w:rsidRPr="00083FD9">
        <w:t>ще</w:t>
      </w:r>
      <w:r w:rsidRPr="00083FD9">
        <w:rPr>
          <w:lang w:val="en-US"/>
        </w:rPr>
        <w:t xml:space="preserve"> </w:t>
      </w:r>
      <w:r w:rsidRPr="00083FD9">
        <w:t>один</w:t>
      </w:r>
      <w:r w:rsidRPr="00083FD9">
        <w:rPr>
          <w:lang w:val="en-US"/>
        </w:rPr>
        <w:t xml:space="preserve"> </w:t>
      </w:r>
      <w:r w:rsidRPr="00083FD9">
        <w:t>новий</w:t>
      </w:r>
      <w:r w:rsidRPr="00083FD9">
        <w:rPr>
          <w:lang w:val="en-US"/>
        </w:rPr>
        <w:t xml:space="preserve"> </w:t>
      </w:r>
      <w:r w:rsidRPr="00083FD9">
        <w:t>рядок</w:t>
      </w:r>
      <w:r w:rsidRPr="00083FD9">
        <w:rPr>
          <w:lang w:val="en-US"/>
        </w:rPr>
        <w:t xml:space="preserve">: "merge line 3". </w:t>
      </w:r>
      <w:r w:rsidRPr="00083FD9">
        <w:t>Збережемо файл</w:t>
      </w:r>
      <w:r>
        <w:rPr>
          <w:lang w:val="uk-UA"/>
        </w:rPr>
        <w:t>.</w:t>
      </w:r>
    </w:p>
    <w:p w14:paraId="66DFF0F3" w14:textId="77777777" w:rsidR="00083FD9" w:rsidRPr="00083FD9" w:rsidRDefault="00083FD9" w:rsidP="00E1118B">
      <w:pPr>
        <w:rPr>
          <w:lang w:val="uk-UA"/>
        </w:rPr>
      </w:pPr>
    </w:p>
    <w:p w14:paraId="0CFF662B" w14:textId="41778BEC" w:rsidR="00E3571F" w:rsidRDefault="00E3571F" w:rsidP="00E1118B">
      <w:pPr>
        <w:rPr>
          <w:lang w:val="en-US"/>
        </w:rPr>
      </w:pPr>
      <w:r w:rsidRPr="00E3571F">
        <w:rPr>
          <w:lang w:val="en-US"/>
        </w:rPr>
        <w:drawing>
          <wp:inline distT="0" distB="0" distL="0" distR="0" wp14:anchorId="223FAD36" wp14:editId="03A8852D">
            <wp:extent cx="4205318" cy="1585924"/>
            <wp:effectExtent l="0" t="0" r="5080" b="0"/>
            <wp:docPr id="1886211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1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05318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4556" w14:textId="77777777" w:rsidR="00E3571F" w:rsidRDefault="00E3571F" w:rsidP="00E1118B">
      <w:pPr>
        <w:rPr>
          <w:lang w:val="en-US"/>
        </w:rPr>
      </w:pPr>
    </w:p>
    <w:p w14:paraId="5662DDCC" w14:textId="75BB221A" w:rsidR="00E3571F" w:rsidRPr="00083FD9" w:rsidRDefault="00083FD9" w:rsidP="00E1118B">
      <w:pPr>
        <w:rPr>
          <w:lang w:val="en-US"/>
        </w:rPr>
      </w:pPr>
      <w:r w:rsidRPr="00083FD9">
        <w:t>Заіндексуємо</w:t>
      </w:r>
      <w:r w:rsidRPr="00083FD9">
        <w:rPr>
          <w:lang w:val="en-US"/>
        </w:rPr>
        <w:t xml:space="preserve"> </w:t>
      </w:r>
      <w:r w:rsidRPr="00083FD9">
        <w:t>файл</w:t>
      </w:r>
      <w:r w:rsidRPr="00083FD9">
        <w:rPr>
          <w:lang w:val="en-US"/>
        </w:rPr>
        <w:t xml:space="preserve"> </w:t>
      </w:r>
      <w:r w:rsidRPr="00083FD9">
        <w:t>і</w:t>
      </w:r>
      <w:r w:rsidRPr="00083FD9">
        <w:rPr>
          <w:lang w:val="en-US"/>
        </w:rPr>
        <w:t xml:space="preserve"> </w:t>
      </w:r>
      <w:r w:rsidRPr="00083FD9">
        <w:t>створимо</w:t>
      </w:r>
      <w:r w:rsidRPr="00083FD9">
        <w:rPr>
          <w:lang w:val="en-US"/>
        </w:rPr>
        <w:t xml:space="preserve"> </w:t>
      </w:r>
      <w:r w:rsidRPr="00083FD9">
        <w:t>коміт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гілці</w:t>
      </w:r>
      <w:r w:rsidRPr="00083FD9">
        <w:rPr>
          <w:lang w:val="en-US"/>
        </w:rPr>
        <w:t xml:space="preserve"> main: </w:t>
      </w:r>
      <w:r w:rsidRPr="00083FD9">
        <w:rPr>
          <w:i/>
          <w:iCs/>
          <w:lang w:val="en-US"/>
        </w:rPr>
        <w:t>git commit -m "Merge - 3".</w:t>
      </w:r>
      <w:r w:rsidRPr="00083FD9">
        <w:rPr>
          <w:lang w:val="en-US"/>
        </w:rPr>
        <w:t xml:space="preserve"> </w:t>
      </w:r>
      <w:r w:rsidRPr="00083FD9">
        <w:t>Після</w:t>
      </w:r>
      <w:r w:rsidRPr="00083FD9">
        <w:rPr>
          <w:lang w:val="en-US"/>
        </w:rPr>
        <w:t xml:space="preserve"> </w:t>
      </w:r>
      <w:r w:rsidRPr="00083FD9">
        <w:t>цього</w:t>
      </w:r>
      <w:r w:rsidRPr="00083FD9">
        <w:rPr>
          <w:lang w:val="en-US"/>
        </w:rPr>
        <w:t xml:space="preserve"> </w:t>
      </w:r>
      <w:r w:rsidRPr="00083FD9">
        <w:t>переключимося</w:t>
      </w:r>
      <w:r w:rsidRPr="00083FD9">
        <w:rPr>
          <w:lang w:val="en-US"/>
        </w:rPr>
        <w:t xml:space="preserve"> </w:t>
      </w:r>
      <w:r w:rsidRPr="00083FD9">
        <w:t>на</w:t>
      </w:r>
      <w:r w:rsidRPr="00083FD9">
        <w:rPr>
          <w:lang w:val="en-US"/>
        </w:rPr>
        <w:t xml:space="preserve"> </w:t>
      </w:r>
      <w:r w:rsidRPr="00083FD9">
        <w:t>гілку</w:t>
      </w:r>
      <w:r w:rsidRPr="00083FD9">
        <w:rPr>
          <w:lang w:val="en-US"/>
        </w:rPr>
        <w:t xml:space="preserve"> dev </w:t>
      </w:r>
      <w:r w:rsidRPr="00083FD9">
        <w:t>командою</w:t>
      </w:r>
      <w:r w:rsidRPr="00083FD9">
        <w:rPr>
          <w:lang w:val="en-US"/>
        </w:rPr>
        <w:t xml:space="preserve"> </w:t>
      </w:r>
      <w:r w:rsidRPr="00083FD9">
        <w:rPr>
          <w:i/>
          <w:iCs/>
          <w:lang w:val="en-US"/>
        </w:rPr>
        <w:t>git checkout dev</w:t>
      </w:r>
      <w:r w:rsidRPr="00083FD9">
        <w:rPr>
          <w:lang w:val="en-US"/>
        </w:rPr>
        <w:t>.</w:t>
      </w:r>
    </w:p>
    <w:p w14:paraId="21312DFA" w14:textId="62FB8BE9" w:rsidR="00E3571F" w:rsidRDefault="00E3571F" w:rsidP="00E1118B">
      <w:pPr>
        <w:rPr>
          <w:lang w:val="en-US"/>
        </w:rPr>
      </w:pPr>
      <w:r w:rsidRPr="00E3571F">
        <w:rPr>
          <w:lang w:val="en-US"/>
        </w:rPr>
        <w:lastRenderedPageBreak/>
        <w:drawing>
          <wp:inline distT="0" distB="0" distL="0" distR="0" wp14:anchorId="673362E0" wp14:editId="78AA656B">
            <wp:extent cx="4452970" cy="2895621"/>
            <wp:effectExtent l="0" t="0" r="5080" b="0"/>
            <wp:docPr id="709389538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9538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52970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2887" w14:textId="77777777" w:rsidR="00E3571F" w:rsidRDefault="00E3571F" w:rsidP="00E1118B">
      <w:pPr>
        <w:rPr>
          <w:lang w:val="uk-UA"/>
        </w:rPr>
      </w:pPr>
    </w:p>
    <w:p w14:paraId="5B5E9FFA" w14:textId="5B4844B6" w:rsid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Відкриємо файл </w:t>
      </w:r>
      <w:r w:rsidRPr="00083FD9">
        <w:t>test</w:t>
      </w:r>
      <w:r w:rsidRPr="00083FD9">
        <w:rPr>
          <w:lang w:val="uk-UA"/>
        </w:rPr>
        <w:t>.</w:t>
      </w:r>
      <w:r w:rsidRPr="00083FD9">
        <w:t>txt</w:t>
      </w:r>
      <w:r w:rsidRPr="00083FD9">
        <w:rPr>
          <w:lang w:val="uk-UA"/>
        </w:rPr>
        <w:t xml:space="preserve"> на гілці </w:t>
      </w:r>
      <w:r w:rsidRPr="00083FD9">
        <w:t>dev</w:t>
      </w:r>
      <w:r w:rsidRPr="00083FD9">
        <w:rPr>
          <w:lang w:val="uk-UA"/>
        </w:rPr>
        <w:t xml:space="preserve"> та допишемо наступний рядок: "</w:t>
      </w:r>
      <w:r w:rsidRPr="00083FD9">
        <w:t>merge</w:t>
      </w:r>
      <w:r w:rsidRPr="00083FD9">
        <w:rPr>
          <w:lang w:val="uk-UA"/>
        </w:rPr>
        <w:t xml:space="preserve"> </w:t>
      </w:r>
      <w:r w:rsidRPr="00083FD9">
        <w:t>lone</w:t>
      </w:r>
      <w:r w:rsidRPr="00083FD9">
        <w:rPr>
          <w:lang w:val="uk-UA"/>
        </w:rPr>
        <w:t xml:space="preserve"> 4". </w:t>
      </w:r>
      <w:r w:rsidRPr="00083FD9">
        <w:t>Збережемо зміни у файлі.</w:t>
      </w:r>
    </w:p>
    <w:p w14:paraId="308A6E95" w14:textId="77777777" w:rsidR="00083FD9" w:rsidRPr="00083FD9" w:rsidRDefault="00083FD9" w:rsidP="00E1118B">
      <w:pPr>
        <w:rPr>
          <w:lang w:val="uk-UA"/>
        </w:rPr>
      </w:pPr>
    </w:p>
    <w:p w14:paraId="5DC021D5" w14:textId="33781A93" w:rsidR="00E3571F" w:rsidRPr="002C19AC" w:rsidRDefault="00E3571F" w:rsidP="00E1118B">
      <w:pPr>
        <w:rPr>
          <w:lang w:val="uk-UA"/>
        </w:rPr>
      </w:pPr>
      <w:r w:rsidRPr="00E3571F">
        <w:rPr>
          <w:lang w:val="en-US"/>
        </w:rPr>
        <w:drawing>
          <wp:inline distT="0" distB="0" distL="0" distR="0" wp14:anchorId="21A04CE0" wp14:editId="4E0B85D9">
            <wp:extent cx="4548221" cy="2843233"/>
            <wp:effectExtent l="0" t="0" r="5080" b="0"/>
            <wp:docPr id="149750655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655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548221" cy="28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36DB" w14:textId="77777777" w:rsidR="00E3571F" w:rsidRDefault="00E3571F" w:rsidP="00E1118B">
      <w:pPr>
        <w:rPr>
          <w:lang w:val="uk-UA"/>
        </w:rPr>
      </w:pPr>
    </w:p>
    <w:p w14:paraId="7C1CAE1D" w14:textId="3573684C" w:rsidR="00083FD9" w:rsidRP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Проіндексуємо зміни та створимо коміт на гілці </w:t>
      </w:r>
      <w:r w:rsidRPr="00083FD9">
        <w:t>dev</w:t>
      </w:r>
      <w:r w:rsidRPr="00083FD9">
        <w:rPr>
          <w:lang w:val="uk-UA"/>
        </w:rPr>
        <w:t xml:space="preserve">: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commit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m</w:t>
      </w:r>
      <w:r w:rsidRPr="00083FD9">
        <w:rPr>
          <w:i/>
          <w:iCs/>
          <w:lang w:val="uk-UA"/>
        </w:rPr>
        <w:t xml:space="preserve"> "</w:t>
      </w:r>
      <w:r w:rsidRPr="00083FD9">
        <w:rPr>
          <w:i/>
          <w:iCs/>
        </w:rPr>
        <w:t>Merge</w:t>
      </w:r>
      <w:r w:rsidRPr="00083FD9">
        <w:rPr>
          <w:i/>
          <w:iCs/>
          <w:lang w:val="uk-UA"/>
        </w:rPr>
        <w:t xml:space="preserve"> - 4</w:t>
      </w:r>
      <w:r w:rsidRPr="00083FD9">
        <w:rPr>
          <w:lang w:val="uk-UA"/>
        </w:rPr>
        <w:t xml:space="preserve">". Повернемося на головну гілку командою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checkout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main</w:t>
      </w:r>
      <w:r w:rsidRPr="00083FD9">
        <w:rPr>
          <w:lang w:val="uk-UA"/>
        </w:rPr>
        <w:t xml:space="preserve"> та виконаємо злиття гілки </w:t>
      </w:r>
      <w:r w:rsidRPr="00083FD9">
        <w:t>dev</w:t>
      </w:r>
      <w:r w:rsidRPr="00083FD9">
        <w:rPr>
          <w:lang w:val="uk-UA"/>
        </w:rPr>
        <w:t xml:space="preserve"> командою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merge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dev</w:t>
      </w:r>
      <w:r w:rsidRPr="00083FD9">
        <w:rPr>
          <w:lang w:val="uk-UA"/>
        </w:rPr>
        <w:t xml:space="preserve">. Як бачимо, злиття відбулося успішно за стратегією </w:t>
      </w:r>
      <w:r w:rsidRPr="00083FD9">
        <w:t>ort</w:t>
      </w:r>
      <w:r w:rsidRPr="00083FD9">
        <w:rPr>
          <w:lang w:val="uk-UA"/>
        </w:rPr>
        <w:t xml:space="preserve">. Переглянемо історію комітів командою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log</w:t>
      </w:r>
      <w:r w:rsidRPr="00083FD9">
        <w:rPr>
          <w:i/>
          <w:iCs/>
          <w:lang w:val="uk-UA"/>
        </w:rPr>
        <w:t xml:space="preserve"> --</w:t>
      </w:r>
      <w:r w:rsidRPr="00083FD9">
        <w:rPr>
          <w:i/>
          <w:iCs/>
        </w:rPr>
        <w:t>oneline</w:t>
      </w:r>
      <w:r w:rsidRPr="00083FD9">
        <w:rPr>
          <w:i/>
          <w:iCs/>
          <w:lang w:val="uk-UA"/>
        </w:rPr>
        <w:t xml:space="preserve"> -7</w:t>
      </w:r>
      <w:r w:rsidRPr="00083FD9">
        <w:rPr>
          <w:lang w:val="uk-UA"/>
        </w:rPr>
        <w:t xml:space="preserve">. На відміну від </w:t>
      </w:r>
      <w:r w:rsidRPr="00083FD9">
        <w:t>rebase</w:t>
      </w:r>
      <w:r w:rsidRPr="00083FD9">
        <w:rPr>
          <w:lang w:val="uk-UA"/>
        </w:rPr>
        <w:t xml:space="preserve">, команда </w:t>
      </w:r>
      <w:r w:rsidRPr="00083FD9">
        <w:t>git</w:t>
      </w:r>
      <w:r w:rsidRPr="00083FD9">
        <w:rPr>
          <w:lang w:val="uk-UA"/>
        </w:rPr>
        <w:t xml:space="preserve"> </w:t>
      </w:r>
      <w:r w:rsidRPr="00083FD9">
        <w:t>merge</w:t>
      </w:r>
      <w:r w:rsidRPr="00083FD9">
        <w:rPr>
          <w:lang w:val="uk-UA"/>
        </w:rPr>
        <w:t xml:space="preserve"> створила зверху окремий </w:t>
      </w:r>
      <w:r w:rsidRPr="00083FD9">
        <w:t>merge</w:t>
      </w:r>
      <w:r w:rsidRPr="00083FD9">
        <w:rPr>
          <w:lang w:val="uk-UA"/>
        </w:rPr>
        <w:t>-коміт, а всі коміти під ним зберегли чітку хронологічну послідовність за часом їх створення.</w:t>
      </w:r>
    </w:p>
    <w:p w14:paraId="7F3CBEA7" w14:textId="77777777" w:rsidR="002C19AC" w:rsidRDefault="002C19AC" w:rsidP="00E1118B">
      <w:pPr>
        <w:rPr>
          <w:lang w:val="uk-UA"/>
        </w:rPr>
      </w:pPr>
    </w:p>
    <w:p w14:paraId="1B475674" w14:textId="77777777" w:rsidR="002C19AC" w:rsidRDefault="002C19AC" w:rsidP="00E1118B">
      <w:pPr>
        <w:rPr>
          <w:lang w:val="uk-UA"/>
        </w:rPr>
      </w:pPr>
    </w:p>
    <w:p w14:paraId="2B68C94E" w14:textId="5C9EC8F1" w:rsidR="002C19AC" w:rsidRDefault="002C19AC" w:rsidP="00E1118B">
      <w:pPr>
        <w:rPr>
          <w:lang w:val="uk-UA"/>
        </w:rPr>
      </w:pPr>
      <w:r w:rsidRPr="002C19AC">
        <w:rPr>
          <w:lang w:val="uk-UA"/>
        </w:rPr>
        <w:lastRenderedPageBreak/>
        <w:drawing>
          <wp:inline distT="0" distB="0" distL="0" distR="0" wp14:anchorId="528F9E7D" wp14:editId="2755D74F">
            <wp:extent cx="5944235" cy="6393815"/>
            <wp:effectExtent l="0" t="0" r="0" b="6985"/>
            <wp:docPr id="789481441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441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789D" w14:textId="77777777" w:rsidR="002C19AC" w:rsidRDefault="002C19AC" w:rsidP="00E1118B">
      <w:pPr>
        <w:rPr>
          <w:lang w:val="uk-UA"/>
        </w:rPr>
      </w:pPr>
    </w:p>
    <w:p w14:paraId="1B57BD91" w14:textId="4B16D090" w:rsidR="002C19AC" w:rsidRDefault="00083FD9" w:rsidP="00E1118B">
      <w:pPr>
        <w:rPr>
          <w:lang w:val="uk-UA"/>
        </w:rPr>
      </w:pPr>
      <w:r w:rsidRPr="00083FD9">
        <w:t xml:space="preserve">Перейдемо до роботи з віддаленими репозиторіями та сервісом GitHub. Для цього в браузері створимо новий публічний репозиторій з назвою </w:t>
      </w:r>
      <w:r w:rsidRPr="00083FD9">
        <w:rPr>
          <w:i/>
          <w:iCs/>
        </w:rPr>
        <w:t>rep1</w:t>
      </w:r>
      <w:r w:rsidRPr="00083FD9">
        <w:t xml:space="preserve">. Прапорці створення файлів README, .gitignore та ліцензії залишаємо неактивними і натискаємо кнопку </w:t>
      </w:r>
      <w:r w:rsidRPr="00083FD9">
        <w:rPr>
          <w:i/>
          <w:iCs/>
        </w:rPr>
        <w:t>Create repository.</w:t>
      </w:r>
    </w:p>
    <w:p w14:paraId="548BA262" w14:textId="4E74CB22" w:rsidR="002C19AC" w:rsidRPr="00D12187" w:rsidRDefault="002C19AC" w:rsidP="00E1118B">
      <w:pPr>
        <w:rPr>
          <w:lang w:val="en-US"/>
        </w:rPr>
      </w:pPr>
      <w:r w:rsidRPr="002C19AC">
        <w:rPr>
          <w:lang w:val="uk-UA"/>
        </w:rPr>
        <w:lastRenderedPageBreak/>
        <w:drawing>
          <wp:inline distT="0" distB="0" distL="0" distR="0" wp14:anchorId="71A1A5CC" wp14:editId="37F9BD4B">
            <wp:extent cx="5944235" cy="3910330"/>
            <wp:effectExtent l="0" t="0" r="0" b="0"/>
            <wp:docPr id="196582131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131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B36" w14:textId="77777777" w:rsidR="002C19AC" w:rsidRDefault="002C19AC" w:rsidP="00E1118B">
      <w:pPr>
        <w:rPr>
          <w:lang w:val="uk-UA"/>
        </w:rPr>
      </w:pPr>
    </w:p>
    <w:p w14:paraId="105AFF56" w14:textId="7F478628" w:rsidR="002C19AC" w:rsidRDefault="00083FD9" w:rsidP="00E1118B">
      <w:pPr>
        <w:rPr>
          <w:lang w:val="uk-UA"/>
        </w:rPr>
      </w:pPr>
      <w:r w:rsidRPr="00083FD9">
        <w:t>Після створення репозиторію на сайті GitHub відкривається стартова сторінка з інструкціями для підключення локального проекту та HTTPS-посиланням на створений репозиторій.</w:t>
      </w:r>
    </w:p>
    <w:p w14:paraId="5FA50FF8" w14:textId="77777777" w:rsidR="00083FD9" w:rsidRDefault="00083FD9" w:rsidP="00E1118B">
      <w:pPr>
        <w:rPr>
          <w:lang w:val="uk-UA"/>
        </w:rPr>
      </w:pPr>
    </w:p>
    <w:p w14:paraId="0710F226" w14:textId="678C4C2F" w:rsidR="002C19AC" w:rsidRDefault="00D12187" w:rsidP="00E1118B">
      <w:pPr>
        <w:rPr>
          <w:lang w:val="uk-UA"/>
        </w:rPr>
      </w:pPr>
      <w:r w:rsidRPr="00D12187">
        <w:rPr>
          <w:lang w:val="uk-UA"/>
        </w:rPr>
        <w:drawing>
          <wp:inline distT="0" distB="0" distL="0" distR="0" wp14:anchorId="0C53845D" wp14:editId="3ACE8D92">
            <wp:extent cx="4619659" cy="3114698"/>
            <wp:effectExtent l="0" t="0" r="9525" b="9525"/>
            <wp:docPr id="4899341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41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31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F7C0" w14:textId="77777777" w:rsidR="002C19AC" w:rsidRDefault="002C19AC" w:rsidP="00E1118B">
      <w:pPr>
        <w:rPr>
          <w:lang w:val="uk-UA"/>
        </w:rPr>
      </w:pPr>
    </w:p>
    <w:p w14:paraId="3E6852C1" w14:textId="36643BE6" w:rsidR="00083FD9" w:rsidRDefault="00083FD9" w:rsidP="00E1118B">
      <w:pPr>
        <w:rPr>
          <w:lang w:val="uk-UA"/>
        </w:rPr>
      </w:pPr>
      <w:r w:rsidRPr="00083FD9">
        <w:rPr>
          <w:lang w:val="uk-UA"/>
        </w:rPr>
        <w:t xml:space="preserve">Зв'яжемо створений локальний репозиторій із сервером </w:t>
      </w:r>
      <w:r w:rsidRPr="00083FD9">
        <w:t>GitHub</w:t>
      </w:r>
      <w:r w:rsidRPr="00083FD9">
        <w:rPr>
          <w:lang w:val="uk-UA"/>
        </w:rPr>
        <w:t xml:space="preserve"> за допомогою команди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remote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add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origin</w:t>
      </w:r>
      <w:r w:rsidRPr="00083FD9">
        <w:rPr>
          <w:i/>
          <w:iCs/>
          <w:lang w:val="uk-UA"/>
        </w:rPr>
        <w:t xml:space="preserve"> [</w:t>
      </w:r>
      <w:r w:rsidRPr="00083FD9">
        <w:rPr>
          <w:i/>
          <w:iCs/>
        </w:rPr>
        <w:t>https</w:t>
      </w:r>
      <w:r w:rsidRPr="00083FD9">
        <w:rPr>
          <w:i/>
          <w:iCs/>
          <w:lang w:val="uk-UA"/>
        </w:rPr>
        <w:t>://</w:t>
      </w:r>
      <w:r w:rsidRPr="00083FD9">
        <w:rPr>
          <w:i/>
          <w:iCs/>
        </w:rPr>
        <w:t>github</w:t>
      </w:r>
      <w:r w:rsidRPr="00083FD9">
        <w:rPr>
          <w:i/>
          <w:iCs/>
          <w:lang w:val="uk-UA"/>
        </w:rPr>
        <w:t>.</w:t>
      </w:r>
      <w:r w:rsidRPr="00083FD9">
        <w:rPr>
          <w:i/>
          <w:iCs/>
        </w:rPr>
        <w:t>com</w:t>
      </w:r>
      <w:r w:rsidRPr="00083FD9">
        <w:rPr>
          <w:i/>
          <w:iCs/>
          <w:lang w:val="uk-UA"/>
        </w:rPr>
        <w:t>/</w:t>
      </w:r>
      <w:r w:rsidRPr="00083FD9">
        <w:rPr>
          <w:i/>
          <w:iCs/>
        </w:rPr>
        <w:t>stcshl</w:t>
      </w:r>
      <w:r w:rsidRPr="00083FD9">
        <w:rPr>
          <w:i/>
          <w:iCs/>
          <w:lang w:val="uk-UA"/>
        </w:rPr>
        <w:t>1/</w:t>
      </w:r>
      <w:r w:rsidRPr="00083FD9">
        <w:rPr>
          <w:i/>
          <w:iCs/>
        </w:rPr>
        <w:t>rep</w:t>
      </w:r>
      <w:r w:rsidRPr="00083FD9">
        <w:rPr>
          <w:i/>
          <w:iCs/>
          <w:lang w:val="uk-UA"/>
        </w:rPr>
        <w:t>1.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>](</w:t>
      </w:r>
      <w:r w:rsidRPr="00083FD9">
        <w:rPr>
          <w:i/>
          <w:iCs/>
        </w:rPr>
        <w:t>https</w:t>
      </w:r>
      <w:r w:rsidRPr="00083FD9">
        <w:rPr>
          <w:i/>
          <w:iCs/>
          <w:lang w:val="uk-UA"/>
        </w:rPr>
        <w:t>://</w:t>
      </w:r>
      <w:r w:rsidRPr="00083FD9">
        <w:rPr>
          <w:i/>
          <w:iCs/>
        </w:rPr>
        <w:t>github</w:t>
      </w:r>
      <w:r w:rsidRPr="00083FD9">
        <w:rPr>
          <w:i/>
          <w:iCs/>
          <w:lang w:val="uk-UA"/>
        </w:rPr>
        <w:t>.</w:t>
      </w:r>
      <w:r w:rsidRPr="00083FD9">
        <w:rPr>
          <w:i/>
          <w:iCs/>
        </w:rPr>
        <w:t>com</w:t>
      </w:r>
      <w:r w:rsidRPr="00083FD9">
        <w:rPr>
          <w:i/>
          <w:iCs/>
          <w:lang w:val="uk-UA"/>
        </w:rPr>
        <w:t>/</w:t>
      </w:r>
      <w:r w:rsidRPr="00083FD9">
        <w:rPr>
          <w:i/>
          <w:iCs/>
        </w:rPr>
        <w:t>stcshl</w:t>
      </w:r>
      <w:r w:rsidRPr="00083FD9">
        <w:rPr>
          <w:i/>
          <w:iCs/>
          <w:lang w:val="uk-UA"/>
        </w:rPr>
        <w:t>1/</w:t>
      </w:r>
      <w:r w:rsidRPr="00083FD9">
        <w:rPr>
          <w:i/>
          <w:iCs/>
        </w:rPr>
        <w:t>rep</w:t>
      </w:r>
      <w:r w:rsidRPr="00083FD9">
        <w:rPr>
          <w:i/>
          <w:iCs/>
          <w:lang w:val="uk-UA"/>
        </w:rPr>
        <w:t>1.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>)</w:t>
      </w:r>
      <w:r w:rsidRPr="00083FD9">
        <w:rPr>
          <w:lang w:val="uk-UA"/>
        </w:rPr>
        <w:t xml:space="preserve">. Переконаємось, що активна гілка має назву </w:t>
      </w:r>
      <w:r w:rsidRPr="00083FD9">
        <w:t>main</w:t>
      </w:r>
      <w:r w:rsidRPr="00083FD9">
        <w:rPr>
          <w:lang w:val="uk-UA"/>
        </w:rPr>
        <w:t xml:space="preserve">, виконавши </w:t>
      </w:r>
      <w:r w:rsidRPr="00083FD9">
        <w:rPr>
          <w:i/>
          <w:iCs/>
        </w:rPr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branch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M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main</w:t>
      </w:r>
      <w:r w:rsidRPr="00083FD9">
        <w:rPr>
          <w:lang w:val="uk-UA"/>
        </w:rPr>
        <w:t xml:space="preserve">. Після цього відправимо всі наші файли та історію комітів на віддалений репозиторій командою </w:t>
      </w:r>
      <w:r w:rsidRPr="00083FD9">
        <w:rPr>
          <w:i/>
          <w:iCs/>
        </w:rPr>
        <w:lastRenderedPageBreak/>
        <w:t>git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push</w:t>
      </w:r>
      <w:r w:rsidRPr="00083FD9">
        <w:rPr>
          <w:i/>
          <w:iCs/>
          <w:lang w:val="uk-UA"/>
        </w:rPr>
        <w:t xml:space="preserve"> -</w:t>
      </w:r>
      <w:r w:rsidRPr="00083FD9">
        <w:rPr>
          <w:i/>
          <w:iCs/>
        </w:rPr>
        <w:t>u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origin</w:t>
      </w:r>
      <w:r w:rsidRPr="00083FD9">
        <w:rPr>
          <w:i/>
          <w:iCs/>
          <w:lang w:val="uk-UA"/>
        </w:rPr>
        <w:t xml:space="preserve"> </w:t>
      </w:r>
      <w:r w:rsidRPr="00083FD9">
        <w:rPr>
          <w:i/>
          <w:iCs/>
        </w:rPr>
        <w:t>main</w:t>
      </w:r>
      <w:r w:rsidRPr="00083FD9">
        <w:rPr>
          <w:lang w:val="uk-UA"/>
        </w:rPr>
        <w:t xml:space="preserve">. Пройшовши авторизацію в браузері, бачимо повідомлення про успішне завантаження об'єктів та налаштування відстеження гілки </w:t>
      </w:r>
      <w:r w:rsidRPr="00083FD9">
        <w:t>main</w:t>
      </w:r>
      <w:r w:rsidRPr="00083FD9">
        <w:rPr>
          <w:lang w:val="uk-UA"/>
        </w:rPr>
        <w:t xml:space="preserve"> із </w:t>
      </w:r>
      <w:r w:rsidRPr="00083FD9">
        <w:t>origin</w:t>
      </w:r>
      <w:r w:rsidRPr="00083FD9">
        <w:rPr>
          <w:lang w:val="uk-UA"/>
        </w:rPr>
        <w:t>/</w:t>
      </w:r>
      <w:r w:rsidRPr="00083FD9">
        <w:t>main</w:t>
      </w:r>
      <w:r w:rsidRPr="00083FD9">
        <w:rPr>
          <w:lang w:val="uk-UA"/>
        </w:rPr>
        <w:t>.</w:t>
      </w:r>
    </w:p>
    <w:p w14:paraId="05380BD0" w14:textId="77777777" w:rsidR="00083FD9" w:rsidRPr="00083FD9" w:rsidRDefault="00083FD9" w:rsidP="00E1118B">
      <w:pPr>
        <w:rPr>
          <w:lang w:val="uk-UA"/>
        </w:rPr>
      </w:pPr>
    </w:p>
    <w:p w14:paraId="09A36A05" w14:textId="5C1BCB63" w:rsidR="002C19AC" w:rsidRDefault="00D12187" w:rsidP="00E1118B">
      <w:pPr>
        <w:rPr>
          <w:lang w:val="uk-UA"/>
        </w:rPr>
      </w:pPr>
      <w:r w:rsidRPr="00D12187">
        <w:rPr>
          <w:lang w:val="uk-UA"/>
        </w:rPr>
        <w:drawing>
          <wp:inline distT="0" distB="0" distL="0" distR="0" wp14:anchorId="31567879" wp14:editId="75C60E49">
            <wp:extent cx="5944235" cy="3681730"/>
            <wp:effectExtent l="0" t="0" r="0" b="0"/>
            <wp:docPr id="15559955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55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321E" w14:textId="77777777" w:rsidR="002C19AC" w:rsidRDefault="002C19AC" w:rsidP="00E1118B">
      <w:pPr>
        <w:rPr>
          <w:lang w:val="uk-UA"/>
        </w:rPr>
      </w:pPr>
    </w:p>
    <w:p w14:paraId="2D6B5DF5" w14:textId="47179B10" w:rsidR="00083FD9" w:rsidRDefault="00083FD9" w:rsidP="00E1118B">
      <w:pPr>
        <w:rPr>
          <w:lang w:val="uk-UA"/>
        </w:rPr>
      </w:pPr>
      <w:r w:rsidRPr="00083FD9">
        <w:t xml:space="preserve">Змоделюємо роботу в команді та додамо розробника на віддалений репозиторій. Для цього у налаштуваннях репозиторію на GitHub переходимо у вкладку Collaborators and teams, натискаємо </w:t>
      </w:r>
      <w:r w:rsidRPr="00083FD9">
        <w:rPr>
          <w:i/>
          <w:iCs/>
        </w:rPr>
        <w:t>Add people</w:t>
      </w:r>
      <w:r w:rsidRPr="00083FD9">
        <w:t xml:space="preserve"> та надсилаємо запрошення для спільної роботи користувачу kapilcun</w:t>
      </w:r>
    </w:p>
    <w:p w14:paraId="10524A9F" w14:textId="77777777" w:rsidR="002C19AC" w:rsidRDefault="002C19AC" w:rsidP="00E1118B">
      <w:pPr>
        <w:rPr>
          <w:lang w:val="uk-UA"/>
        </w:rPr>
      </w:pPr>
    </w:p>
    <w:p w14:paraId="2BBFAE08" w14:textId="5102FBAE" w:rsidR="002C19AC" w:rsidRDefault="00D12187" w:rsidP="00E1118B">
      <w:pPr>
        <w:rPr>
          <w:lang w:val="uk-UA"/>
        </w:rPr>
      </w:pPr>
      <w:r w:rsidRPr="00D12187">
        <w:rPr>
          <w:lang w:val="uk-UA"/>
        </w:rPr>
        <w:drawing>
          <wp:inline distT="0" distB="0" distL="0" distR="0" wp14:anchorId="7A7E2E2E" wp14:editId="614CFAE4">
            <wp:extent cx="5944235" cy="2239645"/>
            <wp:effectExtent l="0" t="0" r="0" b="8255"/>
            <wp:docPr id="1573138692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8692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F5DE" w14:textId="77777777" w:rsidR="002C19AC" w:rsidRDefault="002C19AC" w:rsidP="00E1118B">
      <w:pPr>
        <w:rPr>
          <w:lang w:val="uk-UA"/>
        </w:rPr>
      </w:pPr>
    </w:p>
    <w:p w14:paraId="536CC3EE" w14:textId="3A9B139F" w:rsidR="00083FD9" w:rsidRPr="00083FD9" w:rsidRDefault="00083FD9" w:rsidP="00E1118B">
      <w:pPr>
        <w:rPr>
          <w:lang w:val="uk-UA"/>
        </w:rPr>
      </w:pPr>
      <w:r w:rsidRPr="00083FD9">
        <w:t>Перейдемо на головну сторінку нашого репозиторію на сайті GitHub. Як бачимо, файли dev.txt, index.html та test.txt разом із повним набором створених комітів успішно відображаються у веб-інтерфейсі.</w:t>
      </w:r>
    </w:p>
    <w:p w14:paraId="3A5B9BAD" w14:textId="77777777" w:rsidR="00D12187" w:rsidRPr="00083FD9" w:rsidRDefault="00D12187" w:rsidP="00E1118B"/>
    <w:p w14:paraId="503F46A7" w14:textId="121E3B6A" w:rsidR="00D12187" w:rsidRDefault="00B004DC" w:rsidP="00E1118B">
      <w:pPr>
        <w:rPr>
          <w:lang w:val="en-US"/>
        </w:rPr>
      </w:pPr>
      <w:r w:rsidRPr="00B004DC">
        <w:rPr>
          <w:lang w:val="en-US"/>
        </w:rPr>
        <w:lastRenderedPageBreak/>
        <w:drawing>
          <wp:inline distT="0" distB="0" distL="0" distR="0" wp14:anchorId="2CDA129F" wp14:editId="0CC3CAD6">
            <wp:extent cx="3810028" cy="1100146"/>
            <wp:effectExtent l="0" t="0" r="0" b="5080"/>
            <wp:docPr id="171843050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3050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11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989D" w14:textId="77777777" w:rsidR="00D12187" w:rsidRDefault="00D12187" w:rsidP="00E1118B">
      <w:pPr>
        <w:rPr>
          <w:lang w:val="en-US"/>
        </w:rPr>
      </w:pPr>
    </w:p>
    <w:p w14:paraId="07C2C673" w14:textId="6C41F022" w:rsidR="00D12187" w:rsidRPr="00083FD9" w:rsidRDefault="00083FD9" w:rsidP="00E1118B">
      <w:r w:rsidRPr="00083FD9">
        <w:t xml:space="preserve">Перевіримо статус локального репозиторію перед відправленням нових змін командою </w:t>
      </w:r>
      <w:r w:rsidRPr="00083FD9">
        <w:rPr>
          <w:i/>
          <w:iCs/>
        </w:rPr>
        <w:t>git status</w:t>
      </w:r>
      <w:r w:rsidRPr="00083FD9">
        <w:t>. Як бачимо, локальна гілка повністю синхронізована з віддаленою (Your branch is up to date with 'origin/main'), а робоче дерево чисте.</w:t>
      </w:r>
    </w:p>
    <w:p w14:paraId="025591C4" w14:textId="77777777" w:rsidR="00D12187" w:rsidRPr="00083FD9" w:rsidRDefault="00D12187" w:rsidP="00E1118B"/>
    <w:p w14:paraId="69349DED" w14:textId="2CEBD151" w:rsidR="00D12187" w:rsidRDefault="00B004DC" w:rsidP="00E1118B">
      <w:pPr>
        <w:rPr>
          <w:lang w:val="en-US"/>
        </w:rPr>
      </w:pPr>
      <w:r w:rsidRPr="00B004DC">
        <w:rPr>
          <w:lang w:val="en-US"/>
        </w:rPr>
        <w:drawing>
          <wp:inline distT="0" distB="0" distL="0" distR="0" wp14:anchorId="6DC9CF83" wp14:editId="6FDC055F">
            <wp:extent cx="4624421" cy="3419500"/>
            <wp:effectExtent l="0" t="0" r="5080" b="0"/>
            <wp:docPr id="194459706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706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24421" cy="34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1E9" w14:textId="77777777" w:rsidR="00D12187" w:rsidRDefault="00D12187" w:rsidP="00E1118B">
      <w:pPr>
        <w:rPr>
          <w:lang w:val="en-US"/>
        </w:rPr>
      </w:pPr>
    </w:p>
    <w:p w14:paraId="19BC7F23" w14:textId="2C7C235D" w:rsidR="00D12187" w:rsidRDefault="00083FD9" w:rsidP="00E1118B">
      <w:pPr>
        <w:rPr>
          <w:lang w:val="en-US"/>
        </w:rPr>
      </w:pPr>
      <w:r w:rsidRPr="00083FD9">
        <w:t>Відкриємо файл dev.txt у текстовому редакторі та внесемо зміни для тестування відправки комітів на віддалений сервер, дописавши новий рядок: "remove line". Збережемо зміни.</w:t>
      </w:r>
    </w:p>
    <w:p w14:paraId="3EA8EF0A" w14:textId="76192068" w:rsidR="00D12187" w:rsidRDefault="00B004DC" w:rsidP="00E1118B">
      <w:pPr>
        <w:rPr>
          <w:lang w:val="en-US"/>
        </w:rPr>
      </w:pPr>
      <w:r w:rsidRPr="00B004DC">
        <w:rPr>
          <w:lang w:val="en-US"/>
        </w:rPr>
        <w:lastRenderedPageBreak/>
        <w:drawing>
          <wp:inline distT="0" distB="0" distL="0" distR="0" wp14:anchorId="3CFD341C" wp14:editId="58C4F99A">
            <wp:extent cx="4638709" cy="5786480"/>
            <wp:effectExtent l="0" t="0" r="0" b="5080"/>
            <wp:docPr id="186540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714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57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F8F1" w14:textId="77777777" w:rsidR="00D12187" w:rsidRDefault="00D12187" w:rsidP="00E1118B">
      <w:pPr>
        <w:rPr>
          <w:lang w:val="uk-UA"/>
        </w:rPr>
      </w:pPr>
    </w:p>
    <w:p w14:paraId="4740976D" w14:textId="77777777" w:rsidR="00083FD9" w:rsidRPr="00083FD9" w:rsidRDefault="00083FD9" w:rsidP="00083FD9">
      <w:pPr>
        <w:rPr>
          <w:lang w:val="uk-UA"/>
        </w:rPr>
      </w:pPr>
      <w:r w:rsidRPr="00083FD9">
        <w:rPr>
          <w:lang w:val="uk-UA"/>
        </w:rPr>
        <w:t xml:space="preserve">Проіндексуємо змінений файл командою </w:t>
      </w:r>
      <w:r w:rsidRPr="00083FD9">
        <w:rPr>
          <w:i/>
          <w:iCs/>
          <w:lang w:val="uk-UA"/>
        </w:rPr>
        <w:t>git add dev.txt</w:t>
      </w:r>
      <w:r w:rsidRPr="00083FD9">
        <w:rPr>
          <w:lang w:val="uk-UA"/>
        </w:rPr>
        <w:t xml:space="preserve"> та створимо коміт: </w:t>
      </w:r>
      <w:r w:rsidRPr="00083FD9">
        <w:rPr>
          <w:i/>
          <w:iCs/>
          <w:lang w:val="uk-UA"/>
        </w:rPr>
        <w:t>git commit -m "Remove line".</w:t>
      </w:r>
      <w:r w:rsidRPr="00083FD9">
        <w:rPr>
          <w:lang w:val="uk-UA"/>
        </w:rPr>
        <w:t xml:space="preserve"> Завантажимо зміни на сервер за допомогою команди </w:t>
      </w:r>
      <w:r w:rsidRPr="00083FD9">
        <w:rPr>
          <w:i/>
          <w:iCs/>
          <w:lang w:val="uk-UA"/>
        </w:rPr>
        <w:t>git push</w:t>
      </w:r>
      <w:r w:rsidRPr="00083FD9">
        <w:rPr>
          <w:lang w:val="uk-UA"/>
        </w:rPr>
        <w:t xml:space="preserve">. </w:t>
      </w:r>
    </w:p>
    <w:p w14:paraId="13FDFEC0" w14:textId="77777777" w:rsidR="00083FD9" w:rsidRPr="00083FD9" w:rsidRDefault="00083FD9" w:rsidP="00083FD9">
      <w:pPr>
        <w:rPr>
          <w:lang w:val="uk-UA"/>
        </w:rPr>
      </w:pPr>
      <w:r w:rsidRPr="00083FD9">
        <w:rPr>
          <w:lang w:val="uk-UA"/>
        </w:rPr>
        <w:t xml:space="preserve">Далі продемонструємо пуш окремої гілки. Перейдемо на гілку newbranch командою </w:t>
      </w:r>
      <w:r w:rsidRPr="00083FD9">
        <w:rPr>
          <w:i/>
          <w:iCs/>
          <w:lang w:val="uk-UA"/>
        </w:rPr>
        <w:t>git checkout newbranch</w:t>
      </w:r>
      <w:r w:rsidRPr="00083FD9">
        <w:rPr>
          <w:lang w:val="uk-UA"/>
        </w:rPr>
        <w:t xml:space="preserve"> і спробуємо виконати звичайний </w:t>
      </w:r>
      <w:r w:rsidRPr="00083FD9">
        <w:rPr>
          <w:i/>
          <w:iCs/>
          <w:lang w:val="uk-UA"/>
        </w:rPr>
        <w:t>git push</w:t>
      </w:r>
      <w:r w:rsidRPr="00083FD9">
        <w:rPr>
          <w:lang w:val="uk-UA"/>
        </w:rPr>
        <w:t xml:space="preserve">. Оскільки цієї гілки ще немає на віддаленому сервері, виводиться помилка. Запушимо гілку з прямою вказівкою назви командою </w:t>
      </w:r>
      <w:r w:rsidRPr="00083FD9">
        <w:rPr>
          <w:i/>
          <w:iCs/>
          <w:lang w:val="uk-UA"/>
        </w:rPr>
        <w:t>git push origin newbranch</w:t>
      </w:r>
      <w:r w:rsidRPr="00083FD9">
        <w:rPr>
          <w:lang w:val="uk-UA"/>
        </w:rPr>
        <w:t xml:space="preserve">. Як бачимо, гілку успішно створено на GitHub. Після цього повернемося на головну гілку командою </w:t>
      </w:r>
      <w:r w:rsidRPr="00083FD9">
        <w:rPr>
          <w:i/>
          <w:iCs/>
          <w:lang w:val="uk-UA"/>
        </w:rPr>
        <w:t>git checkout main</w:t>
      </w:r>
      <w:r w:rsidRPr="00083FD9">
        <w:rPr>
          <w:lang w:val="uk-UA"/>
        </w:rPr>
        <w:t xml:space="preserve">. </w:t>
      </w:r>
    </w:p>
    <w:p w14:paraId="35B65C4B" w14:textId="77777777" w:rsidR="00083FD9" w:rsidRPr="00083FD9" w:rsidRDefault="00083FD9" w:rsidP="00E1118B">
      <w:pPr>
        <w:rPr>
          <w:lang w:val="uk-UA"/>
        </w:rPr>
      </w:pPr>
    </w:p>
    <w:p w14:paraId="10B9D31C" w14:textId="77777777" w:rsidR="00D12187" w:rsidRPr="00083FD9" w:rsidRDefault="00D12187" w:rsidP="00E1118B">
      <w:pPr>
        <w:rPr>
          <w:lang w:val="uk-UA"/>
        </w:rPr>
      </w:pPr>
    </w:p>
    <w:p w14:paraId="32228BE9" w14:textId="66AEEB37" w:rsidR="00D12187" w:rsidRDefault="00B004DC" w:rsidP="00E1118B">
      <w:pPr>
        <w:rPr>
          <w:lang w:val="en-US"/>
        </w:rPr>
      </w:pPr>
      <w:r w:rsidRPr="00B004DC">
        <w:rPr>
          <w:lang w:val="en-US"/>
        </w:rPr>
        <w:drawing>
          <wp:inline distT="0" distB="0" distL="0" distR="0" wp14:anchorId="5F82783E" wp14:editId="35BF85B0">
            <wp:extent cx="5944235" cy="1063625"/>
            <wp:effectExtent l="0" t="0" r="0" b="3175"/>
            <wp:docPr id="1813677594" name="Рисунок 1" descr="Зображення, що містить Мультимедійне програмне забезпечення, програмне забезпечення,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7594" name="Рисунок 1" descr="Зображення, що містить Мультимедійне програмне забезпечення, програмне забезпечення, текст, знімок екрана&#10;&#10;Вміст на основі ШІ може бути неправильним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AE17" w14:textId="77777777" w:rsidR="00D12187" w:rsidRDefault="00D12187" w:rsidP="00E1118B">
      <w:pPr>
        <w:rPr>
          <w:lang w:val="uk-UA"/>
        </w:rPr>
      </w:pPr>
    </w:p>
    <w:p w14:paraId="2AA8E7C2" w14:textId="0E179C0D" w:rsidR="00083FD9" w:rsidRPr="00083FD9" w:rsidRDefault="00083FD9" w:rsidP="00E1118B">
      <w:pPr>
        <w:rPr>
          <w:i/>
          <w:iCs/>
          <w:lang w:val="uk-UA"/>
        </w:rPr>
      </w:pPr>
      <w:r w:rsidRPr="00083FD9">
        <w:lastRenderedPageBreak/>
        <w:t xml:space="preserve">Змоделюємо зміну на стороні сервера: перейдемо на GitHub і створимо новий файл опису репозиторію README.md із вмістом # My project. Зафіксуємо його натисканням кнопки </w:t>
      </w:r>
      <w:r w:rsidRPr="00083FD9">
        <w:rPr>
          <w:i/>
          <w:iCs/>
        </w:rPr>
        <w:t>Commit changes.</w:t>
      </w:r>
    </w:p>
    <w:p w14:paraId="6C4EDEA9" w14:textId="77777777" w:rsidR="00083FD9" w:rsidRPr="00083FD9" w:rsidRDefault="00083FD9" w:rsidP="00E1118B">
      <w:pPr>
        <w:rPr>
          <w:lang w:val="uk-UA"/>
        </w:rPr>
      </w:pPr>
    </w:p>
    <w:p w14:paraId="54744130" w14:textId="3A03F90F" w:rsidR="00D12187" w:rsidRDefault="00B004DC" w:rsidP="00E1118B">
      <w:pPr>
        <w:rPr>
          <w:lang w:val="uk-UA"/>
        </w:rPr>
      </w:pPr>
      <w:r w:rsidRPr="00B004DC">
        <w:rPr>
          <w:lang w:val="en-US"/>
        </w:rPr>
        <w:drawing>
          <wp:inline distT="0" distB="0" distL="0" distR="0" wp14:anchorId="457686CC" wp14:editId="6EAB89E8">
            <wp:extent cx="5172113" cy="2490806"/>
            <wp:effectExtent l="0" t="0" r="0" b="5080"/>
            <wp:docPr id="640663066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3066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7FF9" w14:textId="77777777" w:rsidR="00083FD9" w:rsidRDefault="00083FD9" w:rsidP="00E1118B">
      <w:pPr>
        <w:rPr>
          <w:lang w:val="uk-UA"/>
        </w:rPr>
      </w:pPr>
    </w:p>
    <w:p w14:paraId="0F7EDB3C" w14:textId="0BB840D1" w:rsidR="00083FD9" w:rsidRPr="004D3CF8" w:rsidRDefault="004D3CF8" w:rsidP="00E1118B">
      <w:pPr>
        <w:rPr>
          <w:lang w:val="uk-UA"/>
        </w:rPr>
      </w:pPr>
      <w:r w:rsidRPr="004D3CF8">
        <w:rPr>
          <w:lang w:val="uk-UA"/>
        </w:rPr>
        <w:t xml:space="preserve">Підтягнемо створені на </w:t>
      </w:r>
      <w:r w:rsidRPr="004D3CF8">
        <w:t>GitHub</w:t>
      </w:r>
      <w:r w:rsidRPr="004D3CF8">
        <w:rPr>
          <w:lang w:val="uk-UA"/>
        </w:rPr>
        <w:t xml:space="preserve"> зміни до нашого локального репозиторію командою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pull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origin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main</w:t>
      </w:r>
      <w:r w:rsidRPr="004D3CF8">
        <w:rPr>
          <w:lang w:val="uk-UA"/>
        </w:rPr>
        <w:t xml:space="preserve">. Як бачимо, </w:t>
      </w:r>
      <w:r w:rsidRPr="004D3CF8">
        <w:t>Git</w:t>
      </w:r>
      <w:r w:rsidRPr="004D3CF8">
        <w:rPr>
          <w:lang w:val="uk-UA"/>
        </w:rPr>
        <w:t xml:space="preserve"> завантажив новий файл за схемою </w:t>
      </w:r>
      <w:r w:rsidRPr="004D3CF8">
        <w:t>Fast</w:t>
      </w:r>
      <w:r w:rsidRPr="004D3CF8">
        <w:rPr>
          <w:lang w:val="uk-UA"/>
        </w:rPr>
        <w:t>-</w:t>
      </w:r>
      <w:r w:rsidRPr="004D3CF8">
        <w:t>forward</w:t>
      </w:r>
      <w:r w:rsidRPr="004D3CF8">
        <w:rPr>
          <w:lang w:val="uk-UA"/>
        </w:rPr>
        <w:t xml:space="preserve"> (</w:t>
      </w:r>
      <w:r w:rsidRPr="004D3CF8">
        <w:t>create</w:t>
      </w:r>
      <w:r w:rsidRPr="004D3CF8">
        <w:rPr>
          <w:lang w:val="uk-UA"/>
        </w:rPr>
        <w:t xml:space="preserve"> </w:t>
      </w:r>
      <w:r w:rsidRPr="004D3CF8">
        <w:t>mode</w:t>
      </w:r>
      <w:r w:rsidRPr="004D3CF8">
        <w:rPr>
          <w:lang w:val="uk-UA"/>
        </w:rPr>
        <w:t xml:space="preserve"> 100644 </w:t>
      </w:r>
      <w:r w:rsidRPr="004D3CF8">
        <w:t>README</w:t>
      </w:r>
      <w:r w:rsidRPr="004D3CF8">
        <w:rPr>
          <w:lang w:val="uk-UA"/>
        </w:rPr>
        <w:t>.</w:t>
      </w:r>
      <w:r w:rsidRPr="004D3CF8">
        <w:t>md</w:t>
      </w:r>
      <w:r w:rsidRPr="004D3CF8">
        <w:rPr>
          <w:lang w:val="uk-UA"/>
        </w:rPr>
        <w:t xml:space="preserve">). Перевіривши директорію командою </w:t>
      </w:r>
      <w:r w:rsidRPr="004D3CF8">
        <w:rPr>
          <w:i/>
          <w:iCs/>
        </w:rPr>
        <w:t>ls</w:t>
      </w:r>
      <w:r w:rsidRPr="004D3CF8">
        <w:rPr>
          <w:lang w:val="uk-UA"/>
        </w:rPr>
        <w:t xml:space="preserve">, переконуємося, що файл </w:t>
      </w:r>
      <w:r w:rsidRPr="004D3CF8">
        <w:t>README</w:t>
      </w:r>
      <w:r w:rsidRPr="004D3CF8">
        <w:rPr>
          <w:lang w:val="uk-UA"/>
        </w:rPr>
        <w:t>.</w:t>
      </w:r>
      <w:r w:rsidRPr="004D3CF8">
        <w:t>md</w:t>
      </w:r>
      <w:r w:rsidRPr="004D3CF8">
        <w:rPr>
          <w:lang w:val="uk-UA"/>
        </w:rPr>
        <w:t xml:space="preserve"> з'явився серед локальних файлів проекту.</w:t>
      </w:r>
    </w:p>
    <w:p w14:paraId="0D11BFCC" w14:textId="77777777" w:rsidR="00D12187" w:rsidRPr="004D3CF8" w:rsidRDefault="00D12187" w:rsidP="00E1118B">
      <w:pPr>
        <w:rPr>
          <w:lang w:val="uk-UA"/>
        </w:rPr>
      </w:pPr>
    </w:p>
    <w:p w14:paraId="1F3FBCA8" w14:textId="759C110A" w:rsidR="00B004DC" w:rsidRDefault="00B004DC" w:rsidP="00E1118B">
      <w:pPr>
        <w:rPr>
          <w:lang w:val="en-US"/>
        </w:rPr>
      </w:pPr>
      <w:r w:rsidRPr="00B004DC">
        <w:rPr>
          <w:lang w:val="en-US"/>
        </w:rPr>
        <w:drawing>
          <wp:inline distT="0" distB="0" distL="0" distR="0" wp14:anchorId="7F469082" wp14:editId="6BB92908">
            <wp:extent cx="5944235" cy="1098550"/>
            <wp:effectExtent l="0" t="0" r="0" b="6350"/>
            <wp:docPr id="1932197354" name="Рисунок 1" descr="Зображення, що містить Мультимедійне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7354" name="Рисунок 1" descr="Зображення, що містить Мультимедійне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F815" w14:textId="77777777" w:rsidR="00B004DC" w:rsidRDefault="00B004DC" w:rsidP="00E1118B">
      <w:pPr>
        <w:rPr>
          <w:lang w:val="uk-UA"/>
        </w:rPr>
      </w:pPr>
    </w:p>
    <w:p w14:paraId="54E7164C" w14:textId="6F1B8D7A" w:rsidR="004D3CF8" w:rsidRPr="004D3CF8" w:rsidRDefault="004D3CF8" w:rsidP="00E1118B">
      <w:pPr>
        <w:rPr>
          <w:lang w:val="uk-UA"/>
        </w:rPr>
      </w:pPr>
      <w:r w:rsidRPr="004D3CF8">
        <w:rPr>
          <w:lang w:val="uk-UA"/>
        </w:rPr>
        <w:t xml:space="preserve">Перейдемо на </w:t>
      </w:r>
      <w:r w:rsidRPr="004D3CF8">
        <w:t>GitHub</w:t>
      </w:r>
      <w:r w:rsidRPr="004D3CF8">
        <w:rPr>
          <w:lang w:val="uk-UA"/>
        </w:rPr>
        <w:t xml:space="preserve"> до файлу </w:t>
      </w:r>
      <w:r w:rsidRPr="004D3CF8">
        <w:t>README</w:t>
      </w:r>
      <w:r w:rsidRPr="004D3CF8">
        <w:rPr>
          <w:lang w:val="uk-UA"/>
        </w:rPr>
        <w:t>.</w:t>
      </w:r>
      <w:r w:rsidRPr="004D3CF8">
        <w:t>md</w:t>
      </w:r>
      <w:r w:rsidRPr="004D3CF8">
        <w:rPr>
          <w:lang w:val="uk-UA"/>
        </w:rPr>
        <w:t xml:space="preserve">, відредагуємо його у веб-редакторі, дописавши текст </w:t>
      </w:r>
      <w:r w:rsidRPr="004D3CF8">
        <w:t>Add</w:t>
      </w:r>
      <w:r w:rsidRPr="004D3CF8">
        <w:rPr>
          <w:lang w:val="uk-UA"/>
        </w:rPr>
        <w:t xml:space="preserve"> </w:t>
      </w:r>
      <w:r w:rsidRPr="004D3CF8">
        <w:t>text</w:t>
      </w:r>
      <w:r w:rsidRPr="004D3CF8">
        <w:rPr>
          <w:lang w:val="uk-UA"/>
        </w:rPr>
        <w:t>, та закомітимо зміни (</w:t>
      </w:r>
      <w:r w:rsidRPr="004D3CF8">
        <w:t>Update</w:t>
      </w:r>
      <w:r w:rsidRPr="004D3CF8">
        <w:rPr>
          <w:lang w:val="uk-UA"/>
        </w:rPr>
        <w:t xml:space="preserve"> </w:t>
      </w:r>
      <w:r w:rsidRPr="004D3CF8">
        <w:t>README</w:t>
      </w:r>
      <w:r w:rsidRPr="004D3CF8">
        <w:rPr>
          <w:lang w:val="uk-UA"/>
        </w:rPr>
        <w:t>.</w:t>
      </w:r>
      <w:r w:rsidRPr="004D3CF8">
        <w:t>md</w:t>
      </w:r>
      <w:r w:rsidRPr="004D3CF8">
        <w:rPr>
          <w:lang w:val="uk-UA"/>
        </w:rPr>
        <w:t>).</w:t>
      </w:r>
    </w:p>
    <w:p w14:paraId="6CE36492" w14:textId="68F84285" w:rsidR="00B004DC" w:rsidRDefault="00B004DC" w:rsidP="00E1118B">
      <w:pPr>
        <w:rPr>
          <w:lang w:val="en-US"/>
        </w:rPr>
      </w:pPr>
      <w:r w:rsidRPr="00B004DC">
        <w:rPr>
          <w:lang w:val="en-US"/>
        </w:rPr>
        <w:lastRenderedPageBreak/>
        <w:drawing>
          <wp:inline distT="0" distB="0" distL="0" distR="0" wp14:anchorId="171CDA10" wp14:editId="67F4766D">
            <wp:extent cx="4743485" cy="3962429"/>
            <wp:effectExtent l="0" t="0" r="0" b="0"/>
            <wp:docPr id="42150042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042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39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1C2A" w14:textId="77777777" w:rsidR="00B004DC" w:rsidRDefault="00B004DC" w:rsidP="00E1118B">
      <w:pPr>
        <w:rPr>
          <w:lang w:val="uk-UA"/>
        </w:rPr>
      </w:pPr>
    </w:p>
    <w:p w14:paraId="38A145B9" w14:textId="006FA308" w:rsidR="004D3CF8" w:rsidRPr="004D3CF8" w:rsidRDefault="004D3CF8" w:rsidP="00E1118B">
      <w:pPr>
        <w:rPr>
          <w:lang w:val="uk-UA"/>
        </w:rPr>
      </w:pPr>
      <w:r w:rsidRPr="004D3CF8">
        <w:t>Одночасно внесемо локальні зміни, не стягуючи оновлення з сервера. Відкриємо файл dev.txt у текстовому редакторі та допишемо рядок "new local changes". Збережемо файл.</w:t>
      </w:r>
    </w:p>
    <w:p w14:paraId="7256FFC4" w14:textId="4000AB12" w:rsidR="00B004DC" w:rsidRDefault="006F6F9F" w:rsidP="00E1118B">
      <w:pPr>
        <w:rPr>
          <w:lang w:val="en-US"/>
        </w:rPr>
      </w:pPr>
      <w:r w:rsidRPr="006F6F9F">
        <w:rPr>
          <w:lang w:val="en-US"/>
        </w:rPr>
        <w:lastRenderedPageBreak/>
        <w:drawing>
          <wp:inline distT="0" distB="0" distL="0" distR="0" wp14:anchorId="74AF9CB0" wp14:editId="79BEA69C">
            <wp:extent cx="5029237" cy="8753539"/>
            <wp:effectExtent l="0" t="0" r="0" b="9525"/>
            <wp:docPr id="29389462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462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87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F3EA" w14:textId="77777777" w:rsidR="00B004DC" w:rsidRDefault="00B004DC" w:rsidP="00E1118B">
      <w:pPr>
        <w:rPr>
          <w:lang w:val="uk-UA"/>
        </w:rPr>
      </w:pPr>
    </w:p>
    <w:p w14:paraId="792B12E4" w14:textId="23AC3764" w:rsidR="004D3CF8" w:rsidRDefault="004D3CF8" w:rsidP="00E1118B">
      <w:pPr>
        <w:rPr>
          <w:lang w:val="uk-UA"/>
        </w:rPr>
      </w:pPr>
      <w:r w:rsidRPr="004D3CF8">
        <w:rPr>
          <w:lang w:val="uk-UA"/>
        </w:rPr>
        <w:lastRenderedPageBreak/>
        <w:t xml:space="preserve">Проіндексуємо внесені зміни у файлі </w:t>
      </w:r>
      <w:r w:rsidRPr="004D3CF8">
        <w:t>dev</w:t>
      </w:r>
      <w:r w:rsidRPr="004D3CF8">
        <w:rPr>
          <w:lang w:val="uk-UA"/>
        </w:rPr>
        <w:t>.</w:t>
      </w:r>
      <w:r w:rsidRPr="004D3CF8">
        <w:t>txt</w:t>
      </w:r>
      <w:r w:rsidRPr="004D3CF8">
        <w:rPr>
          <w:lang w:val="uk-UA"/>
        </w:rPr>
        <w:t xml:space="preserve"> командою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add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dev</w:t>
      </w:r>
      <w:r w:rsidRPr="004D3CF8">
        <w:rPr>
          <w:i/>
          <w:iCs/>
          <w:lang w:val="uk-UA"/>
        </w:rPr>
        <w:t>.</w:t>
      </w:r>
      <w:r w:rsidRPr="004D3CF8">
        <w:rPr>
          <w:i/>
          <w:iCs/>
        </w:rPr>
        <w:t>txt</w:t>
      </w:r>
      <w:r w:rsidRPr="004D3CF8">
        <w:rPr>
          <w:lang w:val="uk-UA"/>
        </w:rPr>
        <w:t xml:space="preserve"> та створимо локальний коміт: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commit</w:t>
      </w:r>
      <w:r w:rsidRPr="004D3CF8">
        <w:rPr>
          <w:i/>
          <w:iCs/>
          <w:lang w:val="uk-UA"/>
        </w:rPr>
        <w:t xml:space="preserve"> -</w:t>
      </w:r>
      <w:r w:rsidRPr="004D3CF8">
        <w:rPr>
          <w:i/>
          <w:iCs/>
        </w:rPr>
        <w:t>m</w:t>
      </w:r>
      <w:r w:rsidRPr="004D3CF8">
        <w:rPr>
          <w:i/>
          <w:iCs/>
          <w:lang w:val="uk-UA"/>
        </w:rPr>
        <w:t xml:space="preserve"> "</w:t>
      </w:r>
      <w:r w:rsidRPr="004D3CF8">
        <w:rPr>
          <w:i/>
          <w:iCs/>
        </w:rPr>
        <w:t>Test</w:t>
      </w:r>
      <w:r w:rsidRPr="004D3CF8">
        <w:rPr>
          <w:lang w:val="uk-UA"/>
        </w:rPr>
        <w:t xml:space="preserve">". Тепер підтягнемо зміни з віддаленого сервера за допомогою перебазування: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pull</w:t>
      </w:r>
      <w:r w:rsidRPr="004D3CF8">
        <w:rPr>
          <w:i/>
          <w:iCs/>
          <w:lang w:val="uk-UA"/>
        </w:rPr>
        <w:t xml:space="preserve"> --</w:t>
      </w:r>
      <w:r w:rsidRPr="004D3CF8">
        <w:rPr>
          <w:i/>
          <w:iCs/>
        </w:rPr>
        <w:t>rebase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origin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main</w:t>
      </w:r>
      <w:r w:rsidRPr="004D3CF8">
        <w:rPr>
          <w:lang w:val="uk-UA"/>
        </w:rPr>
        <w:t xml:space="preserve">. Як бачимо, </w:t>
      </w:r>
      <w:r w:rsidRPr="004D3CF8">
        <w:t>Git</w:t>
      </w:r>
      <w:r w:rsidRPr="004D3CF8">
        <w:rPr>
          <w:lang w:val="uk-UA"/>
        </w:rPr>
        <w:t xml:space="preserve"> успішно наклав локальний коміт поверх комітів із сервера (</w:t>
      </w:r>
      <w:r w:rsidRPr="004D3CF8">
        <w:t>Successfully</w:t>
      </w:r>
      <w:r w:rsidRPr="004D3CF8">
        <w:rPr>
          <w:lang w:val="uk-UA"/>
        </w:rPr>
        <w:t xml:space="preserve"> </w:t>
      </w:r>
      <w:r w:rsidRPr="004D3CF8">
        <w:t>rebased</w:t>
      </w:r>
      <w:r w:rsidRPr="004D3CF8">
        <w:rPr>
          <w:lang w:val="uk-UA"/>
        </w:rPr>
        <w:t xml:space="preserve"> </w:t>
      </w:r>
      <w:r w:rsidRPr="004D3CF8">
        <w:t>and</w:t>
      </w:r>
      <w:r w:rsidRPr="004D3CF8">
        <w:rPr>
          <w:lang w:val="uk-UA"/>
        </w:rPr>
        <w:t xml:space="preserve"> </w:t>
      </w:r>
      <w:r w:rsidRPr="004D3CF8">
        <w:t>updated</w:t>
      </w:r>
      <w:r w:rsidRPr="004D3CF8">
        <w:rPr>
          <w:lang w:val="uk-UA"/>
        </w:rPr>
        <w:t xml:space="preserve"> </w:t>
      </w:r>
      <w:r w:rsidRPr="004D3CF8">
        <w:t>refs</w:t>
      </w:r>
      <w:r w:rsidRPr="004D3CF8">
        <w:rPr>
          <w:lang w:val="uk-UA"/>
        </w:rPr>
        <w:t>/</w:t>
      </w:r>
      <w:r w:rsidRPr="004D3CF8">
        <w:t>heads</w:t>
      </w:r>
      <w:r w:rsidRPr="004D3CF8">
        <w:rPr>
          <w:lang w:val="uk-UA"/>
        </w:rPr>
        <w:t>/</w:t>
      </w:r>
      <w:r w:rsidRPr="004D3CF8">
        <w:t>main</w:t>
      </w:r>
      <w:r w:rsidRPr="004D3CF8">
        <w:rPr>
          <w:lang w:val="uk-UA"/>
        </w:rPr>
        <w:t xml:space="preserve">). </w:t>
      </w:r>
      <w:r w:rsidRPr="004D3CF8">
        <w:t xml:space="preserve">Перевіривши стан командою </w:t>
      </w:r>
      <w:r w:rsidRPr="004D3CF8">
        <w:rPr>
          <w:i/>
          <w:iCs/>
        </w:rPr>
        <w:t>git status</w:t>
      </w:r>
      <w:r w:rsidRPr="004D3CF8">
        <w:t xml:space="preserve">, бачимо, що наша гілка випереджає віддалену на 1 коміт. Команда </w:t>
      </w:r>
      <w:r w:rsidRPr="004D3CF8">
        <w:rPr>
          <w:i/>
          <w:iCs/>
        </w:rPr>
        <w:t>git log</w:t>
      </w:r>
      <w:r w:rsidRPr="004D3CF8">
        <w:t xml:space="preserve"> підтверджує, що локальний коміт "Test" розташований на верхівці історії. Відправимо його на GitHub командою </w:t>
      </w:r>
      <w:r w:rsidRPr="004D3CF8">
        <w:rPr>
          <w:i/>
          <w:iCs/>
        </w:rPr>
        <w:t>git push</w:t>
      </w:r>
      <w:r w:rsidRPr="004D3CF8">
        <w:t xml:space="preserve"> і перевіримо статус — локальний репозиторій повністю синхронізований із віддаленим.</w:t>
      </w:r>
    </w:p>
    <w:p w14:paraId="5931FFB4" w14:textId="77777777" w:rsidR="004D3CF8" w:rsidRPr="004D3CF8" w:rsidRDefault="004D3CF8" w:rsidP="00E1118B">
      <w:pPr>
        <w:rPr>
          <w:lang w:val="uk-UA"/>
        </w:rPr>
      </w:pPr>
    </w:p>
    <w:p w14:paraId="0E787C8B" w14:textId="5F328DEB" w:rsidR="00B004DC" w:rsidRDefault="006F6F9F" w:rsidP="00E1118B">
      <w:pPr>
        <w:rPr>
          <w:lang w:val="en-US"/>
        </w:rPr>
      </w:pPr>
      <w:r w:rsidRPr="006F6F9F">
        <w:rPr>
          <w:lang w:val="en-US"/>
        </w:rPr>
        <w:drawing>
          <wp:inline distT="0" distB="0" distL="0" distR="0" wp14:anchorId="317B4A8C" wp14:editId="48E166C3">
            <wp:extent cx="5944235" cy="3632835"/>
            <wp:effectExtent l="0" t="0" r="0" b="5715"/>
            <wp:docPr id="7192720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20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2F80" w14:textId="77777777" w:rsidR="006F6F9F" w:rsidRDefault="006F6F9F" w:rsidP="00E1118B">
      <w:pPr>
        <w:rPr>
          <w:lang w:val="en-US"/>
        </w:rPr>
      </w:pPr>
    </w:p>
    <w:p w14:paraId="4F89F8F7" w14:textId="0712CBCC" w:rsidR="006F6F9F" w:rsidRDefault="004D3CF8" w:rsidP="00E1118B">
      <w:pPr>
        <w:rPr>
          <w:lang w:val="uk-UA"/>
        </w:rPr>
      </w:pPr>
      <w:r w:rsidRPr="004D3CF8">
        <w:t>Перейдемо до вивчення функціоналу тимчасового збереження змін git stash. Відкриємо файл dev.txt у текстовому редакторі та внесемо незавершені зміни, дописавши рядок: "local unfinished". Збережемо файл</w:t>
      </w:r>
    </w:p>
    <w:p w14:paraId="1F4A002A" w14:textId="77777777" w:rsidR="004D3CF8" w:rsidRPr="004D3CF8" w:rsidRDefault="004D3CF8" w:rsidP="00E1118B">
      <w:pPr>
        <w:rPr>
          <w:lang w:val="uk-UA"/>
        </w:rPr>
      </w:pPr>
    </w:p>
    <w:p w14:paraId="3923A31A" w14:textId="70CE85AC" w:rsidR="006F6F9F" w:rsidRDefault="006F6F9F" w:rsidP="00E1118B">
      <w:pPr>
        <w:rPr>
          <w:lang w:val="en-US"/>
        </w:rPr>
      </w:pPr>
      <w:r w:rsidRPr="006F6F9F">
        <w:rPr>
          <w:lang w:val="en-US"/>
        </w:rPr>
        <w:drawing>
          <wp:inline distT="0" distB="0" distL="0" distR="0" wp14:anchorId="3DEB1B82" wp14:editId="1843EE3B">
            <wp:extent cx="4581558" cy="1538299"/>
            <wp:effectExtent l="0" t="0" r="0" b="5080"/>
            <wp:docPr id="2587222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22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15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F32" w14:textId="77777777" w:rsidR="006F6F9F" w:rsidRDefault="006F6F9F" w:rsidP="00E1118B">
      <w:pPr>
        <w:rPr>
          <w:lang w:val="en-US"/>
        </w:rPr>
      </w:pPr>
    </w:p>
    <w:p w14:paraId="2A36F384" w14:textId="77777777" w:rsidR="004D3CF8" w:rsidRPr="004D3CF8" w:rsidRDefault="004D3CF8" w:rsidP="004D3CF8">
      <w:pPr>
        <w:rPr>
          <w:lang w:val="uk-UA"/>
        </w:rPr>
      </w:pPr>
      <w:r w:rsidRPr="004D3CF8">
        <w:rPr>
          <w:lang w:val="uk-UA"/>
        </w:rPr>
        <w:t xml:space="preserve">Перевіримо статус репозиторію командою </w:t>
      </w:r>
      <w:r w:rsidRPr="004D3CF8">
        <w:rPr>
          <w:i/>
          <w:iCs/>
          <w:lang w:val="uk-UA"/>
        </w:rPr>
        <w:t>git status</w:t>
      </w:r>
      <w:r w:rsidRPr="004D3CF8">
        <w:rPr>
          <w:lang w:val="uk-UA"/>
        </w:rPr>
        <w:t xml:space="preserve">. Як бачимо, файл dev.txt має незакомічені зміни (modified: dev.txt). </w:t>
      </w:r>
    </w:p>
    <w:p w14:paraId="6635BB81" w14:textId="77777777" w:rsidR="006F6F9F" w:rsidRPr="004D3CF8" w:rsidRDefault="006F6F9F" w:rsidP="00E1118B">
      <w:pPr>
        <w:rPr>
          <w:lang w:val="uk-UA"/>
        </w:rPr>
      </w:pPr>
    </w:p>
    <w:p w14:paraId="2E894171" w14:textId="1954BBD6" w:rsidR="006F6F9F" w:rsidRDefault="005D3605" w:rsidP="00E1118B">
      <w:pPr>
        <w:rPr>
          <w:lang w:val="en-US"/>
        </w:rPr>
      </w:pPr>
      <w:r w:rsidRPr="005D3605">
        <w:rPr>
          <w:lang w:val="en-US"/>
        </w:rPr>
        <w:lastRenderedPageBreak/>
        <w:drawing>
          <wp:inline distT="0" distB="0" distL="0" distR="0" wp14:anchorId="62B6B351" wp14:editId="3E1EC9F9">
            <wp:extent cx="5944235" cy="1146175"/>
            <wp:effectExtent l="0" t="0" r="0" b="0"/>
            <wp:docPr id="9912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371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8D51" w14:textId="77777777" w:rsidR="006F6F9F" w:rsidRDefault="006F6F9F" w:rsidP="00E1118B">
      <w:pPr>
        <w:rPr>
          <w:lang w:val="en-US"/>
        </w:rPr>
      </w:pPr>
    </w:p>
    <w:p w14:paraId="1280472D" w14:textId="6244CDA2" w:rsidR="006F6F9F" w:rsidRDefault="004D3CF8" w:rsidP="00E1118B">
      <w:pPr>
        <w:rPr>
          <w:lang w:val="uk-UA"/>
        </w:rPr>
      </w:pPr>
      <w:r w:rsidRPr="004D3CF8">
        <w:t xml:space="preserve">Змоделюємо ситуацію, коли інший розробник одночасно оновив проект на GitHub. Відкриємо файл README.md у веб-інтерфейсі репозиторію, допишемо текст "change" та натиснемо </w:t>
      </w:r>
      <w:r w:rsidRPr="004D3CF8">
        <w:rPr>
          <w:i/>
          <w:iCs/>
        </w:rPr>
        <w:t>Commit changes</w:t>
      </w:r>
      <w:r w:rsidRPr="004D3CF8">
        <w:t>.</w:t>
      </w:r>
    </w:p>
    <w:p w14:paraId="14AA3A1D" w14:textId="77777777" w:rsidR="004D3CF8" w:rsidRPr="004D3CF8" w:rsidRDefault="004D3CF8" w:rsidP="00E1118B">
      <w:pPr>
        <w:rPr>
          <w:lang w:val="uk-UA"/>
        </w:rPr>
      </w:pPr>
    </w:p>
    <w:p w14:paraId="09616E1A" w14:textId="47504D45" w:rsidR="006F6F9F" w:rsidRDefault="005D3605" w:rsidP="00E1118B">
      <w:pPr>
        <w:rPr>
          <w:lang w:val="en-US"/>
        </w:rPr>
      </w:pPr>
      <w:r w:rsidRPr="005D3605">
        <w:rPr>
          <w:lang w:val="en-US"/>
        </w:rPr>
        <w:drawing>
          <wp:inline distT="0" distB="0" distL="0" distR="0" wp14:anchorId="6EB1343E" wp14:editId="48EBD0F1">
            <wp:extent cx="4800635" cy="6019844"/>
            <wp:effectExtent l="0" t="0" r="0" b="0"/>
            <wp:docPr id="120168533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8533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60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BA07" w14:textId="77777777" w:rsidR="006F6F9F" w:rsidRDefault="006F6F9F" w:rsidP="00E1118B">
      <w:pPr>
        <w:rPr>
          <w:lang w:val="uk-UA"/>
        </w:rPr>
      </w:pPr>
    </w:p>
    <w:p w14:paraId="636A5EA8" w14:textId="2BB4B4E0" w:rsidR="004D3CF8" w:rsidRPr="004D3CF8" w:rsidRDefault="004D3CF8" w:rsidP="00E1118B">
      <w:pPr>
        <w:rPr>
          <w:lang w:val="uk-UA"/>
        </w:rPr>
      </w:pPr>
      <w:r w:rsidRPr="004D3CF8">
        <w:rPr>
          <w:lang w:val="uk-UA"/>
        </w:rPr>
        <w:t xml:space="preserve">Спробуємо підтягнути зміни командою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pull</w:t>
      </w:r>
      <w:r w:rsidRPr="004D3CF8">
        <w:rPr>
          <w:i/>
          <w:iCs/>
          <w:lang w:val="uk-UA"/>
        </w:rPr>
        <w:t xml:space="preserve"> --</w:t>
      </w:r>
      <w:r w:rsidRPr="004D3CF8">
        <w:rPr>
          <w:i/>
          <w:iCs/>
        </w:rPr>
        <w:t>rebase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origin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main</w:t>
      </w:r>
      <w:r w:rsidRPr="004D3CF8">
        <w:rPr>
          <w:lang w:val="uk-UA"/>
        </w:rPr>
        <w:t xml:space="preserve">. Отримуємо помилку через наявність незбережених локальних змін у файлі </w:t>
      </w:r>
      <w:r w:rsidRPr="004D3CF8">
        <w:t>dev</w:t>
      </w:r>
      <w:r w:rsidRPr="004D3CF8">
        <w:rPr>
          <w:lang w:val="uk-UA"/>
        </w:rPr>
        <w:t>.</w:t>
      </w:r>
      <w:r w:rsidRPr="004D3CF8">
        <w:t>txt</w:t>
      </w:r>
      <w:r w:rsidRPr="004D3CF8">
        <w:rPr>
          <w:lang w:val="uk-UA"/>
        </w:rPr>
        <w:t xml:space="preserve">. Сховаємо зміни в тимчасовий стек за допомогою команди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stash</w:t>
      </w:r>
      <w:r w:rsidRPr="004D3CF8">
        <w:rPr>
          <w:i/>
          <w:iCs/>
          <w:lang w:val="uk-UA"/>
        </w:rPr>
        <w:t xml:space="preserve">. </w:t>
      </w:r>
      <w:r w:rsidRPr="004D3CF8">
        <w:rPr>
          <w:lang w:val="uk-UA"/>
        </w:rPr>
        <w:t xml:space="preserve">Перевіривши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status</w:t>
      </w:r>
      <w:r w:rsidRPr="004D3CF8">
        <w:rPr>
          <w:lang w:val="uk-UA"/>
        </w:rPr>
        <w:t xml:space="preserve">, бачимо чисте робоче дерево. Тепер успішно виконуємо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pull</w:t>
      </w:r>
      <w:r w:rsidRPr="004D3CF8">
        <w:rPr>
          <w:i/>
          <w:iCs/>
          <w:lang w:val="uk-UA"/>
        </w:rPr>
        <w:t xml:space="preserve"> --</w:t>
      </w:r>
      <w:r w:rsidRPr="004D3CF8">
        <w:rPr>
          <w:i/>
          <w:iCs/>
        </w:rPr>
        <w:t>rebase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origin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main</w:t>
      </w:r>
      <w:r w:rsidRPr="004D3CF8">
        <w:rPr>
          <w:lang w:val="uk-UA"/>
        </w:rPr>
        <w:t xml:space="preserve">. Після оновлення </w:t>
      </w:r>
      <w:r w:rsidRPr="004D3CF8">
        <w:rPr>
          <w:lang w:val="uk-UA"/>
        </w:rPr>
        <w:lastRenderedPageBreak/>
        <w:t xml:space="preserve">повертаємо наші сховані зміни зі стеку командою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stash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pop</w:t>
      </w:r>
      <w:r w:rsidRPr="004D3CF8">
        <w:rPr>
          <w:lang w:val="uk-UA"/>
        </w:rPr>
        <w:t xml:space="preserve">. Проіндексуємо їх та зафіксуємо комітом </w:t>
      </w:r>
      <w:r w:rsidRPr="004D3CF8">
        <w:rPr>
          <w:i/>
          <w:iCs/>
        </w:rPr>
        <w:t>git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commit</w:t>
      </w:r>
      <w:r w:rsidRPr="004D3CF8">
        <w:rPr>
          <w:i/>
          <w:iCs/>
          <w:lang w:val="uk-UA"/>
        </w:rPr>
        <w:t xml:space="preserve"> -</w:t>
      </w:r>
      <w:r w:rsidRPr="004D3CF8">
        <w:rPr>
          <w:i/>
          <w:iCs/>
        </w:rPr>
        <w:t>m</w:t>
      </w:r>
      <w:r w:rsidRPr="004D3CF8">
        <w:rPr>
          <w:i/>
          <w:iCs/>
          <w:lang w:val="uk-UA"/>
        </w:rPr>
        <w:t xml:space="preserve"> "</w:t>
      </w:r>
      <w:r w:rsidRPr="004D3CF8">
        <w:rPr>
          <w:i/>
          <w:iCs/>
        </w:rPr>
        <w:t>Add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local</w:t>
      </w:r>
      <w:r w:rsidRPr="004D3CF8">
        <w:rPr>
          <w:i/>
          <w:iCs/>
          <w:lang w:val="uk-UA"/>
        </w:rPr>
        <w:t xml:space="preserve"> </w:t>
      </w:r>
      <w:r w:rsidRPr="004D3CF8">
        <w:rPr>
          <w:i/>
          <w:iCs/>
        </w:rPr>
        <w:t>changes</w:t>
      </w:r>
      <w:r w:rsidRPr="004D3CF8">
        <w:rPr>
          <w:lang w:val="uk-UA"/>
        </w:rPr>
        <w:t>".</w:t>
      </w:r>
    </w:p>
    <w:p w14:paraId="4A87F606" w14:textId="77777777" w:rsidR="005D3605" w:rsidRPr="004D3CF8" w:rsidRDefault="005D3605" w:rsidP="00E1118B">
      <w:pPr>
        <w:rPr>
          <w:lang w:val="uk-UA"/>
        </w:rPr>
      </w:pPr>
    </w:p>
    <w:p w14:paraId="6BE43537" w14:textId="1BDA08F0" w:rsidR="005D3605" w:rsidRDefault="005D3605" w:rsidP="00E1118B">
      <w:pPr>
        <w:rPr>
          <w:lang w:val="en-US"/>
        </w:rPr>
      </w:pPr>
      <w:r w:rsidRPr="005D3605">
        <w:rPr>
          <w:lang w:val="en-US"/>
        </w:rPr>
        <w:drawing>
          <wp:inline distT="0" distB="0" distL="0" distR="0" wp14:anchorId="1695A519" wp14:editId="350BF774">
            <wp:extent cx="4352957" cy="647705"/>
            <wp:effectExtent l="0" t="0" r="0" b="0"/>
            <wp:docPr id="122260232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232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BF94" w14:textId="77777777" w:rsidR="005D3605" w:rsidRDefault="005D3605" w:rsidP="00E1118B">
      <w:pPr>
        <w:rPr>
          <w:lang w:val="en-US"/>
        </w:rPr>
      </w:pPr>
    </w:p>
    <w:p w14:paraId="260F81A0" w14:textId="50D8B424" w:rsidR="005D3605" w:rsidRDefault="004D3CF8" w:rsidP="00E1118B">
      <w:pPr>
        <w:rPr>
          <w:lang w:val="uk-UA"/>
        </w:rPr>
      </w:pPr>
      <w:r w:rsidRPr="004D3CF8">
        <w:t xml:space="preserve">Перевіримо вміст стеку схованих змін за допомогою команди </w:t>
      </w:r>
      <w:r w:rsidRPr="004D3CF8">
        <w:rPr>
          <w:i/>
          <w:iCs/>
        </w:rPr>
        <w:t>git stash list</w:t>
      </w:r>
      <w:r w:rsidRPr="004D3CF8">
        <w:t xml:space="preserve">. Оскільки ми використали команду </w:t>
      </w:r>
      <w:r w:rsidRPr="004D3CF8">
        <w:rPr>
          <w:i/>
          <w:iCs/>
        </w:rPr>
        <w:t>pop</w:t>
      </w:r>
      <w:r w:rsidRPr="004D3CF8">
        <w:t>, стек наразі порожній.</w:t>
      </w:r>
    </w:p>
    <w:p w14:paraId="3DAEAF4E" w14:textId="77777777" w:rsidR="004D3CF8" w:rsidRPr="004D3CF8" w:rsidRDefault="004D3CF8" w:rsidP="00E1118B">
      <w:pPr>
        <w:rPr>
          <w:lang w:val="uk-UA"/>
        </w:rPr>
      </w:pPr>
    </w:p>
    <w:p w14:paraId="7D5FDE2C" w14:textId="20405EA3" w:rsidR="005D3605" w:rsidRDefault="005D3605" w:rsidP="00E1118B">
      <w:pPr>
        <w:rPr>
          <w:lang w:val="en-US"/>
        </w:rPr>
      </w:pPr>
      <w:r w:rsidRPr="005D3605">
        <w:rPr>
          <w:lang w:val="en-US"/>
        </w:rPr>
        <w:drawing>
          <wp:inline distT="0" distB="0" distL="0" distR="0" wp14:anchorId="607B5813" wp14:editId="3CAEB17B">
            <wp:extent cx="5657891" cy="4343432"/>
            <wp:effectExtent l="0" t="0" r="0" b="0"/>
            <wp:docPr id="146930660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660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43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1F90" w14:textId="77777777" w:rsidR="005D3605" w:rsidRDefault="005D3605" w:rsidP="00E1118B">
      <w:pPr>
        <w:rPr>
          <w:lang w:val="uk-UA"/>
        </w:rPr>
      </w:pPr>
    </w:p>
    <w:p w14:paraId="3A420F95" w14:textId="2643DB9D" w:rsidR="004D3CF8" w:rsidRPr="004D3CF8" w:rsidRDefault="004D3CF8" w:rsidP="00E1118B">
      <w:pPr>
        <w:rPr>
          <w:lang w:val="uk-UA"/>
        </w:rPr>
      </w:pPr>
      <w:r w:rsidRPr="004D3CF8">
        <w:t>Внесемо ще одні тестові зміни до файлу dev.txt, дописавши новий рядок: "stash 1". Збережемо зміни у файлі.</w:t>
      </w:r>
    </w:p>
    <w:p w14:paraId="5D834586" w14:textId="77777777" w:rsidR="005D3605" w:rsidRDefault="005D3605" w:rsidP="00E1118B">
      <w:pPr>
        <w:rPr>
          <w:lang w:val="en-US"/>
        </w:rPr>
      </w:pPr>
    </w:p>
    <w:p w14:paraId="46D049AE" w14:textId="6D1A56EA" w:rsidR="005D3605" w:rsidRPr="00FC5CE5" w:rsidRDefault="005D3605" w:rsidP="00E1118B">
      <w:pPr>
        <w:rPr>
          <w:lang w:val="uk-UA"/>
        </w:rPr>
      </w:pPr>
      <w:r w:rsidRPr="005D3605">
        <w:rPr>
          <w:lang w:val="en-US"/>
        </w:rPr>
        <w:drawing>
          <wp:inline distT="0" distB="0" distL="0" distR="0" wp14:anchorId="268533A4" wp14:editId="257EDCCF">
            <wp:extent cx="4938749" cy="714380"/>
            <wp:effectExtent l="0" t="0" r="0" b="0"/>
            <wp:docPr id="721463961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3961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938749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3392" w14:textId="77777777" w:rsidR="005D3605" w:rsidRDefault="005D3605" w:rsidP="00E1118B">
      <w:pPr>
        <w:rPr>
          <w:lang w:val="uk-UA"/>
        </w:rPr>
      </w:pPr>
    </w:p>
    <w:p w14:paraId="355D2FFA" w14:textId="5FD82916" w:rsidR="004D3CF8" w:rsidRPr="004D3CF8" w:rsidRDefault="004D3CF8" w:rsidP="00E1118B">
      <w:pPr>
        <w:rPr>
          <w:lang w:val="uk-UA"/>
        </w:rPr>
      </w:pPr>
      <w:r w:rsidRPr="004D3CF8">
        <w:t xml:space="preserve">Сховаємо створену зміну до сховища за допомогою команди </w:t>
      </w:r>
      <w:r w:rsidRPr="004D3CF8">
        <w:rPr>
          <w:i/>
          <w:iCs/>
        </w:rPr>
        <w:t>git stash</w:t>
      </w:r>
      <w:r w:rsidRPr="004D3CF8">
        <w:t>. Термінал повідомляє про успішне збереження поточного стану робочої директорії в стек.</w:t>
      </w:r>
    </w:p>
    <w:p w14:paraId="7E5715BD" w14:textId="4BD5B5FE" w:rsidR="005D3605" w:rsidRDefault="00FC5CE5" w:rsidP="00E1118B">
      <w:pPr>
        <w:rPr>
          <w:lang w:val="en-US"/>
        </w:rPr>
      </w:pPr>
      <w:r w:rsidRPr="00FC5CE5">
        <w:rPr>
          <w:lang w:val="en-US"/>
        </w:rPr>
        <w:lastRenderedPageBreak/>
        <w:drawing>
          <wp:inline distT="0" distB="0" distL="0" distR="0" wp14:anchorId="60B3A02C" wp14:editId="68A1B786">
            <wp:extent cx="5944235" cy="7299325"/>
            <wp:effectExtent l="0" t="0" r="0" b="0"/>
            <wp:docPr id="3290581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81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A2DB" w14:textId="77777777" w:rsidR="005D3605" w:rsidRDefault="005D3605" w:rsidP="00E1118B">
      <w:pPr>
        <w:rPr>
          <w:lang w:val="uk-UA"/>
        </w:rPr>
      </w:pPr>
    </w:p>
    <w:p w14:paraId="505BDAE3" w14:textId="77777777" w:rsidR="004D3CF8" w:rsidRPr="004D3CF8" w:rsidRDefault="004D3CF8" w:rsidP="004D3CF8">
      <w:pPr>
        <w:rPr>
          <w:lang w:val="uk-UA"/>
        </w:rPr>
      </w:pPr>
      <w:r w:rsidRPr="004D3CF8">
        <w:rPr>
          <w:lang w:val="uk-UA"/>
        </w:rPr>
        <w:t xml:space="preserve">Створимо ще одну зміну у файлі READ.md та дослідимо роботу зі стеком: </w:t>
      </w:r>
    </w:p>
    <w:p w14:paraId="6EE91971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t>git stash list</w:t>
      </w:r>
      <w:r w:rsidRPr="004D3CF8">
        <w:rPr>
          <w:lang w:val="uk-UA"/>
        </w:rPr>
        <w:t xml:space="preserve"> — показує наявні збережені стани в стеку; </w:t>
      </w:r>
    </w:p>
    <w:p w14:paraId="7F82023A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t>git stash show</w:t>
      </w:r>
      <w:r w:rsidRPr="004D3CF8">
        <w:rPr>
          <w:lang w:val="uk-UA"/>
        </w:rPr>
        <w:t xml:space="preserve"> — відображає короткий звіт про змінені файли в останньому збереженні; </w:t>
      </w:r>
    </w:p>
    <w:p w14:paraId="399C66C7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t xml:space="preserve">git stash apply </w:t>
      </w:r>
      <w:r w:rsidRPr="004D3CF8">
        <w:rPr>
          <w:lang w:val="uk-UA"/>
        </w:rPr>
        <w:t xml:space="preserve">— застосовує зміни зі стеку без видалення запису з пам'яті; </w:t>
      </w:r>
    </w:p>
    <w:p w14:paraId="401FB5F0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t>git stash drop</w:t>
      </w:r>
      <w:r w:rsidRPr="004D3CF8">
        <w:rPr>
          <w:lang w:val="uk-UA"/>
        </w:rPr>
        <w:t xml:space="preserve"> — вручну видаляє збережений запис зі стеку; </w:t>
      </w:r>
    </w:p>
    <w:p w14:paraId="1B938345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t>git stash clear</w:t>
      </w:r>
      <w:r w:rsidRPr="004D3CF8">
        <w:rPr>
          <w:lang w:val="uk-UA"/>
        </w:rPr>
        <w:t xml:space="preserve"> — повністю очищає весь стек збережень; </w:t>
      </w:r>
    </w:p>
    <w:p w14:paraId="051FA1B2" w14:textId="77777777" w:rsidR="004D3CF8" w:rsidRPr="004D3CF8" w:rsidRDefault="004D3CF8" w:rsidP="004D3CF8">
      <w:pPr>
        <w:numPr>
          <w:ilvl w:val="0"/>
          <w:numId w:val="33"/>
        </w:numPr>
        <w:rPr>
          <w:lang w:val="uk-UA"/>
        </w:rPr>
      </w:pPr>
      <w:r w:rsidRPr="004D3CF8">
        <w:rPr>
          <w:i/>
          <w:iCs/>
          <w:lang w:val="uk-UA"/>
        </w:rPr>
        <w:lastRenderedPageBreak/>
        <w:t>git remote та git remote -v</w:t>
      </w:r>
      <w:r w:rsidRPr="004D3CF8">
        <w:rPr>
          <w:lang w:val="uk-UA"/>
        </w:rPr>
        <w:t xml:space="preserve"> — відображають назву та детальні HTTPS-адреси віддаленого сервера. </w:t>
      </w:r>
    </w:p>
    <w:p w14:paraId="298AE2E9" w14:textId="77777777" w:rsidR="004D3CF8" w:rsidRPr="004D3CF8" w:rsidRDefault="004D3CF8" w:rsidP="004D3CF8">
      <w:pPr>
        <w:rPr>
          <w:lang w:val="uk-UA"/>
        </w:rPr>
      </w:pPr>
      <w:r w:rsidRPr="004D3CF8">
        <w:rPr>
          <w:lang w:val="uk-UA"/>
        </w:rPr>
        <w:t>Після цього додаємо всі файли на коміт (</w:t>
      </w:r>
      <w:r w:rsidRPr="004D3CF8">
        <w:rPr>
          <w:i/>
          <w:iCs/>
          <w:lang w:val="uk-UA"/>
        </w:rPr>
        <w:t>git add .)</w:t>
      </w:r>
      <w:r w:rsidRPr="004D3CF8">
        <w:rPr>
          <w:lang w:val="uk-UA"/>
        </w:rPr>
        <w:t xml:space="preserve"> та фіксуємо фінальний коміт: </w:t>
      </w:r>
      <w:r w:rsidRPr="004D3CF8">
        <w:rPr>
          <w:i/>
          <w:iCs/>
          <w:lang w:val="uk-UA"/>
        </w:rPr>
        <w:t>git commit -m "Final changes"</w:t>
      </w:r>
      <w:r w:rsidRPr="004D3CF8">
        <w:rPr>
          <w:lang w:val="uk-UA"/>
        </w:rPr>
        <w:t xml:space="preserve">. При спробі відправити зміни через </w:t>
      </w:r>
      <w:r w:rsidRPr="004D3CF8">
        <w:rPr>
          <w:i/>
          <w:iCs/>
          <w:lang w:val="uk-UA"/>
        </w:rPr>
        <w:t>git push</w:t>
      </w:r>
      <w:r w:rsidRPr="004D3CF8">
        <w:rPr>
          <w:lang w:val="uk-UA"/>
        </w:rPr>
        <w:t xml:space="preserve"> виникає відхилення ([rejected]), оскільки на GitHub є новий коміт. Синхронізуємо репозиторій за допомогою команди </w:t>
      </w:r>
      <w:r w:rsidRPr="004D3CF8">
        <w:rPr>
          <w:i/>
          <w:iCs/>
          <w:lang w:val="uk-UA"/>
        </w:rPr>
        <w:t>git pull --rebase origin main</w:t>
      </w:r>
      <w:r w:rsidRPr="004D3CF8">
        <w:rPr>
          <w:lang w:val="uk-UA"/>
        </w:rPr>
        <w:t>.</w:t>
      </w:r>
    </w:p>
    <w:p w14:paraId="5F3983C5" w14:textId="77777777" w:rsidR="004D3CF8" w:rsidRDefault="004D3CF8" w:rsidP="00E1118B">
      <w:pPr>
        <w:rPr>
          <w:lang w:val="uk-UA"/>
        </w:rPr>
      </w:pPr>
    </w:p>
    <w:p w14:paraId="4881B926" w14:textId="3688BD69" w:rsidR="004D3CF8" w:rsidRDefault="00FC5CE5" w:rsidP="00E1118B">
      <w:pPr>
        <w:rPr>
          <w:b/>
          <w:bCs/>
          <w:lang w:val="uk-UA"/>
        </w:rPr>
      </w:pPr>
      <w:r w:rsidRPr="00FC5CE5">
        <w:rPr>
          <w:b/>
          <w:bCs/>
          <w:lang w:val="uk-UA"/>
        </w:rPr>
        <w:drawing>
          <wp:inline distT="0" distB="0" distL="0" distR="0" wp14:anchorId="26B23B22" wp14:editId="16BF6994">
            <wp:extent cx="4414870" cy="2343167"/>
            <wp:effectExtent l="0" t="0" r="5080" b="0"/>
            <wp:docPr id="131546651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651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414870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4BE6" w14:textId="77777777" w:rsidR="004D3CF8" w:rsidRDefault="004D3CF8" w:rsidP="00E1118B">
      <w:pPr>
        <w:rPr>
          <w:b/>
          <w:bCs/>
          <w:lang w:val="uk-UA"/>
        </w:rPr>
      </w:pPr>
    </w:p>
    <w:p w14:paraId="0E34D050" w14:textId="1AE3DCF3" w:rsidR="005D3605" w:rsidRDefault="004D3CF8" w:rsidP="00E1118B">
      <w:pPr>
        <w:rPr>
          <w:lang w:val="uk-UA"/>
        </w:rPr>
      </w:pPr>
      <w:r w:rsidRPr="004D3CF8">
        <w:t xml:space="preserve">Відправимо остаточні об'єднані зміни на сервер за допомогою команди </w:t>
      </w:r>
      <w:r w:rsidRPr="004D3CF8">
        <w:rPr>
          <w:i/>
          <w:iCs/>
        </w:rPr>
        <w:t>git push</w:t>
      </w:r>
      <w:r w:rsidRPr="004D3CF8">
        <w:t xml:space="preserve">. Перевіримо фінальний статус проекту командою </w:t>
      </w:r>
      <w:r w:rsidRPr="004D3CF8">
        <w:rPr>
          <w:i/>
          <w:iCs/>
        </w:rPr>
        <w:t>git status</w:t>
      </w:r>
      <w:r w:rsidRPr="004D3CF8">
        <w:t xml:space="preserve">. Як бачимо, локальна гілка повністю синхронізована з сервером (Your branch is up to date with 'origin/main'), а робоче дерево чисте (nothing to commit, working tree clean). </w:t>
      </w:r>
    </w:p>
    <w:p w14:paraId="42FBC7C2" w14:textId="77777777" w:rsidR="004D3CF8" w:rsidRDefault="004D3CF8" w:rsidP="00E1118B">
      <w:pPr>
        <w:rPr>
          <w:lang w:val="uk-UA"/>
        </w:rPr>
      </w:pPr>
    </w:p>
    <w:p w14:paraId="224CAEC0" w14:textId="77777777" w:rsidR="004D3CF8" w:rsidRDefault="004D3CF8" w:rsidP="00E1118B">
      <w:pPr>
        <w:rPr>
          <w:lang w:val="uk-UA"/>
        </w:rPr>
      </w:pPr>
    </w:p>
    <w:p w14:paraId="7A7353BF" w14:textId="4455FBD7" w:rsidR="004E38A1" w:rsidRPr="004E38A1" w:rsidRDefault="004E38A1" w:rsidP="004E38A1">
      <w:pPr>
        <w:pStyle w:val="12"/>
      </w:pPr>
      <w:r w:rsidRPr="004E38A1">
        <w:t>Основні системні команди термінала</w:t>
      </w:r>
    </w:p>
    <w:p w14:paraId="5BDAAA2C" w14:textId="77777777" w:rsidR="004E38A1" w:rsidRDefault="004E38A1" w:rsidP="00E1118B">
      <w:pPr>
        <w:rPr>
          <w:lang w:val="uk-UA"/>
        </w:rPr>
      </w:pPr>
    </w:p>
    <w:p w14:paraId="13160C80" w14:textId="04783DC0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cd &lt;куди&gt;</w:t>
      </w:r>
      <w:r w:rsidRPr="004E38A1">
        <w:rPr>
          <w:lang w:val="uk-UA"/>
        </w:rPr>
        <w:t xml:space="preserve"> — перейти в потрібну папку.</w:t>
      </w:r>
    </w:p>
    <w:p w14:paraId="4FEA4C96" w14:textId="468CE71F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mkdir &lt;назва&gt;</w:t>
      </w:r>
      <w:r w:rsidRPr="004E38A1">
        <w:rPr>
          <w:lang w:val="uk-UA"/>
        </w:rPr>
        <w:t xml:space="preserve"> — створити нову папку.</w:t>
      </w:r>
    </w:p>
    <w:p w14:paraId="6A88F845" w14:textId="29B35FB7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ls</w:t>
      </w:r>
      <w:r w:rsidRPr="004E38A1">
        <w:rPr>
          <w:lang w:val="uk-UA"/>
        </w:rPr>
        <w:t xml:space="preserve"> — </w:t>
      </w:r>
      <w:r>
        <w:rPr>
          <w:lang w:val="uk-UA"/>
        </w:rPr>
        <w:t>пере</w:t>
      </w:r>
      <w:r w:rsidRPr="004E38A1">
        <w:rPr>
          <w:lang w:val="uk-UA"/>
        </w:rPr>
        <w:t>глянути, що лежить у папці.</w:t>
      </w:r>
    </w:p>
    <w:p w14:paraId="23A970D8" w14:textId="19FFD12B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ls -a</w:t>
      </w:r>
      <w:r w:rsidRPr="004E38A1">
        <w:rPr>
          <w:lang w:val="uk-UA"/>
        </w:rPr>
        <w:t xml:space="preserve"> — </w:t>
      </w:r>
      <w:r>
        <w:rPr>
          <w:lang w:val="uk-UA"/>
        </w:rPr>
        <w:t>пере</w:t>
      </w:r>
      <w:r w:rsidRPr="004E38A1">
        <w:rPr>
          <w:lang w:val="uk-UA"/>
        </w:rPr>
        <w:t>глянути все, навіть приховану папку .git.</w:t>
      </w:r>
    </w:p>
    <w:p w14:paraId="365AD906" w14:textId="4DF518CA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cat &lt;файл&gt;</w:t>
      </w:r>
      <w:r w:rsidRPr="004E38A1">
        <w:rPr>
          <w:lang w:val="uk-UA"/>
        </w:rPr>
        <w:t xml:space="preserve"> —</w:t>
      </w:r>
      <w:r>
        <w:rPr>
          <w:lang w:val="uk-UA"/>
        </w:rPr>
        <w:t xml:space="preserve"> </w:t>
      </w:r>
      <w:r w:rsidRPr="004E38A1">
        <w:rPr>
          <w:lang w:val="uk-UA"/>
        </w:rPr>
        <w:t>п</w:t>
      </w:r>
      <w:r w:rsidR="00A843CD">
        <w:rPr>
          <w:lang w:val="uk-UA"/>
        </w:rPr>
        <w:t>р</w:t>
      </w:r>
      <w:r w:rsidRPr="004E38A1">
        <w:rPr>
          <w:lang w:val="uk-UA"/>
        </w:rPr>
        <w:t>очитати файл прямо в консолі.</w:t>
      </w:r>
    </w:p>
    <w:p w14:paraId="56448AC1" w14:textId="0E682CC0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echo "текст" &gt; файл</w:t>
      </w:r>
      <w:r w:rsidRPr="004E38A1">
        <w:rPr>
          <w:lang w:val="uk-UA"/>
        </w:rPr>
        <w:t xml:space="preserve"> — створити файл або повністю </w:t>
      </w:r>
      <w:r>
        <w:rPr>
          <w:lang w:val="uk-UA"/>
        </w:rPr>
        <w:t>переписати файл.</w:t>
      </w:r>
    </w:p>
    <w:p w14:paraId="1E8BE435" w14:textId="29263E5E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echo "текст" &gt;&gt; фай</w:t>
      </w:r>
      <w:r w:rsidRPr="004E38A1">
        <w:rPr>
          <w:lang w:val="uk-UA"/>
        </w:rPr>
        <w:t>л — просто дописати рядок у самий кінець файлу.</w:t>
      </w:r>
    </w:p>
    <w:p w14:paraId="77BE93C7" w14:textId="5C57053A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mv старе нове</w:t>
      </w:r>
      <w:r w:rsidRPr="004E38A1">
        <w:rPr>
          <w:lang w:val="uk-UA"/>
        </w:rPr>
        <w:t xml:space="preserve"> — перейменувати файл (або перетягнути в інше місце).</w:t>
      </w:r>
    </w:p>
    <w:p w14:paraId="448112F6" w14:textId="77777777" w:rsidR="004E38A1" w:rsidRDefault="004E38A1" w:rsidP="00E1118B">
      <w:pPr>
        <w:rPr>
          <w:lang w:val="uk-UA"/>
        </w:rPr>
      </w:pPr>
    </w:p>
    <w:p w14:paraId="12500A76" w14:textId="7B22CA02" w:rsidR="004E38A1" w:rsidRDefault="004E38A1" w:rsidP="004E38A1">
      <w:pPr>
        <w:pStyle w:val="12"/>
      </w:pPr>
      <w:r w:rsidRPr="004E38A1">
        <w:t>Ініціалізація та конфігурація Git</w:t>
      </w:r>
    </w:p>
    <w:p w14:paraId="57DE041F" w14:textId="7B67EE23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--version</w:t>
      </w:r>
      <w:r w:rsidRPr="004E38A1">
        <w:rPr>
          <w:lang w:val="uk-UA"/>
        </w:rPr>
        <w:t xml:space="preserve"> — перевірити</w:t>
      </w:r>
      <w:r>
        <w:rPr>
          <w:lang w:val="uk-UA"/>
        </w:rPr>
        <w:t xml:space="preserve"> версію</w:t>
      </w:r>
      <w:r w:rsidRPr="004E38A1">
        <w:rPr>
          <w:lang w:val="uk-UA"/>
        </w:rPr>
        <w:t>.</w:t>
      </w:r>
    </w:p>
    <w:p w14:paraId="7B50ECCE" w14:textId="50866C14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config --global user.name "ім'я"</w:t>
      </w:r>
      <w:r w:rsidRPr="004E38A1">
        <w:rPr>
          <w:lang w:val="uk-UA"/>
        </w:rPr>
        <w:t xml:space="preserve"> — глобальне налаштування імені користувача для всіх репозиторіїв системи</w:t>
      </w:r>
    </w:p>
    <w:p w14:paraId="6A9988FA" w14:textId="13D1831B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config --global user.email "пошта"</w:t>
      </w:r>
      <w:r w:rsidRPr="004E38A1">
        <w:rPr>
          <w:lang w:val="uk-UA"/>
        </w:rPr>
        <w:t xml:space="preserve"> — прив'язати глобальну пошту.</w:t>
      </w:r>
    </w:p>
    <w:p w14:paraId="1F28DFA0" w14:textId="0C7F4539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init</w:t>
      </w:r>
      <w:r w:rsidRPr="004E38A1">
        <w:rPr>
          <w:lang w:val="uk-UA"/>
        </w:rPr>
        <w:t xml:space="preserve"> — зробити з поточної папки репозиторій.</w:t>
      </w:r>
    </w:p>
    <w:p w14:paraId="7E17B9D0" w14:textId="42281AA8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config user.name "ім'я"</w:t>
      </w:r>
      <w:r w:rsidRPr="004E38A1">
        <w:rPr>
          <w:lang w:val="uk-UA"/>
        </w:rPr>
        <w:t xml:space="preserve"> — </w:t>
      </w:r>
      <w:r>
        <w:rPr>
          <w:lang w:val="uk-UA"/>
        </w:rPr>
        <w:t>ім’я користувача</w:t>
      </w:r>
      <w:r w:rsidRPr="004E38A1">
        <w:rPr>
          <w:lang w:val="uk-UA"/>
        </w:rPr>
        <w:t xml:space="preserve"> тільки для цього конкретного проекту.</w:t>
      </w:r>
    </w:p>
    <w:p w14:paraId="6F4065B5" w14:textId="0ACC65D8" w:rsidR="004E38A1" w:rsidRPr="004E38A1" w:rsidRDefault="004E38A1" w:rsidP="004E38A1">
      <w:pPr>
        <w:rPr>
          <w:lang w:val="uk-UA"/>
        </w:rPr>
      </w:pPr>
      <w:r w:rsidRPr="004E38A1">
        <w:rPr>
          <w:i/>
          <w:iCs/>
          <w:lang w:val="uk-UA"/>
        </w:rPr>
        <w:t>git config user.email "пошта"</w:t>
      </w:r>
      <w:r w:rsidRPr="004E38A1">
        <w:rPr>
          <w:lang w:val="uk-UA"/>
        </w:rPr>
        <w:t xml:space="preserve"> — пошта суто під цей проект.</w:t>
      </w:r>
    </w:p>
    <w:p w14:paraId="34013947" w14:textId="77777777" w:rsidR="004E38A1" w:rsidRDefault="004E38A1" w:rsidP="004E38A1">
      <w:pPr>
        <w:rPr>
          <w:lang w:val="uk-UA"/>
        </w:rPr>
      </w:pPr>
    </w:p>
    <w:p w14:paraId="5644E490" w14:textId="77777777" w:rsidR="004E38A1" w:rsidRDefault="004E38A1" w:rsidP="004E38A1">
      <w:pPr>
        <w:pStyle w:val="12"/>
      </w:pPr>
    </w:p>
    <w:p w14:paraId="49D786DF" w14:textId="77777777" w:rsidR="004E38A1" w:rsidRDefault="004E38A1" w:rsidP="004E38A1">
      <w:pPr>
        <w:pStyle w:val="12"/>
      </w:pPr>
    </w:p>
    <w:p w14:paraId="6ACD2BC7" w14:textId="77777777" w:rsidR="004E38A1" w:rsidRDefault="004E38A1" w:rsidP="004E38A1">
      <w:pPr>
        <w:pStyle w:val="12"/>
      </w:pPr>
    </w:p>
    <w:p w14:paraId="2E9A4CD0" w14:textId="6C5DF000" w:rsidR="004E38A1" w:rsidRPr="004E38A1" w:rsidRDefault="004E38A1" w:rsidP="004E38A1">
      <w:pPr>
        <w:pStyle w:val="12"/>
      </w:pPr>
      <w:r w:rsidRPr="004E38A1">
        <w:lastRenderedPageBreak/>
        <w:t>Індексація, коміти та стан</w:t>
      </w:r>
    </w:p>
    <w:p w14:paraId="1DBC743E" w14:textId="77777777" w:rsidR="004E38A1" w:rsidRDefault="004E38A1" w:rsidP="00E1118B">
      <w:pPr>
        <w:rPr>
          <w:lang w:val="uk-UA"/>
        </w:rPr>
      </w:pPr>
    </w:p>
    <w:p w14:paraId="14C32A6B" w14:textId="07810897" w:rsidR="004E38A1" w:rsidRDefault="004E38A1" w:rsidP="00E1118B">
      <w:pPr>
        <w:rPr>
          <w:lang w:val="uk-UA"/>
        </w:rPr>
      </w:pPr>
      <w:r w:rsidRPr="00A843CD">
        <w:rPr>
          <w:i/>
          <w:iCs/>
        </w:rPr>
        <w:t>git status</w:t>
      </w:r>
      <w:r w:rsidRPr="004E38A1">
        <w:t xml:space="preserve"> — перегляд поточного стану робочого дерева, змінених, неіндексованих та підготовлених до коміту файлів.</w:t>
      </w:r>
    </w:p>
    <w:p w14:paraId="64ED8E34" w14:textId="1E0E8FFC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add &lt;файл&gt;</w:t>
      </w:r>
      <w:r w:rsidRPr="00A843CD">
        <w:rPr>
          <w:lang w:val="uk-UA"/>
        </w:rPr>
        <w:t xml:space="preserve"> — додати конкретний файл до індексу для наступного коміту.</w:t>
      </w:r>
    </w:p>
    <w:p w14:paraId="56E4DADD" w14:textId="2CDECD73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add . (або git add *)</w:t>
      </w:r>
      <w:r w:rsidRPr="00A843CD">
        <w:rPr>
          <w:lang w:val="uk-UA"/>
        </w:rPr>
        <w:t xml:space="preserve"> — додати всі змінені та нові файли до індексу одночасно. </w:t>
      </w:r>
    </w:p>
    <w:p w14:paraId="24AD40C1" w14:textId="6B2B9B93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commit -m "&lt;повідомлення&gt;"</w:t>
      </w:r>
      <w:r w:rsidRPr="00A843CD">
        <w:rPr>
          <w:lang w:val="uk-UA"/>
        </w:rPr>
        <w:t xml:space="preserve"> — зафіксувати підготовлені зміни з власним коментарем. </w:t>
      </w:r>
    </w:p>
    <w:p w14:paraId="7E398C2A" w14:textId="6B8E2E01" w:rsid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commit</w:t>
      </w:r>
      <w:r w:rsidRPr="00A843CD">
        <w:rPr>
          <w:lang w:val="uk-UA"/>
        </w:rPr>
        <w:t xml:space="preserve"> — створити коміт</w:t>
      </w:r>
      <w:r>
        <w:rPr>
          <w:lang w:val="uk-UA"/>
        </w:rPr>
        <w:t>.</w:t>
      </w:r>
    </w:p>
    <w:p w14:paraId="7034FF13" w14:textId="77777777" w:rsidR="004E38A1" w:rsidRDefault="004E38A1" w:rsidP="00E1118B">
      <w:pPr>
        <w:rPr>
          <w:lang w:val="uk-UA"/>
        </w:rPr>
      </w:pPr>
    </w:p>
    <w:p w14:paraId="401F60A6" w14:textId="38A8AB88" w:rsidR="004E38A1" w:rsidRDefault="004E38A1" w:rsidP="004E38A1">
      <w:pPr>
        <w:pStyle w:val="12"/>
      </w:pPr>
      <w:r w:rsidRPr="004E38A1">
        <w:t>Перегляд історії</w:t>
      </w:r>
    </w:p>
    <w:p w14:paraId="1B236071" w14:textId="77777777" w:rsidR="004E38A1" w:rsidRDefault="004E38A1" w:rsidP="004E38A1">
      <w:pPr>
        <w:rPr>
          <w:lang w:val="uk-UA"/>
        </w:rPr>
      </w:pPr>
    </w:p>
    <w:p w14:paraId="1DE2B923" w14:textId="488CB727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log</w:t>
      </w:r>
      <w:r w:rsidRPr="00A843CD">
        <w:rPr>
          <w:lang w:val="uk-UA"/>
        </w:rPr>
        <w:t xml:space="preserve"> — вивести повну історію комітів проекту. </w:t>
      </w:r>
    </w:p>
    <w:p w14:paraId="1DE54790" w14:textId="3E089EA1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log --oneline -&lt;кількість&gt;</w:t>
      </w:r>
      <w:r w:rsidRPr="00A843CD">
        <w:rPr>
          <w:lang w:val="uk-UA"/>
        </w:rPr>
        <w:t xml:space="preserve"> — вивести останні коміти компактно в один рядок. </w:t>
      </w:r>
    </w:p>
    <w:p w14:paraId="7FF71C9A" w14:textId="63A023CA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log --pretty=oneline</w:t>
      </w:r>
      <w:r w:rsidRPr="00A843CD">
        <w:rPr>
          <w:lang w:val="uk-UA"/>
        </w:rPr>
        <w:t xml:space="preserve"> — вивести всі коміти в один рядок із повними хешами. </w:t>
      </w:r>
    </w:p>
    <w:p w14:paraId="4611301D" w14:textId="76DEABDD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log --pretty=oneline --author="&lt;ім'я&gt;"</w:t>
      </w:r>
      <w:r w:rsidRPr="00A843CD">
        <w:rPr>
          <w:lang w:val="uk-UA"/>
        </w:rPr>
        <w:t xml:space="preserve"> — відфільтрувати список комітів за автором. </w:t>
      </w:r>
    </w:p>
    <w:p w14:paraId="1C6F9F3B" w14:textId="14F74C04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log --pretty=format:"&lt;шаблон&gt;" --date=short</w:t>
      </w:r>
      <w:r w:rsidRPr="00A843CD">
        <w:rPr>
          <w:lang w:val="uk-UA"/>
        </w:rPr>
        <w:t xml:space="preserve"> — вивести історію у власному форматі зі скороченою датою. </w:t>
      </w:r>
    </w:p>
    <w:p w14:paraId="013C53FC" w14:textId="02E99C5A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gitk &amp;</w:t>
      </w:r>
      <w:r w:rsidRPr="00A843CD">
        <w:rPr>
          <w:lang w:val="uk-UA"/>
        </w:rPr>
        <w:t xml:space="preserve"> — запустити графічну утиліту для візуального перегляду дерева комітів. </w:t>
      </w:r>
    </w:p>
    <w:p w14:paraId="6259BB5E" w14:textId="77777777" w:rsidR="004E38A1" w:rsidRDefault="004E38A1" w:rsidP="004E38A1">
      <w:pPr>
        <w:rPr>
          <w:lang w:val="uk-UA"/>
        </w:rPr>
      </w:pPr>
    </w:p>
    <w:p w14:paraId="74C6AA3A" w14:textId="113E0DE1" w:rsidR="004E38A1" w:rsidRDefault="004E38A1" w:rsidP="004E38A1">
      <w:pPr>
        <w:pStyle w:val="12"/>
      </w:pPr>
      <w:r w:rsidRPr="004E38A1">
        <w:t>Переміщення та скасування змін</w:t>
      </w:r>
    </w:p>
    <w:p w14:paraId="79ABFC41" w14:textId="77777777" w:rsidR="004E38A1" w:rsidRDefault="004E38A1" w:rsidP="004E38A1">
      <w:pPr>
        <w:rPr>
          <w:lang w:val="uk-UA"/>
        </w:rPr>
      </w:pPr>
    </w:p>
    <w:p w14:paraId="7CA24101" w14:textId="164898DB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checkout &lt;хеш&gt;</w:t>
      </w:r>
      <w:r w:rsidRPr="00A843CD">
        <w:rPr>
          <w:lang w:val="uk-UA"/>
        </w:rPr>
        <w:t xml:space="preserve"> — перемкнутися на стан конкретного коміту в минулому (</w:t>
      </w:r>
      <w:r w:rsidRPr="00A843CD">
        <w:rPr>
          <w:i/>
          <w:iCs/>
          <w:lang w:val="uk-UA"/>
        </w:rPr>
        <w:t>detached HEAD</w:t>
      </w:r>
      <w:r w:rsidRPr="00A843CD">
        <w:rPr>
          <w:lang w:val="uk-UA"/>
        </w:rPr>
        <w:t xml:space="preserve">). </w:t>
      </w:r>
    </w:p>
    <w:p w14:paraId="77A4BADF" w14:textId="1E3C431C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checkout main</w:t>
      </w:r>
      <w:r w:rsidRPr="00A843CD">
        <w:rPr>
          <w:lang w:val="uk-UA"/>
        </w:rPr>
        <w:t xml:space="preserve"> — повернутися назад на основну гілку. </w:t>
      </w:r>
    </w:p>
    <w:p w14:paraId="05A1F26E" w14:textId="0A8D45F5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reset HEAD &lt;файл&gt;</w:t>
      </w:r>
      <w:r w:rsidRPr="00A843CD">
        <w:rPr>
          <w:lang w:val="uk-UA"/>
        </w:rPr>
        <w:t xml:space="preserve"> — прибрати файл з індексу, якщо його було додано помилково. </w:t>
      </w:r>
    </w:p>
    <w:p w14:paraId="30DE0B5A" w14:textId="1F136213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checkout &lt;файл&gt;</w:t>
      </w:r>
      <w:r w:rsidRPr="00A843CD">
        <w:rPr>
          <w:lang w:val="uk-UA"/>
        </w:rPr>
        <w:t xml:space="preserve"> — скасувати незакомічені зміни у файлі, повернувши його стан до останнього коміту. </w:t>
      </w:r>
    </w:p>
    <w:p w14:paraId="516647AC" w14:textId="4E2D541F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 xml:space="preserve">git revert &lt;хеш&gt; --no-edit </w:t>
      </w:r>
      <w:r w:rsidRPr="00A843CD">
        <w:rPr>
          <w:lang w:val="uk-UA"/>
        </w:rPr>
        <w:t xml:space="preserve">— створити новий коміт, який дзеркально скасовує зміни обраного коміту. </w:t>
      </w:r>
    </w:p>
    <w:p w14:paraId="5583A043" w14:textId="19F6A9A2" w:rsidR="004E38A1" w:rsidRDefault="00A843CD" w:rsidP="004E38A1">
      <w:pPr>
        <w:rPr>
          <w:lang w:val="uk-UA"/>
        </w:rPr>
      </w:pPr>
      <w:r w:rsidRPr="00A843CD">
        <w:rPr>
          <w:i/>
          <w:iCs/>
          <w:lang w:val="uk-UA"/>
        </w:rPr>
        <w:t>git revert --continue</w:t>
      </w:r>
      <w:r w:rsidRPr="00A843CD">
        <w:rPr>
          <w:lang w:val="uk-UA"/>
        </w:rPr>
        <w:t xml:space="preserve"> — продовжити скасування коміту після ручного розв'язання конфлікту</w:t>
      </w:r>
    </w:p>
    <w:p w14:paraId="0D6C9F94" w14:textId="77777777" w:rsidR="004E38A1" w:rsidRDefault="004E38A1" w:rsidP="004E38A1">
      <w:pPr>
        <w:rPr>
          <w:lang w:val="uk-UA"/>
        </w:rPr>
      </w:pPr>
    </w:p>
    <w:p w14:paraId="034EF39E" w14:textId="529A9D34" w:rsidR="004E38A1" w:rsidRDefault="004E38A1" w:rsidP="004E38A1">
      <w:pPr>
        <w:pStyle w:val="12"/>
      </w:pPr>
      <w:r w:rsidRPr="004E38A1">
        <w:t>Робота з гілками, злиття та перебазування</w:t>
      </w:r>
    </w:p>
    <w:p w14:paraId="628F92F9" w14:textId="77777777" w:rsidR="004E38A1" w:rsidRDefault="004E38A1" w:rsidP="004E38A1">
      <w:pPr>
        <w:rPr>
          <w:lang w:val="uk-UA"/>
        </w:rPr>
      </w:pPr>
    </w:p>
    <w:p w14:paraId="2B9E9979" w14:textId="16C7329E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branch</w:t>
      </w:r>
      <w:r w:rsidRPr="00A843CD">
        <w:rPr>
          <w:lang w:val="uk-UA"/>
        </w:rPr>
        <w:t xml:space="preserve"> — переглянути список локальних гілок (активна позначена зірочкою *). </w:t>
      </w:r>
    </w:p>
    <w:p w14:paraId="7E7290DE" w14:textId="7836E1FF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checkout -b &lt;нова_гілка&gt;</w:t>
      </w:r>
      <w:r w:rsidRPr="00A843CD">
        <w:rPr>
          <w:lang w:val="uk-UA"/>
        </w:rPr>
        <w:t xml:space="preserve"> — створити нову гілку та одразу перейти на неї. </w:t>
      </w:r>
    </w:p>
    <w:p w14:paraId="25294303" w14:textId="41D776A9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branch -M main</w:t>
      </w:r>
      <w:r w:rsidRPr="00A843CD">
        <w:rPr>
          <w:lang w:val="uk-UA"/>
        </w:rPr>
        <w:t xml:space="preserve"> — перейменувати поточну гілку на main. </w:t>
      </w:r>
    </w:p>
    <w:p w14:paraId="3AFC9FA9" w14:textId="0A0D85CC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merge &lt;гілка&gt;</w:t>
      </w:r>
      <w:r w:rsidRPr="00A843CD">
        <w:rPr>
          <w:lang w:val="uk-UA"/>
        </w:rPr>
        <w:t xml:space="preserve"> — об'єднати зміни із зазначеної гілки в поточну. </w:t>
      </w:r>
    </w:p>
    <w:p w14:paraId="0885DA82" w14:textId="695A7413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rebase &lt;гілка&gt;</w:t>
      </w:r>
      <w:r w:rsidRPr="00A843CD">
        <w:rPr>
          <w:lang w:val="uk-UA"/>
        </w:rPr>
        <w:t xml:space="preserve"> — перенести коміти поточної гілки на верхівку вказаної гілки (лінійна історія).</w:t>
      </w:r>
    </w:p>
    <w:p w14:paraId="429D44E8" w14:textId="3DD6B61A" w:rsidR="004E38A1" w:rsidRDefault="00A843CD" w:rsidP="004E38A1">
      <w:pPr>
        <w:rPr>
          <w:lang w:val="uk-UA"/>
        </w:rPr>
      </w:pPr>
      <w:r w:rsidRPr="00A843CD">
        <w:rPr>
          <w:i/>
          <w:iCs/>
          <w:lang w:val="uk-UA"/>
        </w:rPr>
        <w:t>git rebase --continue</w:t>
      </w:r>
      <w:r w:rsidRPr="00A843CD">
        <w:rPr>
          <w:lang w:val="uk-UA"/>
        </w:rPr>
        <w:t xml:space="preserve"> — продовжити процес rebase після виправлення конфліктів та індексації файлу.</w:t>
      </w:r>
    </w:p>
    <w:p w14:paraId="2E868335" w14:textId="77777777" w:rsidR="004E38A1" w:rsidRDefault="004E38A1" w:rsidP="004E38A1">
      <w:pPr>
        <w:rPr>
          <w:lang w:val="uk-UA"/>
        </w:rPr>
      </w:pPr>
    </w:p>
    <w:p w14:paraId="17F2087A" w14:textId="0184400B" w:rsidR="004E38A1" w:rsidRDefault="004E38A1" w:rsidP="004E38A1">
      <w:pPr>
        <w:pStyle w:val="12"/>
      </w:pPr>
      <w:r w:rsidRPr="004E38A1">
        <w:t>Робота з віддаленим репозиторієм (GitHub)</w:t>
      </w:r>
    </w:p>
    <w:p w14:paraId="61E2836D" w14:textId="77777777" w:rsidR="004E38A1" w:rsidRDefault="004E38A1" w:rsidP="004E38A1">
      <w:pPr>
        <w:rPr>
          <w:lang w:val="uk-UA"/>
        </w:rPr>
      </w:pPr>
    </w:p>
    <w:p w14:paraId="5AD67016" w14:textId="308F7AE7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remote</w:t>
      </w:r>
      <w:r w:rsidRPr="00A843CD">
        <w:rPr>
          <w:lang w:val="uk-UA"/>
        </w:rPr>
        <w:t xml:space="preserve"> — показати коротку назву віддаленого сервера (origin). </w:t>
      </w:r>
    </w:p>
    <w:p w14:paraId="6F96F0A7" w14:textId="52687867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remote -v</w:t>
      </w:r>
      <w:r w:rsidRPr="00A843CD">
        <w:rPr>
          <w:lang w:val="uk-UA"/>
        </w:rPr>
        <w:t xml:space="preserve"> — показати повні URL-адреси віддаленого репозиторію для fetch та push. </w:t>
      </w:r>
    </w:p>
    <w:p w14:paraId="0C9B2FC1" w14:textId="482FC7BF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 xml:space="preserve">git remote add origin &lt;URL&gt; </w:t>
      </w:r>
      <w:r w:rsidRPr="00A843CD">
        <w:rPr>
          <w:lang w:val="uk-UA"/>
        </w:rPr>
        <w:t xml:space="preserve">— підключити локальний репозиторій до віддаленого на GitHub. </w:t>
      </w:r>
    </w:p>
    <w:p w14:paraId="3883C6F8" w14:textId="4B41BFBE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push -u origin main</w:t>
      </w:r>
      <w:r w:rsidRPr="00A843CD">
        <w:rPr>
          <w:lang w:val="uk-UA"/>
        </w:rPr>
        <w:t xml:space="preserve"> — уперше завантажити гілку main на GitHub і прив'язати її до віддаленої. </w:t>
      </w:r>
    </w:p>
    <w:p w14:paraId="3274F95A" w14:textId="6A776EF0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lastRenderedPageBreak/>
        <w:t>git push origin &lt;гілка&gt;</w:t>
      </w:r>
      <w:r w:rsidRPr="00A843CD">
        <w:rPr>
          <w:lang w:val="uk-UA"/>
        </w:rPr>
        <w:t xml:space="preserve"> — відправити створену локальну гілку на GitHub. </w:t>
      </w:r>
    </w:p>
    <w:p w14:paraId="4C8EC2B1" w14:textId="604A5012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push</w:t>
      </w:r>
      <w:r w:rsidRPr="00A843CD">
        <w:rPr>
          <w:lang w:val="uk-UA"/>
        </w:rPr>
        <w:t xml:space="preserve"> — відправити зафіксовані локальні коміти на віддалений сервер. </w:t>
      </w:r>
    </w:p>
    <w:p w14:paraId="1BCFE7B4" w14:textId="74EA1BDB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pull origin main</w:t>
      </w:r>
      <w:r w:rsidRPr="00A843CD">
        <w:rPr>
          <w:lang w:val="uk-UA"/>
        </w:rPr>
        <w:t xml:space="preserve"> — завантажити оновлення з GitHub і злити їх через merge. </w:t>
      </w:r>
    </w:p>
    <w:p w14:paraId="20469A10" w14:textId="33F34859" w:rsidR="004E38A1" w:rsidRDefault="00A843CD" w:rsidP="004E38A1">
      <w:pPr>
        <w:rPr>
          <w:lang w:val="uk-UA"/>
        </w:rPr>
      </w:pPr>
      <w:r w:rsidRPr="00A843CD">
        <w:rPr>
          <w:i/>
          <w:iCs/>
          <w:lang w:val="uk-UA"/>
        </w:rPr>
        <w:t>git pull --rebase origin main</w:t>
      </w:r>
      <w:r w:rsidRPr="00A843CD">
        <w:rPr>
          <w:lang w:val="uk-UA"/>
        </w:rPr>
        <w:t xml:space="preserve"> — стягнути зміни з GitHub та накласти свої локальні коміти зверху без зайвого merge-коміту. </w:t>
      </w:r>
    </w:p>
    <w:p w14:paraId="0D78C462" w14:textId="77777777" w:rsidR="004E38A1" w:rsidRDefault="004E38A1" w:rsidP="004E38A1">
      <w:pPr>
        <w:pStyle w:val="12"/>
      </w:pPr>
    </w:p>
    <w:p w14:paraId="7BE77B32" w14:textId="1C26F15F" w:rsidR="004E38A1" w:rsidRDefault="004E38A1" w:rsidP="004E38A1">
      <w:pPr>
        <w:pStyle w:val="12"/>
        <w:rPr>
          <w:lang w:val="ru-RU"/>
        </w:rPr>
      </w:pPr>
      <w:r w:rsidRPr="004E38A1">
        <w:rPr>
          <w:lang w:val="ru-RU"/>
        </w:rPr>
        <w:t>Тимчасове збереження змін (Stash)</w:t>
      </w:r>
    </w:p>
    <w:p w14:paraId="24787C21" w14:textId="77777777" w:rsidR="004E38A1" w:rsidRDefault="004E38A1" w:rsidP="004E38A1">
      <w:pPr>
        <w:rPr>
          <w:lang w:val="uk-UA"/>
        </w:rPr>
      </w:pPr>
    </w:p>
    <w:p w14:paraId="453CFE08" w14:textId="1EE9955A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</w:t>
      </w:r>
      <w:r w:rsidRPr="00A843CD">
        <w:rPr>
          <w:lang w:val="uk-UA"/>
        </w:rPr>
        <w:t xml:space="preserve"> — зберегти поточні неіндексовані зміни у тимчасове сховище та очистити робочу директорію. </w:t>
      </w:r>
    </w:p>
    <w:p w14:paraId="4FEA59A3" w14:textId="0FFB2BFA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 list</w:t>
      </w:r>
      <w:r w:rsidRPr="00A843CD">
        <w:rPr>
          <w:lang w:val="uk-UA"/>
        </w:rPr>
        <w:t xml:space="preserve"> — переглянути перелік усіх збережених записів у сховищі. </w:t>
      </w:r>
    </w:p>
    <w:p w14:paraId="6C7DAF28" w14:textId="3EC4D2A7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 show</w:t>
      </w:r>
      <w:r w:rsidRPr="00A843CD">
        <w:rPr>
          <w:lang w:val="uk-UA"/>
        </w:rPr>
        <w:t xml:space="preserve"> — показати короткий звіт про змінені файли в останньому збереженні. </w:t>
      </w:r>
    </w:p>
    <w:p w14:paraId="2CB595C8" w14:textId="05052373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 apply</w:t>
      </w:r>
      <w:r w:rsidRPr="00A843CD">
        <w:rPr>
          <w:lang w:val="uk-UA"/>
        </w:rPr>
        <w:t xml:space="preserve"> — відновити зміни зі сховища, залишивши копію запису в стеку. </w:t>
      </w:r>
    </w:p>
    <w:p w14:paraId="4D3FE40F" w14:textId="1D49245D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 pop</w:t>
      </w:r>
      <w:r w:rsidRPr="00A843CD">
        <w:rPr>
          <w:lang w:val="uk-UA"/>
        </w:rPr>
        <w:t xml:space="preserve"> — відновити зміни зі сховища та одразу видалити цей запис із пам'яті. </w:t>
      </w:r>
    </w:p>
    <w:p w14:paraId="271CFB74" w14:textId="55E3E9B6" w:rsidR="00A843CD" w:rsidRPr="00A843CD" w:rsidRDefault="00A843CD" w:rsidP="00A843CD">
      <w:pPr>
        <w:rPr>
          <w:lang w:val="uk-UA"/>
        </w:rPr>
      </w:pPr>
      <w:r w:rsidRPr="00A843CD">
        <w:rPr>
          <w:i/>
          <w:iCs/>
          <w:lang w:val="uk-UA"/>
        </w:rPr>
        <w:t>git stash drop</w:t>
      </w:r>
      <w:r w:rsidRPr="00A843CD">
        <w:rPr>
          <w:lang w:val="uk-UA"/>
        </w:rPr>
        <w:t xml:space="preserve"> — вручну видалити останнє збереження зі сховища. </w:t>
      </w:r>
    </w:p>
    <w:p w14:paraId="2A47871A" w14:textId="0570A84C" w:rsidR="004E38A1" w:rsidRDefault="00A843CD" w:rsidP="004E38A1">
      <w:pPr>
        <w:rPr>
          <w:lang w:val="uk-UA"/>
        </w:rPr>
      </w:pPr>
      <w:r w:rsidRPr="00A843CD">
        <w:rPr>
          <w:i/>
          <w:iCs/>
          <w:lang w:val="uk-UA"/>
        </w:rPr>
        <w:t>git stash clear</w:t>
      </w:r>
      <w:r w:rsidRPr="00A843CD">
        <w:rPr>
          <w:lang w:val="uk-UA"/>
        </w:rPr>
        <w:t xml:space="preserve"> — повністю очистити сховище від усіх збережень. </w:t>
      </w:r>
    </w:p>
    <w:p w14:paraId="22A3AF00" w14:textId="77777777" w:rsidR="004E38A1" w:rsidRDefault="004E38A1" w:rsidP="004E38A1">
      <w:pPr>
        <w:pStyle w:val="12"/>
      </w:pPr>
    </w:p>
    <w:p w14:paraId="702783E8" w14:textId="49619885" w:rsidR="004E38A1" w:rsidRDefault="004E38A1" w:rsidP="004E38A1">
      <w:pPr>
        <w:pStyle w:val="12"/>
        <w:rPr>
          <w:lang w:val="ru-RU"/>
        </w:rPr>
      </w:pPr>
      <w:r w:rsidRPr="004E38A1">
        <w:rPr>
          <w:lang w:val="ru-RU"/>
        </w:rPr>
        <w:t>Керування редактором Vim у консолі</w:t>
      </w:r>
    </w:p>
    <w:p w14:paraId="12F5FEC7" w14:textId="77777777" w:rsidR="004E38A1" w:rsidRDefault="004E38A1" w:rsidP="004E38A1">
      <w:pPr>
        <w:rPr>
          <w:lang w:val="uk-UA"/>
        </w:rPr>
      </w:pPr>
    </w:p>
    <w:p w14:paraId="64EF1B69" w14:textId="14C58396" w:rsidR="004E38A1" w:rsidRPr="004E38A1" w:rsidRDefault="004E38A1" w:rsidP="004E38A1">
      <w:pPr>
        <w:rPr>
          <w:lang w:val="uk-UA"/>
        </w:rPr>
      </w:pPr>
      <w:r w:rsidRPr="004E38A1">
        <w:rPr>
          <w:lang w:val="uk-UA"/>
        </w:rPr>
        <w:t>Esc — перехід із режиму редагування/вставки у командний режим.</w:t>
      </w:r>
    </w:p>
    <w:p w14:paraId="43FB7DA3" w14:textId="52FFE8BF" w:rsidR="004E38A1" w:rsidRPr="004E38A1" w:rsidRDefault="004E38A1" w:rsidP="004E38A1">
      <w:pPr>
        <w:rPr>
          <w:lang w:val="uk-UA"/>
        </w:rPr>
      </w:pPr>
      <w:r w:rsidRPr="004E38A1">
        <w:rPr>
          <w:lang w:val="uk-UA"/>
        </w:rPr>
        <w:t>:wq — збереження внесених змін та вихід із текстового редактора Vim.</w:t>
      </w:r>
    </w:p>
    <w:p w14:paraId="4DE7D500" w14:textId="77777777" w:rsidR="004E38A1" w:rsidRDefault="004E38A1" w:rsidP="004E38A1">
      <w:pPr>
        <w:rPr>
          <w:lang w:val="uk-UA"/>
        </w:rPr>
      </w:pPr>
    </w:p>
    <w:p w14:paraId="1785B991" w14:textId="77777777" w:rsidR="004E38A1" w:rsidRPr="004E38A1" w:rsidRDefault="004E38A1" w:rsidP="004E38A1">
      <w:pPr>
        <w:rPr>
          <w:lang w:val="uk-UA"/>
        </w:rPr>
      </w:pPr>
    </w:p>
    <w:p w14:paraId="084E8DE0" w14:textId="67ADE7ED" w:rsidR="007D3E4A" w:rsidRDefault="007D3E4A" w:rsidP="007D3E4A">
      <w:pPr>
        <w:pStyle w:val="1"/>
      </w:pPr>
      <w:r>
        <w:t>Висновок</w:t>
      </w:r>
    </w:p>
    <w:p w14:paraId="33B45114" w14:textId="2C949949" w:rsidR="007D3E4A" w:rsidRDefault="007D3E4A" w:rsidP="007D3E4A">
      <w:pPr>
        <w:rPr>
          <w:lang w:val="uk-UA"/>
        </w:rPr>
      </w:pPr>
      <w:r>
        <w:rPr>
          <w:lang w:val="uk-UA"/>
        </w:rPr>
        <w:t>Під час виконання лабораторної роботи я ознайомилася</w:t>
      </w:r>
      <w:r w:rsidRPr="00780ED4">
        <w:t xml:space="preserve"> з організацією індивідуального робочого процесу програміста за методологією Scrum, набу</w:t>
      </w:r>
      <w:r>
        <w:rPr>
          <w:lang w:val="uk-UA"/>
        </w:rPr>
        <w:t>ла</w:t>
      </w:r>
      <w:r w:rsidRPr="00780ED4">
        <w:t xml:space="preserve"> практичних навичок планування та контролю завдань за допомогою системи Trello, обліку робочого часу в Clockify та керування версіями програмного коду за допомогою системи </w:t>
      </w:r>
      <w:r w:rsidRPr="004A7991">
        <w:rPr>
          <w:lang w:val="uk-UA"/>
        </w:rPr>
        <w:t>Git</w:t>
      </w:r>
      <w:r w:rsidRPr="00780ED4">
        <w:t>.</w:t>
      </w:r>
    </w:p>
    <w:p w14:paraId="52FE334D" w14:textId="77777777" w:rsidR="007D3E4A" w:rsidRDefault="007D3E4A" w:rsidP="007D3E4A">
      <w:pPr>
        <w:rPr>
          <w:lang w:val="uk-UA"/>
        </w:rPr>
      </w:pPr>
    </w:p>
    <w:p w14:paraId="732248CD" w14:textId="4F606679" w:rsidR="007D3E4A" w:rsidRPr="00A414D9" w:rsidRDefault="00A414D9" w:rsidP="007D3E4A">
      <w:pPr>
        <w:rPr>
          <w:lang w:val="uk-UA"/>
        </w:rPr>
      </w:pPr>
      <w:r>
        <w:rPr>
          <w:lang w:val="uk-UA"/>
        </w:rPr>
        <w:t>Звіт на локальноий репозиторій на нову гілку тест. Кілька комітів. на віддалений репозиторій на гілку ьтест</w:t>
      </w:r>
    </w:p>
    <w:p w14:paraId="38954B08" w14:textId="16B3F3FE" w:rsidR="00A414D9" w:rsidRPr="00A414D9" w:rsidRDefault="00A414D9" w:rsidP="007D3E4A"/>
    <w:sectPr w:rsidR="00A414D9" w:rsidRPr="00A414D9">
      <w:headerReference w:type="default" r:id="rId163"/>
      <w:footerReference w:type="default" r:id="rId164"/>
      <w:headerReference w:type="first" r:id="rId165"/>
      <w:type w:val="continuous"/>
      <w:pgSz w:w="11906" w:h="16838"/>
      <w:pgMar w:top="902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1CFF" w14:textId="77777777" w:rsidR="008F00C6" w:rsidRDefault="008F00C6">
      <w:r>
        <w:separator/>
      </w:r>
    </w:p>
  </w:endnote>
  <w:endnote w:type="continuationSeparator" w:id="0">
    <w:p w14:paraId="2455D13F" w14:textId="77777777" w:rsidR="008F00C6" w:rsidRDefault="008F0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1262">
    <w:altName w:val="Times New Roman"/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7635" w14:textId="77777777" w:rsidR="0022584E" w:rsidRDefault="0022584E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9210F0" wp14:editId="39A0BED9">
              <wp:simplePos x="0" y="0"/>
              <wp:positionH relativeFrom="column">
                <wp:posOffset>5809402</wp:posOffset>
              </wp:positionH>
              <wp:positionV relativeFrom="paragraph">
                <wp:posOffset>55172</wp:posOffset>
              </wp:positionV>
              <wp:extent cx="296002" cy="253706"/>
              <wp:effectExtent l="0" t="0" r="8890" b="0"/>
              <wp:wrapNone/>
              <wp:docPr id="927852384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002" cy="25370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2C3897" w14:textId="77777777" w:rsidR="0022584E" w:rsidRDefault="0022584E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uk-UA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9210F0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45pt;margin-top:4.35pt;width:23.3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" fillcolor="white [3201]" stroked="f" strokeweight=".5pt">
              <v:textbox>
                <w:txbxContent>
                  <w:p w14:paraId="4D2C3897" w14:textId="77777777" w:rsidR="0022584E" w:rsidRDefault="0022584E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uk-UA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33CB" w14:textId="77777777" w:rsidR="008F00C6" w:rsidRDefault="008F00C6">
      <w:r>
        <w:separator/>
      </w:r>
    </w:p>
  </w:footnote>
  <w:footnote w:type="continuationSeparator" w:id="0">
    <w:p w14:paraId="33ED460F" w14:textId="77777777" w:rsidR="008F00C6" w:rsidRDefault="008F0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E6824" w14:textId="77777777" w:rsidR="003E065C" w:rsidRDefault="001F4892">
    <w:pPr>
      <w:pStyle w:val="a4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0FEBFF9" wp14:editId="38177937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213999512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642262928" name="Group 2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2824483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562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44232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17549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748271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3970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25876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39174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494435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1855359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43088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436639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86900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35502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02824149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DF355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277362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1089D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29985079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50379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529976129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DA233" w14:textId="77777777" w:rsidR="003E065C" w:rsidRDefault="003E065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35245033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594255190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23E99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77585111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29238" w14:textId="77777777" w:rsidR="003E065C" w:rsidRDefault="003E06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FEBFF9" id="Group 1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">
              <v:group id="Group 2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">
                <v:rect id="Rectangle 3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" strokeweight="2.25pt"/>
                <v:line id="Line 4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" strokeweight="2.25pt"/>
                <v:line id="Line 5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" strokeweight="2.25pt"/>
                <v:line id="Line 6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" strokeweight="2.25pt"/>
                <v:line id="Line 7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" strokeweight="2.25pt"/>
                <v:line id="Line 8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" strokeweight="2.25pt"/>
                <v:line id="Line 9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"/>
                <v:line id="Line 10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" strokeweight="2.25pt"/>
                <v:line id="Line 11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"/>
                <v:line id="Line 12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"/>
                <v:line id="Line 13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"/>
                <v:line id="Line 14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"/>
                <v:line id="Line 15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" strokeweight="2.25pt"/>
                <v:line id="Line 16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" stroked="f">
                <v:fill opacity="32896f"/>
                <v:textbox inset="0,0,0,0">
                  <w:txbxContent>
                    <w:p w14:paraId="0FCDF355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8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" stroked="f">
                <v:fill opacity="32896f"/>
                <v:textbox inset="0,0,0,0">
                  <w:txbxContent>
                    <w:p w14:paraId="7CB1089D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" stroked="f">
                <v:fill opacity="32896f"/>
                <v:textbox inset=".5mm,0,.5mm,.3mm">
                  <w:txbxContent>
                    <w:p w14:paraId="75C50379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20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3A5DA233" w14:textId="77777777" w:rsidR="003E065C" w:rsidRDefault="003E065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35245033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1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" stroked="f">
                <v:fill opacity="32896f"/>
                <v:textbox inset="0,0,0,0">
                  <w:txbxContent>
                    <w:p w14:paraId="34C23E99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22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" stroked="f">
                <v:fill opacity="32896f"/>
                <v:textbox inset="0,0,0,0">
                  <w:txbxContent>
                    <w:p w14:paraId="5AD29238" w14:textId="77777777" w:rsidR="003E065C" w:rsidRDefault="003E065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7554" w14:textId="77777777" w:rsidR="003E065C" w:rsidRDefault="001F4892">
    <w:pPr>
      <w:pStyle w:val="a4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C667D1" wp14:editId="6489A6B9">
              <wp:simplePos x="0" y="0"/>
              <wp:positionH relativeFrom="column">
                <wp:posOffset>-457200</wp:posOffset>
              </wp:positionH>
              <wp:positionV relativeFrom="paragraph">
                <wp:posOffset>-221615</wp:posOffset>
              </wp:positionV>
              <wp:extent cx="6675755" cy="10244455"/>
              <wp:effectExtent l="19050" t="16510" r="20320" b="16510"/>
              <wp:wrapNone/>
              <wp:docPr id="326211789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584539517" name="Group 24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1438813980" name="Group 25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120" y="333"/>
                            <a:chExt cx="10513" cy="16133"/>
                          </a:xfrm>
                        </wpg:grpSpPr>
                        <wps:wsp>
                          <wps:cNvPr id="53662871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40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9740492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443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3420625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20" y="335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9250865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0" y="333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634960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175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60713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5" y="15064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747429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742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2527288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8" y="1416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0536968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2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2266470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3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9959378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0" y="14196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3116439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1" y="14175"/>
                              <a:ext cx="0" cy="90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99250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065"/>
                              <a:ext cx="0" cy="137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857049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309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5940085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593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454732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45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7707469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30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1682981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593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9347545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876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014346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160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1858262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39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1049347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90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3587178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2" y="15309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215201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56" y="15315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0962723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4784"/>
                              <a:ext cx="36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95CF94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Змін.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68725800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8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5FDDB9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480263284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14784"/>
                              <a:ext cx="1260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BE1908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589766278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4" y="14784"/>
                              <a:ext cx="78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D500E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6814813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4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3FCB5E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49713281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09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191933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863725766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34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7031F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10523538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621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65C9A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Затвер.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47518828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90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54296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Н.контр.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072903781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2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334923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Літ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17177446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0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EA963F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96821549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84" y="15092"/>
                              <a:ext cx="952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284DDD" w14:textId="77777777" w:rsidR="003E065C" w:rsidRDefault="003E065C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</wpg:grpSp>
                      <wps:wsp>
                        <wps:cNvPr id="68758271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857" y="15122"/>
                            <a:ext cx="3780" cy="12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60913" w14:textId="77777777" w:rsidR="003E065C" w:rsidRPr="002E1E71" w:rsidRDefault="003E065C" w:rsidP="002E1E71">
                              <w:pPr>
                                <w:pStyle w:val="a6"/>
                                <w:spacing w:before="120"/>
                                <w:rPr>
                                  <w:i w:val="0"/>
                                  <w:sz w:val="36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04014314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B60F7" w14:textId="77777777" w:rsidR="003E065C" w:rsidRDefault="003E065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4431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F7BE6" w14:textId="77777777" w:rsidR="003E065C" w:rsidRDefault="003E065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70566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51155" w14:textId="77777777" w:rsidR="003E065C" w:rsidRDefault="003E065C">
                              <w:pPr>
                                <w:jc w:val="center"/>
                                <w:rPr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96601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659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9F828" w14:textId="77777777" w:rsidR="003E065C" w:rsidRDefault="003E065C">
                              <w:pPr>
                                <w:pStyle w:val="5"/>
                              </w:pPr>
                              <w:r>
                                <w:t>ХПК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812644299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5274" y="14297"/>
                          <a:ext cx="5928" cy="6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CEF377" w14:textId="77777777" w:rsidR="003E065C" w:rsidRPr="002E1E71" w:rsidRDefault="003E065C">
                            <w:pPr>
                              <w:rPr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  <wps:wsp>
                      <wps:cNvPr id="1375683336" name="Text Box 68"/>
                      <wps:cNvSpPr txBox="1">
                        <a:spLocks noChangeArrowheads="1"/>
                      </wps:cNvSpPr>
                      <wps:spPr bwMode="auto">
                        <a:xfrm>
                          <a:off x="2139" y="15326"/>
                          <a:ext cx="1197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D11FE" w14:textId="77777777" w:rsidR="003E065C" w:rsidRPr="002E1E71" w:rsidRDefault="003E065C">
                            <w:pPr>
                              <w:rPr>
                                <w:sz w:val="2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C667D1" id="Group 23" o:spid="_x0000_s1049" style="position:absolute;margin-left:-36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">
              <v:group id="Group 24" o:spid="_x0000_s1050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">
                <v:group id="Group 25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">
                  <v:line id="Line 26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" strokeweight="2pt"/>
                  <v:line id="Line 27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" strokeweight="2pt"/>
                  <v:line id="Line 28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" strokeweight="2pt"/>
                  <v:line id="Line 29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" strokeweight="2pt"/>
                  <v:line id="Line 30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" strokeweight="2pt"/>
                  <v:line id="Line 31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" strokeweight="2pt"/>
                  <v:line id="Line 32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" strokeweight="1pt"/>
                  <v:line id="Line 33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" strokeweight="2pt"/>
                  <v:line id="Line 34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" strokeweight="2pt"/>
                  <v:line id="Line 35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" strokeweight="2pt"/>
                  <v:line id="Line 36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" strokeweight="2pt"/>
                  <v:line id="Line 37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" strokeweight="2pt"/>
                  <v:line id="Line 38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" strokeweight="2pt"/>
                  <v:line id="Line 39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" strokeweight="1.25pt"/>
                  <v:line id="Line 40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" strokeweight="1.25pt"/>
                  <v:line id="Line 41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" strokeweight="1pt"/>
                  <v:line id="Line 42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" strokeweight="1pt"/>
                  <v:line id="Line 43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" strokeweight="1pt"/>
                  <v:line id="Line 44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" strokeweight="1pt"/>
                  <v:line id="Line 45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" strokeweight="1pt"/>
                  <v:line id="Line 46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" strokeweight="1.5pt"/>
                  <v:line id="Line 47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" strokeweight="1.5pt"/>
                  <v:line id="Line 48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" strokeweight="1.25pt"/>
                  <v:line id="Line 49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0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" filled="f" stroked="f">
                    <v:textbox inset=".1mm,.1mm,.1mm,.1mm">
                      <w:txbxContent>
                        <w:p w14:paraId="3F95CF94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Змін.</w:t>
                          </w:r>
                        </w:p>
                      </w:txbxContent>
                    </v:textbox>
                  </v:shape>
                  <v:shape id="Text Box 51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" filled="f" stroked="f">
                    <v:textbox inset=".1mm,.1mm,.1mm,.1mm">
                      <w:txbxContent>
                        <w:p w14:paraId="215FDDB9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52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" filled="f" stroked="f">
                    <v:textbox inset=".1mm,.1mm,.1mm,.1mm">
                      <w:txbxContent>
                        <w:p w14:paraId="5ABE1908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53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" filled="f" stroked="f">
                    <v:textbox inset=".1mm,.1mm,.1mm,.1mm">
                      <w:txbxContent>
                        <w:p w14:paraId="465D500E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Підпис</w:t>
                          </w:r>
                        </w:p>
                      </w:txbxContent>
                    </v:textbox>
                  </v:shape>
                  <v:shape id="Text Box 54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" filled="f" stroked="f">
                    <v:textbox inset=".1mm,.1mm,.1mm,.1mm">
                      <w:txbxContent>
                        <w:p w14:paraId="7B3FCB5E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55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" filled="f" stroked="f">
                    <v:textbox inset=".1mm,.1mm,.1mm,.1mm">
                      <w:txbxContent>
                        <w:p w14:paraId="4E191933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Розробив</w:t>
                          </w:r>
                        </w:p>
                      </w:txbxContent>
                    </v:textbox>
                  </v:shape>
                  <v:shape id="Text Box 56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" filled="f" stroked="f">
                    <v:textbox inset=".1mm,.1mm,.1mm,.1mm">
                      <w:txbxContent>
                        <w:p w14:paraId="7AA7031F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Перевірив</w:t>
                          </w:r>
                        </w:p>
                      </w:txbxContent>
                    </v:textbox>
                  </v:shape>
                  <v:shape id="Text Box 57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" filled="f" stroked="f">
                    <v:textbox inset=".1mm,.1mm,.1mm,.1mm">
                      <w:txbxContent>
                        <w:p w14:paraId="65865C9A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Затвер.</w:t>
                          </w:r>
                        </w:p>
                      </w:txbxContent>
                    </v:textbox>
                  </v:shape>
                  <v:shape id="Text Box 58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" filled="f" stroked="f">
                    <v:textbox inset=".1mm,.1mm,.1mm,.1mm">
                      <w:txbxContent>
                        <w:p w14:paraId="59154296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Н.контр.</w:t>
                          </w:r>
                        </w:p>
                      </w:txbxContent>
                    </v:textbox>
                  </v:shape>
                  <v:shape id="Text Box 59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" filled="f" stroked="f">
                    <v:textbox inset=".1mm,.1mm,.1mm,.1mm">
                      <w:txbxContent>
                        <w:p w14:paraId="19334923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Літ</w:t>
                          </w:r>
                        </w:p>
                      </w:txbxContent>
                    </v:textbox>
                  </v:shape>
                  <v:shape id="Text Box 60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" filled="f" stroked="f">
                    <v:textbox inset=".1mm,.1mm,.1mm,.1mm">
                      <w:txbxContent>
                        <w:p w14:paraId="38EA963F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61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" filled="f" stroked="f">
                    <v:textbox inset=".1mm,.1mm,.1mm,.1mm">
                      <w:txbxContent>
                        <w:p w14:paraId="0D284DDD" w14:textId="77777777" w:rsidR="003E065C" w:rsidRDefault="003E065C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Аркушів</w:t>
                          </w:r>
                        </w:p>
                      </w:txbxContent>
                    </v:textbox>
                  </v:shape>
                </v:group>
                <v:shape id="Text Box 62" o:spid="_x0000_s1088" type="#_x0000_t202" style="position:absolute;left:4857;top:15122;width:3780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" stroked="f">
                  <v:textbox inset=".5mm,.3mm,.5mm,.3mm">
                    <w:txbxContent>
                      <w:p w14:paraId="53660913" w14:textId="77777777" w:rsidR="003E065C" w:rsidRPr="002E1E71" w:rsidRDefault="003E065C" w:rsidP="002E1E71">
                        <w:pPr>
                          <w:pStyle w:val="a6"/>
                          <w:spacing w:before="120"/>
                          <w:rPr>
                            <w:i w:val="0"/>
                            <w:sz w:val="36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63" o:spid="_x0000_s1089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" filled="f" stroked="f">
                  <v:textbox inset="0,0,0,0">
                    <w:txbxContent>
                      <w:p w14:paraId="4E3B60F7" w14:textId="77777777" w:rsidR="003E065C" w:rsidRDefault="003E065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4" o:spid="_x0000_s1090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" filled="f" stroked="f">
                  <v:textbox inset="0,0,0,0">
                    <w:txbxContent>
                      <w:p w14:paraId="484F7BE6" w14:textId="77777777" w:rsidR="003E065C" w:rsidRDefault="003E065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5" o:spid="_x0000_s1091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" filled="f" stroked="f">
                  <v:textbox inset="0,0,0,0">
                    <w:txbxContent>
                      <w:p w14:paraId="38051155" w14:textId="77777777" w:rsidR="003E065C" w:rsidRDefault="003E065C">
                        <w:pPr>
                          <w:jc w:val="center"/>
                          <w:rPr>
                            <w:lang w:val="uk-UA"/>
                          </w:rPr>
                        </w:pPr>
                      </w:p>
                    </w:txbxContent>
                  </v:textbox>
                </v:shape>
                <v:shape id="Text Box 6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" stroked="f">
                  <v:textbox>
                    <w:txbxContent>
                      <w:p w14:paraId="2889F828" w14:textId="77777777" w:rsidR="003E065C" w:rsidRDefault="003E065C">
                        <w:pPr>
                          <w:pStyle w:val="5"/>
                        </w:pPr>
                        <w:r>
                          <w:t>ХПК</w:t>
                        </w:r>
                      </w:p>
                    </w:txbxContent>
                  </v:textbox>
                </v:shape>
              </v:group>
              <v:shape id="Text Box 67" o:spid="_x0000_s1093" type="#_x0000_t202" style="position:absolute;left:5274;top:14297;width:5928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" filled="f" stroked="f">
                <v:textbox inset=",2.3mm">
                  <w:txbxContent>
                    <w:p w14:paraId="70CEF377" w14:textId="77777777" w:rsidR="003E065C" w:rsidRPr="002E1E71" w:rsidRDefault="003E065C">
                      <w:pPr>
                        <w:rPr>
                          <w:sz w:val="32"/>
                          <w:szCs w:val="32"/>
                          <w:lang w:val="uk-UA"/>
                        </w:rPr>
                      </w:pPr>
                    </w:p>
                  </w:txbxContent>
                </v:textbox>
              </v:shape>
              <v:shape id="Text Box 68" o:spid="_x0000_s1094" type="#_x0000_t202" style="position:absolute;left:2139;top:15326;width:119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" filled="f" stroked="f">
                <v:textbox inset="0,1mm,0,0">
                  <w:txbxContent>
                    <w:p w14:paraId="2D7D11FE" w14:textId="77777777" w:rsidR="003E065C" w:rsidRPr="002E1E71" w:rsidRDefault="003E065C">
                      <w:pPr>
                        <w:rPr>
                          <w:sz w:val="20"/>
                          <w:lang w:val="uk-UA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pStyle w:val="a"/>
      <w:lvlText w:val="–"/>
      <w:lvlJc w:val="left"/>
      <w:pPr>
        <w:tabs>
          <w:tab w:val="num" w:pos="360"/>
        </w:tabs>
        <w:ind w:left="0" w:firstLine="0"/>
      </w:pPr>
      <w:rPr>
        <w:rFonts w:ascii="font1262" w:hAnsi="font1262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A62B6D"/>
    <w:multiLevelType w:val="hybridMultilevel"/>
    <w:tmpl w:val="10DAF0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09EA1214"/>
    <w:multiLevelType w:val="hybridMultilevel"/>
    <w:tmpl w:val="DC960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020DF"/>
    <w:multiLevelType w:val="multilevel"/>
    <w:tmpl w:val="A3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52F8B"/>
    <w:multiLevelType w:val="hybridMultilevel"/>
    <w:tmpl w:val="9836B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24C42"/>
    <w:multiLevelType w:val="multilevel"/>
    <w:tmpl w:val="A3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C79C2"/>
    <w:multiLevelType w:val="hybridMultilevel"/>
    <w:tmpl w:val="C8C012E4"/>
    <w:lvl w:ilvl="0" w:tplc="FFFFFFF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59A46EB"/>
    <w:multiLevelType w:val="hybridMultilevel"/>
    <w:tmpl w:val="5B8CA30A"/>
    <w:lvl w:ilvl="0" w:tplc="CBBA1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BA4AD7"/>
    <w:multiLevelType w:val="multilevel"/>
    <w:tmpl w:val="78AA6D3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F6363"/>
    <w:multiLevelType w:val="hybridMultilevel"/>
    <w:tmpl w:val="0ED67408"/>
    <w:lvl w:ilvl="0" w:tplc="CBBA1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CB1BC0"/>
    <w:multiLevelType w:val="hybridMultilevel"/>
    <w:tmpl w:val="C9A2D5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83824"/>
    <w:multiLevelType w:val="multilevel"/>
    <w:tmpl w:val="10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A1DD8"/>
    <w:multiLevelType w:val="hybridMultilevel"/>
    <w:tmpl w:val="5C5001F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DD4273"/>
    <w:multiLevelType w:val="hybridMultilevel"/>
    <w:tmpl w:val="F140CF98"/>
    <w:lvl w:ilvl="0" w:tplc="0898250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F640CF"/>
    <w:multiLevelType w:val="multilevel"/>
    <w:tmpl w:val="33A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E570E"/>
    <w:multiLevelType w:val="hybridMultilevel"/>
    <w:tmpl w:val="944839FC"/>
    <w:lvl w:ilvl="0" w:tplc="BEA68078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2A2B05"/>
    <w:multiLevelType w:val="hybridMultilevel"/>
    <w:tmpl w:val="6A2A3DC4"/>
    <w:lvl w:ilvl="0" w:tplc="CBBA1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3" w15:restartNumberingAfterBreak="0">
    <w:nsid w:val="59597C6B"/>
    <w:multiLevelType w:val="multilevel"/>
    <w:tmpl w:val="A3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73D82"/>
    <w:multiLevelType w:val="multilevel"/>
    <w:tmpl w:val="A4D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D01DB"/>
    <w:multiLevelType w:val="hybridMultilevel"/>
    <w:tmpl w:val="466C2D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FF49A1"/>
    <w:multiLevelType w:val="hybridMultilevel"/>
    <w:tmpl w:val="BD76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90581">
    <w:abstractNumId w:val="2"/>
  </w:num>
  <w:num w:numId="2" w16cid:durableId="1663461598">
    <w:abstractNumId w:val="21"/>
  </w:num>
  <w:num w:numId="3" w16cid:durableId="1703090636">
    <w:abstractNumId w:val="20"/>
  </w:num>
  <w:num w:numId="4" w16cid:durableId="1577326398">
    <w:abstractNumId w:val="16"/>
  </w:num>
  <w:num w:numId="5" w16cid:durableId="1603030126">
    <w:abstractNumId w:val="22"/>
  </w:num>
  <w:num w:numId="6" w16cid:durableId="1260018772">
    <w:abstractNumId w:val="3"/>
  </w:num>
  <w:num w:numId="7" w16cid:durableId="1527255730">
    <w:abstractNumId w:val="0"/>
  </w:num>
  <w:num w:numId="8" w16cid:durableId="1955747294">
    <w:abstractNumId w:val="8"/>
  </w:num>
  <w:num w:numId="9" w16cid:durableId="1817185689">
    <w:abstractNumId w:val="19"/>
  </w:num>
  <w:num w:numId="10" w16cid:durableId="1608737035">
    <w:abstractNumId w:val="9"/>
  </w:num>
  <w:num w:numId="11" w16cid:durableId="588850883">
    <w:abstractNumId w:val="11"/>
  </w:num>
  <w:num w:numId="12" w16cid:durableId="777213932">
    <w:abstractNumId w:val="0"/>
  </w:num>
  <w:num w:numId="13" w16cid:durableId="1134759206">
    <w:abstractNumId w:val="0"/>
  </w:num>
  <w:num w:numId="14" w16cid:durableId="327289353">
    <w:abstractNumId w:val="0"/>
  </w:num>
  <w:num w:numId="15" w16cid:durableId="815416221">
    <w:abstractNumId w:val="0"/>
  </w:num>
  <w:num w:numId="16" w16cid:durableId="668405161">
    <w:abstractNumId w:val="15"/>
  </w:num>
  <w:num w:numId="17" w16cid:durableId="1290673654">
    <w:abstractNumId w:val="0"/>
  </w:num>
  <w:num w:numId="18" w16cid:durableId="340475219">
    <w:abstractNumId w:val="17"/>
  </w:num>
  <w:num w:numId="19" w16cid:durableId="1594970447">
    <w:abstractNumId w:val="10"/>
  </w:num>
  <w:num w:numId="20" w16cid:durableId="251664134">
    <w:abstractNumId w:val="27"/>
  </w:num>
  <w:num w:numId="21" w16cid:durableId="1685673050">
    <w:abstractNumId w:val="4"/>
  </w:num>
  <w:num w:numId="22" w16cid:durableId="1098016185">
    <w:abstractNumId w:val="6"/>
  </w:num>
  <w:num w:numId="23" w16cid:durableId="693506226">
    <w:abstractNumId w:val="26"/>
  </w:num>
  <w:num w:numId="24" w16cid:durableId="476343226">
    <w:abstractNumId w:val="1"/>
  </w:num>
  <w:num w:numId="25" w16cid:durableId="906303378">
    <w:abstractNumId w:val="13"/>
  </w:num>
  <w:num w:numId="26" w16cid:durableId="1592422675">
    <w:abstractNumId w:val="14"/>
  </w:num>
  <w:num w:numId="27" w16cid:durableId="182090805">
    <w:abstractNumId w:val="18"/>
  </w:num>
  <w:num w:numId="28" w16cid:durableId="539516293">
    <w:abstractNumId w:val="24"/>
  </w:num>
  <w:num w:numId="29" w16cid:durableId="1308365757">
    <w:abstractNumId w:val="12"/>
  </w:num>
  <w:num w:numId="30" w16cid:durableId="1098524181">
    <w:abstractNumId w:val="25"/>
  </w:num>
  <w:num w:numId="31" w16cid:durableId="1332023978">
    <w:abstractNumId w:val="7"/>
  </w:num>
  <w:num w:numId="32" w16cid:durableId="1563518798">
    <w:abstractNumId w:val="23"/>
  </w:num>
  <w:num w:numId="33" w16cid:durableId="1445266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D4"/>
    <w:rsid w:val="00020D22"/>
    <w:rsid w:val="00025863"/>
    <w:rsid w:val="00052A0D"/>
    <w:rsid w:val="00083FD9"/>
    <w:rsid w:val="00085426"/>
    <w:rsid w:val="000A3DAD"/>
    <w:rsid w:val="000B0102"/>
    <w:rsid w:val="000B5BFB"/>
    <w:rsid w:val="000D71F1"/>
    <w:rsid w:val="001003AA"/>
    <w:rsid w:val="00104256"/>
    <w:rsid w:val="00104F86"/>
    <w:rsid w:val="00112244"/>
    <w:rsid w:val="001126F6"/>
    <w:rsid w:val="00113B4A"/>
    <w:rsid w:val="00144E19"/>
    <w:rsid w:val="00145D09"/>
    <w:rsid w:val="00154541"/>
    <w:rsid w:val="00163729"/>
    <w:rsid w:val="001650F9"/>
    <w:rsid w:val="001B669E"/>
    <w:rsid w:val="001C3A5B"/>
    <w:rsid w:val="001E0EE0"/>
    <w:rsid w:val="001F4892"/>
    <w:rsid w:val="00216442"/>
    <w:rsid w:val="0022584E"/>
    <w:rsid w:val="00225EE6"/>
    <w:rsid w:val="00227BCB"/>
    <w:rsid w:val="0023217C"/>
    <w:rsid w:val="00257FA4"/>
    <w:rsid w:val="00271DB3"/>
    <w:rsid w:val="00296FDD"/>
    <w:rsid w:val="002A2C23"/>
    <w:rsid w:val="002C19AC"/>
    <w:rsid w:val="002C40CE"/>
    <w:rsid w:val="002C74FE"/>
    <w:rsid w:val="002D3EC6"/>
    <w:rsid w:val="002E0105"/>
    <w:rsid w:val="002E1E71"/>
    <w:rsid w:val="002E45B9"/>
    <w:rsid w:val="00324E6E"/>
    <w:rsid w:val="00361287"/>
    <w:rsid w:val="003A625E"/>
    <w:rsid w:val="003E065C"/>
    <w:rsid w:val="003E0FD7"/>
    <w:rsid w:val="003E1FAB"/>
    <w:rsid w:val="003F7D0E"/>
    <w:rsid w:val="00403612"/>
    <w:rsid w:val="00404B96"/>
    <w:rsid w:val="004119F3"/>
    <w:rsid w:val="004221AB"/>
    <w:rsid w:val="004541C5"/>
    <w:rsid w:val="00484AE6"/>
    <w:rsid w:val="004A7991"/>
    <w:rsid w:val="004B0578"/>
    <w:rsid w:val="004B7E4B"/>
    <w:rsid w:val="004C5B74"/>
    <w:rsid w:val="004D1716"/>
    <w:rsid w:val="004D3CF8"/>
    <w:rsid w:val="004E38A1"/>
    <w:rsid w:val="005320A3"/>
    <w:rsid w:val="00532D2F"/>
    <w:rsid w:val="00582098"/>
    <w:rsid w:val="00591806"/>
    <w:rsid w:val="005B2DC8"/>
    <w:rsid w:val="005B57B0"/>
    <w:rsid w:val="005D3605"/>
    <w:rsid w:val="005E2DAB"/>
    <w:rsid w:val="005F4726"/>
    <w:rsid w:val="0060266C"/>
    <w:rsid w:val="0061196F"/>
    <w:rsid w:val="00651BD9"/>
    <w:rsid w:val="00690218"/>
    <w:rsid w:val="006954C1"/>
    <w:rsid w:val="006A1850"/>
    <w:rsid w:val="006A3B9D"/>
    <w:rsid w:val="006B4270"/>
    <w:rsid w:val="006C11C5"/>
    <w:rsid w:val="006C7ACD"/>
    <w:rsid w:val="006D4942"/>
    <w:rsid w:val="006F6F9F"/>
    <w:rsid w:val="00763733"/>
    <w:rsid w:val="0077206B"/>
    <w:rsid w:val="00780ED4"/>
    <w:rsid w:val="007822D3"/>
    <w:rsid w:val="007A2A0A"/>
    <w:rsid w:val="007A7B73"/>
    <w:rsid w:val="007C7183"/>
    <w:rsid w:val="007D3E4A"/>
    <w:rsid w:val="007D4078"/>
    <w:rsid w:val="007D674A"/>
    <w:rsid w:val="007E1A2C"/>
    <w:rsid w:val="007E28CE"/>
    <w:rsid w:val="007E7FAF"/>
    <w:rsid w:val="007F1ACF"/>
    <w:rsid w:val="00805DC9"/>
    <w:rsid w:val="00812DB1"/>
    <w:rsid w:val="008323FF"/>
    <w:rsid w:val="0085011A"/>
    <w:rsid w:val="00857DF0"/>
    <w:rsid w:val="00877569"/>
    <w:rsid w:val="00892474"/>
    <w:rsid w:val="0089465D"/>
    <w:rsid w:val="008C685F"/>
    <w:rsid w:val="008D1BDC"/>
    <w:rsid w:val="008D2FC4"/>
    <w:rsid w:val="008F00C6"/>
    <w:rsid w:val="0092139B"/>
    <w:rsid w:val="0092710C"/>
    <w:rsid w:val="00931BB2"/>
    <w:rsid w:val="00934C68"/>
    <w:rsid w:val="0094359B"/>
    <w:rsid w:val="00970ED4"/>
    <w:rsid w:val="00971953"/>
    <w:rsid w:val="00971F69"/>
    <w:rsid w:val="00990714"/>
    <w:rsid w:val="00994C65"/>
    <w:rsid w:val="00997FFE"/>
    <w:rsid w:val="009A55E9"/>
    <w:rsid w:val="009B2F20"/>
    <w:rsid w:val="009B6EA5"/>
    <w:rsid w:val="009C6E1E"/>
    <w:rsid w:val="009E75BF"/>
    <w:rsid w:val="00A042E5"/>
    <w:rsid w:val="00A07C3D"/>
    <w:rsid w:val="00A268FA"/>
    <w:rsid w:val="00A26C41"/>
    <w:rsid w:val="00A34A97"/>
    <w:rsid w:val="00A403D2"/>
    <w:rsid w:val="00A414D9"/>
    <w:rsid w:val="00A45677"/>
    <w:rsid w:val="00A564FD"/>
    <w:rsid w:val="00A81687"/>
    <w:rsid w:val="00A843CD"/>
    <w:rsid w:val="00AA1CD1"/>
    <w:rsid w:val="00AA3281"/>
    <w:rsid w:val="00AC4DAF"/>
    <w:rsid w:val="00AD704C"/>
    <w:rsid w:val="00AE1C0F"/>
    <w:rsid w:val="00AF02A2"/>
    <w:rsid w:val="00B004DC"/>
    <w:rsid w:val="00B20D2C"/>
    <w:rsid w:val="00B2263D"/>
    <w:rsid w:val="00B24F40"/>
    <w:rsid w:val="00B34904"/>
    <w:rsid w:val="00B402A4"/>
    <w:rsid w:val="00B41103"/>
    <w:rsid w:val="00B575E5"/>
    <w:rsid w:val="00B61926"/>
    <w:rsid w:val="00B66007"/>
    <w:rsid w:val="00BA1BC9"/>
    <w:rsid w:val="00BA2CF2"/>
    <w:rsid w:val="00BB4192"/>
    <w:rsid w:val="00BD05A9"/>
    <w:rsid w:val="00BD3DE9"/>
    <w:rsid w:val="00BF3718"/>
    <w:rsid w:val="00C061E8"/>
    <w:rsid w:val="00C121AF"/>
    <w:rsid w:val="00C21859"/>
    <w:rsid w:val="00C2335C"/>
    <w:rsid w:val="00C45C46"/>
    <w:rsid w:val="00C5622F"/>
    <w:rsid w:val="00C80F0E"/>
    <w:rsid w:val="00C8262D"/>
    <w:rsid w:val="00C87E3E"/>
    <w:rsid w:val="00C94329"/>
    <w:rsid w:val="00CD10B6"/>
    <w:rsid w:val="00CE7D35"/>
    <w:rsid w:val="00CF0C54"/>
    <w:rsid w:val="00D11A34"/>
    <w:rsid w:val="00D12187"/>
    <w:rsid w:val="00D44ED9"/>
    <w:rsid w:val="00D478DA"/>
    <w:rsid w:val="00D93AE4"/>
    <w:rsid w:val="00DE5387"/>
    <w:rsid w:val="00DF1EDF"/>
    <w:rsid w:val="00E06D90"/>
    <w:rsid w:val="00E1118B"/>
    <w:rsid w:val="00E11912"/>
    <w:rsid w:val="00E1451A"/>
    <w:rsid w:val="00E3571F"/>
    <w:rsid w:val="00E44505"/>
    <w:rsid w:val="00E53156"/>
    <w:rsid w:val="00E73DC8"/>
    <w:rsid w:val="00E753BC"/>
    <w:rsid w:val="00EA1332"/>
    <w:rsid w:val="00EB274F"/>
    <w:rsid w:val="00EB6789"/>
    <w:rsid w:val="00EB7D17"/>
    <w:rsid w:val="00EC6257"/>
    <w:rsid w:val="00ED71BE"/>
    <w:rsid w:val="00EE42DF"/>
    <w:rsid w:val="00F202DC"/>
    <w:rsid w:val="00F233E4"/>
    <w:rsid w:val="00F46564"/>
    <w:rsid w:val="00F4673C"/>
    <w:rsid w:val="00F53A1D"/>
    <w:rsid w:val="00F653E1"/>
    <w:rsid w:val="00F740E5"/>
    <w:rsid w:val="00F936D4"/>
    <w:rsid w:val="00FC5CE5"/>
    <w:rsid w:val="00FC667A"/>
    <w:rsid w:val="00FE20E3"/>
    <w:rsid w:val="00FE2E0B"/>
    <w:rsid w:val="00FE5F33"/>
    <w:rsid w:val="00FF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2CC140"/>
  <w15:chartTrackingRefBased/>
  <w15:docId w15:val="{0E592BC7-CDBC-4C73-B37F-D3909F19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2">
    <w:name w:val="heading 2"/>
    <w:basedOn w:val="a0"/>
    <w:next w:val="a0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  <w:lang w:val="uk-UA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bCs/>
      <w:sz w:val="28"/>
      <w:lang w:val="uk-UA"/>
    </w:rPr>
  </w:style>
  <w:style w:type="paragraph" w:styleId="5">
    <w:name w:val="heading 5"/>
    <w:basedOn w:val="a0"/>
    <w:next w:val="a0"/>
    <w:qFormat/>
    <w:pPr>
      <w:keepNext/>
      <w:jc w:val="center"/>
      <w:outlineLvl w:val="4"/>
    </w:pPr>
    <w:rPr>
      <w:spacing w:val="112"/>
      <w:sz w:val="60"/>
      <w:lang w:val="uk-UA"/>
    </w:rPr>
  </w:style>
  <w:style w:type="paragraph" w:styleId="8">
    <w:name w:val="heading 8"/>
    <w:basedOn w:val="a0"/>
    <w:next w:val="a0"/>
    <w:qFormat/>
    <w:pPr>
      <w:keepNext/>
      <w:outlineLvl w:val="7"/>
    </w:pPr>
    <w:rPr>
      <w:rFonts w:ascii="Garamond" w:hAnsi="Garamond"/>
      <w:b/>
      <w:bCs/>
      <w:lang w:val="uk-U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</w:pPr>
    <w:rPr>
      <w:lang w:val="uk-UA"/>
    </w:rPr>
  </w:style>
  <w:style w:type="paragraph" w:customStyle="1" w:styleId="a">
    <w:name w:val="Текст_мети"/>
    <w:basedOn w:val="a0"/>
    <w:pPr>
      <w:numPr>
        <w:ilvl w:val="1"/>
        <w:numId w:val="7"/>
      </w:numPr>
      <w:tabs>
        <w:tab w:val="left" w:pos="720"/>
      </w:tabs>
      <w:jc w:val="both"/>
    </w:pPr>
    <w:rPr>
      <w:sz w:val="28"/>
      <w:lang w:val="uk-UA"/>
    </w:rPr>
  </w:style>
  <w:style w:type="paragraph" w:customStyle="1" w:styleId="a5">
    <w:name w:val="Практ_робота"/>
    <w:basedOn w:val="a0"/>
    <w:pPr>
      <w:shd w:val="clear" w:color="auto" w:fill="E6E6E6"/>
      <w:jc w:val="center"/>
      <w:outlineLvl w:val="0"/>
    </w:pPr>
    <w:rPr>
      <w:b/>
      <w:bCs/>
      <w:spacing w:val="100"/>
      <w:sz w:val="28"/>
      <w:lang w:val="uk-UA"/>
    </w:rPr>
  </w:style>
  <w:style w:type="paragraph" w:customStyle="1" w:styleId="a6">
    <w:name w:val="Тема"/>
    <w:basedOn w:val="2"/>
    <w:pPr>
      <w:ind w:firstLine="0"/>
      <w:jc w:val="center"/>
    </w:pPr>
    <w:rPr>
      <w:color w:val="808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7">
    <w:name w:val="Мета"/>
    <w:basedOn w:val="a0"/>
    <w:pPr>
      <w:jc w:val="both"/>
      <w:outlineLvl w:val="2"/>
    </w:pPr>
    <w:rPr>
      <w:b/>
      <w:bCs/>
      <w:smallCaps/>
      <w:sz w:val="22"/>
      <w:lang w:val="uk-UA"/>
    </w:rPr>
  </w:style>
  <w:style w:type="paragraph" w:customStyle="1" w:styleId="a8">
    <w:name w:val="Виконання роботи"/>
    <w:basedOn w:val="a0"/>
    <w:pPr>
      <w:ind w:left="902" w:hanging="902"/>
      <w:jc w:val="center"/>
      <w:outlineLvl w:val="3"/>
    </w:pPr>
    <w:rPr>
      <w:b/>
      <w:bCs/>
      <w:sz w:val="28"/>
      <w:lang w:val="uk-UA"/>
    </w:rPr>
  </w:style>
  <w:style w:type="paragraph" w:styleId="a9">
    <w:name w:val="footer"/>
    <w:basedOn w:val="a0"/>
    <w:pPr>
      <w:tabs>
        <w:tab w:val="center" w:pos="4153"/>
        <w:tab w:val="right" w:pos="8306"/>
      </w:tabs>
    </w:pPr>
  </w:style>
  <w:style w:type="paragraph" w:styleId="HTML">
    <w:name w:val="HTML Preformatted"/>
    <w:basedOn w:val="a0"/>
    <w:rsid w:val="00454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paragraph" w:styleId="aa">
    <w:name w:val="Normal (Web)"/>
    <w:basedOn w:val="a0"/>
    <w:rsid w:val="00971F69"/>
    <w:pPr>
      <w:spacing w:before="100" w:beforeAutospacing="1" w:after="100" w:afterAutospacing="1"/>
    </w:pPr>
    <w:rPr>
      <w:lang w:val="uk-UA" w:eastAsia="uk-UA"/>
    </w:rPr>
  </w:style>
  <w:style w:type="table" w:styleId="ab">
    <w:name w:val="Table Grid"/>
    <w:basedOn w:val="a2"/>
    <w:rsid w:val="004B7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 заголовок"/>
    <w:basedOn w:val="a0"/>
    <w:next w:val="a0"/>
    <w:qFormat/>
    <w:rsid w:val="00BD05A9"/>
    <w:pPr>
      <w:tabs>
        <w:tab w:val="left" w:leader="underscore" w:pos="9180"/>
      </w:tabs>
      <w:jc w:val="both"/>
      <w:outlineLvl w:val="1"/>
    </w:pPr>
    <w:rPr>
      <w:b/>
      <w:sz w:val="28"/>
      <w:lang w:val="uk-UA"/>
    </w:rPr>
  </w:style>
  <w:style w:type="paragraph" w:customStyle="1" w:styleId="10">
    <w:name w:val="1 тема"/>
    <w:basedOn w:val="a0"/>
    <w:next w:val="a0"/>
    <w:link w:val="11"/>
    <w:qFormat/>
    <w:rsid w:val="00BD05A9"/>
    <w:pPr>
      <w:jc w:val="center"/>
      <w:outlineLvl w:val="0"/>
    </w:pPr>
    <w:rPr>
      <w:rFonts w:ascii="Arial" w:hAnsi="Arial" w:cs="Arial"/>
      <w:b/>
      <w:bCs/>
      <w:color w:val="747474"/>
      <w:sz w:val="32"/>
      <w:szCs w:val="25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11">
    <w:name w:val="1 тема Знак"/>
    <w:link w:val="10"/>
    <w:rsid w:val="00BD05A9"/>
    <w:rPr>
      <w:rFonts w:ascii="Arial" w:hAnsi="Arial" w:cs="Arial"/>
      <w:b/>
      <w:bCs/>
      <w:color w:val="747474"/>
      <w:sz w:val="32"/>
      <w:szCs w:val="25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c">
    <w:name w:val="caption"/>
    <w:basedOn w:val="a0"/>
    <w:next w:val="a0"/>
    <w:unhideWhenUsed/>
    <w:qFormat/>
    <w:rsid w:val="00BD05A9"/>
    <w:rPr>
      <w:b/>
      <w:bCs/>
      <w:sz w:val="20"/>
      <w:szCs w:val="20"/>
    </w:rPr>
  </w:style>
  <w:style w:type="paragraph" w:customStyle="1" w:styleId="12">
    <w:name w:val="1 етап"/>
    <w:basedOn w:val="1"/>
    <w:next w:val="a0"/>
    <w:qFormat/>
    <w:rsid w:val="00404B96"/>
    <w:pPr>
      <w:outlineLvl w:val="2"/>
    </w:pPr>
    <w:rPr>
      <w:i/>
    </w:rPr>
  </w:style>
  <w:style w:type="table" w:customStyle="1" w:styleId="13">
    <w:name w:val="1 тпбл"/>
    <w:basedOn w:val="a2"/>
    <w:rsid w:val="0097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i w:val="0"/>
        <w:sz w:val="20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AE9F7"/>
      </w:tcPr>
    </w:tblStylePr>
    <w:tblStylePr w:type="firstCol"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nil"/>
          <w:tl2br w:val="nil"/>
          <w:tr2bl w:val="nil"/>
        </w:tcBorders>
        <w:shd w:val="clear" w:color="auto" w:fill="DAE9F7"/>
      </w:tcPr>
    </w:tblStylePr>
  </w:style>
  <w:style w:type="paragraph" w:styleId="ad">
    <w:name w:val="List Paragraph"/>
    <w:basedOn w:val="a0"/>
    <w:uiPriority w:val="34"/>
    <w:qFormat/>
    <w:rsid w:val="00AF0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image" Target="media/image151.png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header" Target="header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eader" Target="header2.xml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86;&#1102;&#1074;&#1072;&#1085;&#1110;%20&#1096;&#1072;&#1073;&#1083;&#1086;&#1085;&#1080;%20Office\&#1055;&#1088;&#1072;&#1082;&#1090;&#1080;&#1095;&#1085;&#1072;%20&#1088;&#1086;&#1073;&#1086;&#1090;&#1072;(10).dot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D2F62B0599242BE6605E13A40CF8D" ma:contentTypeVersion="4" ma:contentTypeDescription="Create a new document." ma:contentTypeScope="" ma:versionID="ad48b015ec276a8f7cf2bca6672fce0b">
  <xsd:schema xmlns:xsd="http://www.w3.org/2001/XMLSchema" xmlns:xs="http://www.w3.org/2001/XMLSchema" xmlns:p="http://schemas.microsoft.com/office/2006/metadata/properties" xmlns:ns2="b73bf3dc-8495-4af0-ac50-f00b96cc18e5" targetNamespace="http://schemas.microsoft.com/office/2006/metadata/properties" ma:root="true" ma:fieldsID="6b1b99421156a1d937193838c6fcf34c" ns2:_="">
    <xsd:import namespace="b73bf3dc-8495-4af0-ac50-f00b96cc18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bf3dc-8495-4af0-ac50-f00b96cc18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3bf3dc-8495-4af0-ac50-f00b96cc18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3C976-26FA-481E-A0B4-C68A0DBEB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3bf3dc-8495-4af0-ac50-f00b96cc1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10E5C5-226A-431A-969A-5F74654742B3}">
  <ds:schemaRefs>
    <ds:schemaRef ds:uri="http://schemas.microsoft.com/office/2006/metadata/properties"/>
    <ds:schemaRef ds:uri="http://schemas.microsoft.com/office/infopath/2007/PartnerControls"/>
    <ds:schemaRef ds:uri="b73bf3dc-8495-4af0-ac50-f00b96cc18e5"/>
  </ds:schemaRefs>
</ds:datastoreItem>
</file>

<file path=customXml/itemProps3.xml><?xml version="1.0" encoding="utf-8"?>
<ds:datastoreItem xmlns:ds="http://schemas.openxmlformats.org/officeDocument/2006/customXml" ds:itemID="{15DDE19A-DAED-43F9-8582-9BD0646291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94A06C-AC89-401F-A583-09CDBFCE8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Практична робота(10)</Template>
  <TotalTime>5578</TotalTime>
  <Pages>76</Pages>
  <Words>29322</Words>
  <Characters>16715</Characters>
  <Application>Microsoft Office Word</Application>
  <DocSecurity>0</DocSecurity>
  <Lines>139</Lines>
  <Paragraphs>91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Практична робота №1</vt:lpstr>
      <vt:lpstr>Практична робота №1</vt:lpstr>
    </vt:vector>
  </TitlesOfParts>
  <Company>СЛА</Company>
  <LinksUpToDate>false</LinksUpToDate>
  <CharactersWithSpaces>45946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№1</dc:title>
  <dc:subject/>
  <dc:creator>User</dc:creator>
  <cp:keywords/>
  <dc:description/>
  <cp:lastModifiedBy>Shakhoval Anastasiia</cp:lastModifiedBy>
  <cp:revision>6</cp:revision>
  <cp:lastPrinted>2002-02-13T09:33:00Z</cp:lastPrinted>
  <dcterms:created xsi:type="dcterms:W3CDTF">2026-09-29T14:47:00Z</dcterms:created>
  <dcterms:modified xsi:type="dcterms:W3CDTF">2026-10-23T11:04:00Z</dcterms:modified>
</cp:coreProperties>
</file>